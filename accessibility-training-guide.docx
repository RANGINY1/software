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FAFD62" w14:textId="3D46A71D" w:rsidR="005C6D45" w:rsidRDefault="004755C4">
      <w:pPr>
        <w:pStyle w:val="Title"/>
        <w:rPr>
          <w:sz w:val="72"/>
          <w:szCs w:val="72"/>
        </w:rPr>
      </w:pPr>
      <w:r>
        <w:rPr>
          <w:sz w:val="72"/>
          <w:szCs w:val="72"/>
        </w:rPr>
        <w:t>Accessibility Training Guide</w:t>
      </w:r>
    </w:p>
    <w:p w14:paraId="2D19FAA3" w14:textId="420E82B3" w:rsidR="00C816DF" w:rsidRDefault="00C816DF" w:rsidP="00C816DF">
      <w:bookmarkStart w:id="0" w:name="_Hlk487785372"/>
      <w:bookmarkEnd w:id="0"/>
      <w:r>
        <w:t>This training guide is intended for developers, Creative Technologists, designers, Test Automation Developers, Quality Engineers and anyone else who is responsible for ensuring websites are accessible.</w:t>
      </w:r>
    </w:p>
    <w:sdt>
      <w:sdtPr>
        <w:rPr>
          <w:rFonts w:asciiTheme="minorHAnsi" w:eastAsiaTheme="minorHAnsi" w:hAnsiTheme="minorHAnsi" w:cstheme="minorBidi"/>
          <w:noProof/>
          <w:color w:val="auto"/>
          <w:sz w:val="22"/>
          <w:szCs w:val="22"/>
        </w:rPr>
        <w:id w:val="-1129862162"/>
        <w:docPartObj>
          <w:docPartGallery w:val="Table of Contents"/>
          <w:docPartUnique/>
        </w:docPartObj>
      </w:sdtPr>
      <w:sdtEndPr>
        <w:rPr>
          <w:b/>
          <w:bCs/>
        </w:rPr>
      </w:sdtEndPr>
      <w:sdtContent>
        <w:p w14:paraId="44684367" w14:textId="5EC3AA81" w:rsidR="00237FDE" w:rsidRDefault="00237FDE">
          <w:pPr>
            <w:pStyle w:val="TOCHeading"/>
          </w:pPr>
          <w:r>
            <w:t>Contents</w:t>
          </w:r>
        </w:p>
        <w:p w14:paraId="3F87AF0F" w14:textId="4111B2F2" w:rsidR="008A32C6" w:rsidRDefault="00237FDE">
          <w:pPr>
            <w:pStyle w:val="TOC1"/>
            <w:tabs>
              <w:tab w:val="right" w:leader="dot" w:pos="9350"/>
            </w:tabs>
            <w:rPr>
              <w:rFonts w:eastAsiaTheme="minorEastAsia"/>
            </w:rPr>
          </w:pPr>
          <w:r>
            <w:rPr>
              <w:b/>
              <w:bCs/>
            </w:rPr>
            <w:fldChar w:fldCharType="begin"/>
          </w:r>
          <w:r>
            <w:rPr>
              <w:b/>
              <w:bCs/>
            </w:rPr>
            <w:instrText xml:space="preserve"> TOC \o "1-3" \h \z \u </w:instrText>
          </w:r>
          <w:r>
            <w:rPr>
              <w:b/>
              <w:bCs/>
            </w:rPr>
            <w:fldChar w:fldCharType="separate"/>
          </w:r>
          <w:hyperlink w:anchor="_Toc22036968" w:history="1">
            <w:r w:rsidR="008A32C6" w:rsidRPr="00500AB0">
              <w:rPr>
                <w:rStyle w:val="Hyperlink"/>
              </w:rPr>
              <w:t>Introduction</w:t>
            </w:r>
            <w:r w:rsidR="008A32C6">
              <w:rPr>
                <w:webHidden/>
              </w:rPr>
              <w:tab/>
            </w:r>
            <w:r w:rsidR="008A32C6">
              <w:rPr>
                <w:webHidden/>
              </w:rPr>
              <w:fldChar w:fldCharType="begin"/>
            </w:r>
            <w:r w:rsidR="008A32C6">
              <w:rPr>
                <w:webHidden/>
              </w:rPr>
              <w:instrText xml:space="preserve"> PAGEREF _Toc22036968 \h </w:instrText>
            </w:r>
            <w:r w:rsidR="008A32C6">
              <w:rPr>
                <w:webHidden/>
              </w:rPr>
            </w:r>
            <w:r w:rsidR="008A32C6">
              <w:rPr>
                <w:webHidden/>
              </w:rPr>
              <w:fldChar w:fldCharType="separate"/>
            </w:r>
            <w:r w:rsidR="008A32C6">
              <w:rPr>
                <w:webHidden/>
              </w:rPr>
              <w:t>4</w:t>
            </w:r>
            <w:r w:rsidR="008A32C6">
              <w:rPr>
                <w:webHidden/>
              </w:rPr>
              <w:fldChar w:fldCharType="end"/>
            </w:r>
          </w:hyperlink>
        </w:p>
        <w:p w14:paraId="5353A625" w14:textId="6C6BF157" w:rsidR="008A32C6" w:rsidRDefault="00B278DF">
          <w:pPr>
            <w:pStyle w:val="TOC1"/>
            <w:tabs>
              <w:tab w:val="right" w:leader="dot" w:pos="9350"/>
            </w:tabs>
            <w:rPr>
              <w:rFonts w:eastAsiaTheme="minorEastAsia"/>
            </w:rPr>
          </w:pPr>
          <w:hyperlink w:anchor="_Toc22036969" w:history="1">
            <w:r w:rsidR="008A32C6" w:rsidRPr="00500AB0">
              <w:rPr>
                <w:rStyle w:val="Hyperlink"/>
              </w:rPr>
              <w:t>Color Contrast</w:t>
            </w:r>
            <w:r w:rsidR="008A32C6">
              <w:rPr>
                <w:webHidden/>
              </w:rPr>
              <w:tab/>
            </w:r>
            <w:r w:rsidR="008A32C6">
              <w:rPr>
                <w:webHidden/>
              </w:rPr>
              <w:fldChar w:fldCharType="begin"/>
            </w:r>
            <w:r w:rsidR="008A32C6">
              <w:rPr>
                <w:webHidden/>
              </w:rPr>
              <w:instrText xml:space="preserve"> PAGEREF _Toc22036969 \h </w:instrText>
            </w:r>
            <w:r w:rsidR="008A32C6">
              <w:rPr>
                <w:webHidden/>
              </w:rPr>
            </w:r>
            <w:r w:rsidR="008A32C6">
              <w:rPr>
                <w:webHidden/>
              </w:rPr>
              <w:fldChar w:fldCharType="separate"/>
            </w:r>
            <w:r w:rsidR="008A32C6">
              <w:rPr>
                <w:webHidden/>
              </w:rPr>
              <w:t>5</w:t>
            </w:r>
            <w:r w:rsidR="008A32C6">
              <w:rPr>
                <w:webHidden/>
              </w:rPr>
              <w:fldChar w:fldCharType="end"/>
            </w:r>
          </w:hyperlink>
        </w:p>
        <w:p w14:paraId="4B19AF29" w14:textId="0790FC0D" w:rsidR="008A32C6" w:rsidRDefault="00B278DF">
          <w:pPr>
            <w:pStyle w:val="TOC1"/>
            <w:tabs>
              <w:tab w:val="right" w:leader="dot" w:pos="9350"/>
            </w:tabs>
            <w:rPr>
              <w:rFonts w:eastAsiaTheme="minorEastAsia"/>
            </w:rPr>
          </w:pPr>
          <w:hyperlink w:anchor="_Toc22036970" w:history="1">
            <w:r w:rsidR="008A32C6" w:rsidRPr="00500AB0">
              <w:rPr>
                <w:rStyle w:val="Hyperlink"/>
              </w:rPr>
              <w:t>Images</w:t>
            </w:r>
            <w:r w:rsidR="008A32C6">
              <w:rPr>
                <w:webHidden/>
              </w:rPr>
              <w:tab/>
            </w:r>
            <w:r w:rsidR="008A32C6">
              <w:rPr>
                <w:webHidden/>
              </w:rPr>
              <w:fldChar w:fldCharType="begin"/>
            </w:r>
            <w:r w:rsidR="008A32C6">
              <w:rPr>
                <w:webHidden/>
              </w:rPr>
              <w:instrText xml:space="preserve"> PAGEREF _Toc22036970 \h </w:instrText>
            </w:r>
            <w:r w:rsidR="008A32C6">
              <w:rPr>
                <w:webHidden/>
              </w:rPr>
            </w:r>
            <w:r w:rsidR="008A32C6">
              <w:rPr>
                <w:webHidden/>
              </w:rPr>
              <w:fldChar w:fldCharType="separate"/>
            </w:r>
            <w:r w:rsidR="008A32C6">
              <w:rPr>
                <w:webHidden/>
              </w:rPr>
              <w:t>6</w:t>
            </w:r>
            <w:r w:rsidR="008A32C6">
              <w:rPr>
                <w:webHidden/>
              </w:rPr>
              <w:fldChar w:fldCharType="end"/>
            </w:r>
          </w:hyperlink>
        </w:p>
        <w:p w14:paraId="336189F1" w14:textId="0CA5D053" w:rsidR="008A32C6" w:rsidRDefault="00B278DF">
          <w:pPr>
            <w:pStyle w:val="TOC2"/>
            <w:tabs>
              <w:tab w:val="right" w:leader="dot" w:pos="9350"/>
            </w:tabs>
            <w:rPr>
              <w:rFonts w:eastAsiaTheme="minorEastAsia"/>
              <w:noProof/>
            </w:rPr>
          </w:pPr>
          <w:hyperlink w:anchor="_Toc22036971" w:history="1">
            <w:r w:rsidR="008A32C6" w:rsidRPr="00500AB0">
              <w:rPr>
                <w:rStyle w:val="Hyperlink"/>
                <w:noProof/>
              </w:rPr>
              <w:t>Decorative Images</w:t>
            </w:r>
            <w:r w:rsidR="008A32C6">
              <w:rPr>
                <w:noProof/>
                <w:webHidden/>
              </w:rPr>
              <w:tab/>
            </w:r>
            <w:r w:rsidR="008A32C6">
              <w:rPr>
                <w:noProof/>
                <w:webHidden/>
              </w:rPr>
              <w:fldChar w:fldCharType="begin"/>
            </w:r>
            <w:r w:rsidR="008A32C6">
              <w:rPr>
                <w:noProof/>
                <w:webHidden/>
              </w:rPr>
              <w:instrText xml:space="preserve"> PAGEREF _Toc22036971 \h </w:instrText>
            </w:r>
            <w:r w:rsidR="008A32C6">
              <w:rPr>
                <w:noProof/>
                <w:webHidden/>
              </w:rPr>
            </w:r>
            <w:r w:rsidR="008A32C6">
              <w:rPr>
                <w:noProof/>
                <w:webHidden/>
              </w:rPr>
              <w:fldChar w:fldCharType="separate"/>
            </w:r>
            <w:r w:rsidR="008A32C6">
              <w:rPr>
                <w:noProof/>
                <w:webHidden/>
              </w:rPr>
              <w:t>6</w:t>
            </w:r>
            <w:r w:rsidR="008A32C6">
              <w:rPr>
                <w:noProof/>
                <w:webHidden/>
              </w:rPr>
              <w:fldChar w:fldCharType="end"/>
            </w:r>
          </w:hyperlink>
        </w:p>
        <w:p w14:paraId="3FF5B86B" w14:textId="690E3EC0" w:rsidR="008A32C6" w:rsidRDefault="00B278DF">
          <w:pPr>
            <w:pStyle w:val="TOC2"/>
            <w:tabs>
              <w:tab w:val="right" w:leader="dot" w:pos="9350"/>
            </w:tabs>
            <w:rPr>
              <w:rFonts w:eastAsiaTheme="minorEastAsia"/>
              <w:noProof/>
            </w:rPr>
          </w:pPr>
          <w:hyperlink w:anchor="_Toc22036972" w:history="1">
            <w:r w:rsidR="008A32C6" w:rsidRPr="00500AB0">
              <w:rPr>
                <w:rStyle w:val="Hyperlink"/>
                <w:noProof/>
              </w:rPr>
              <w:t>Images Wrapped Within Links</w:t>
            </w:r>
            <w:r w:rsidR="008A32C6">
              <w:rPr>
                <w:noProof/>
                <w:webHidden/>
              </w:rPr>
              <w:tab/>
            </w:r>
            <w:r w:rsidR="008A32C6">
              <w:rPr>
                <w:noProof/>
                <w:webHidden/>
              </w:rPr>
              <w:fldChar w:fldCharType="begin"/>
            </w:r>
            <w:r w:rsidR="008A32C6">
              <w:rPr>
                <w:noProof/>
                <w:webHidden/>
              </w:rPr>
              <w:instrText xml:space="preserve"> PAGEREF _Toc22036972 \h </w:instrText>
            </w:r>
            <w:r w:rsidR="008A32C6">
              <w:rPr>
                <w:noProof/>
                <w:webHidden/>
              </w:rPr>
            </w:r>
            <w:r w:rsidR="008A32C6">
              <w:rPr>
                <w:noProof/>
                <w:webHidden/>
              </w:rPr>
              <w:fldChar w:fldCharType="separate"/>
            </w:r>
            <w:r w:rsidR="008A32C6">
              <w:rPr>
                <w:noProof/>
                <w:webHidden/>
              </w:rPr>
              <w:t>7</w:t>
            </w:r>
            <w:r w:rsidR="008A32C6">
              <w:rPr>
                <w:noProof/>
                <w:webHidden/>
              </w:rPr>
              <w:fldChar w:fldCharType="end"/>
            </w:r>
          </w:hyperlink>
        </w:p>
        <w:p w14:paraId="50B0C0DB" w14:textId="3FBBD8BA" w:rsidR="008A32C6" w:rsidRDefault="00B278DF">
          <w:pPr>
            <w:pStyle w:val="TOC2"/>
            <w:tabs>
              <w:tab w:val="right" w:leader="dot" w:pos="9350"/>
            </w:tabs>
            <w:rPr>
              <w:rFonts w:eastAsiaTheme="minorEastAsia"/>
              <w:noProof/>
            </w:rPr>
          </w:pPr>
          <w:hyperlink w:anchor="_Toc22036973" w:history="1">
            <w:r w:rsidR="008A32C6" w:rsidRPr="00500AB0">
              <w:rPr>
                <w:rStyle w:val="Hyperlink"/>
                <w:noProof/>
              </w:rPr>
              <w:t>Scalable Vector Graphics (SVGs)</w:t>
            </w:r>
            <w:r w:rsidR="008A32C6">
              <w:rPr>
                <w:noProof/>
                <w:webHidden/>
              </w:rPr>
              <w:tab/>
            </w:r>
            <w:r w:rsidR="008A32C6">
              <w:rPr>
                <w:noProof/>
                <w:webHidden/>
              </w:rPr>
              <w:fldChar w:fldCharType="begin"/>
            </w:r>
            <w:r w:rsidR="008A32C6">
              <w:rPr>
                <w:noProof/>
                <w:webHidden/>
              </w:rPr>
              <w:instrText xml:space="preserve"> PAGEREF _Toc22036973 \h </w:instrText>
            </w:r>
            <w:r w:rsidR="008A32C6">
              <w:rPr>
                <w:noProof/>
                <w:webHidden/>
              </w:rPr>
            </w:r>
            <w:r w:rsidR="008A32C6">
              <w:rPr>
                <w:noProof/>
                <w:webHidden/>
              </w:rPr>
              <w:fldChar w:fldCharType="separate"/>
            </w:r>
            <w:r w:rsidR="008A32C6">
              <w:rPr>
                <w:noProof/>
                <w:webHidden/>
              </w:rPr>
              <w:t>8</w:t>
            </w:r>
            <w:r w:rsidR="008A32C6">
              <w:rPr>
                <w:noProof/>
                <w:webHidden/>
              </w:rPr>
              <w:fldChar w:fldCharType="end"/>
            </w:r>
          </w:hyperlink>
        </w:p>
        <w:p w14:paraId="27E35F30" w14:textId="096C81F9" w:rsidR="008A32C6" w:rsidRDefault="00B278DF">
          <w:pPr>
            <w:pStyle w:val="TOC2"/>
            <w:tabs>
              <w:tab w:val="right" w:leader="dot" w:pos="9350"/>
            </w:tabs>
            <w:rPr>
              <w:rFonts w:eastAsiaTheme="minorEastAsia"/>
              <w:noProof/>
            </w:rPr>
          </w:pPr>
          <w:hyperlink w:anchor="_Toc22036974" w:history="1">
            <w:r w:rsidR="008A32C6" w:rsidRPr="00500AB0">
              <w:rPr>
                <w:rStyle w:val="Hyperlink"/>
                <w:noProof/>
              </w:rPr>
              <w:t>Decorative SVGs</w:t>
            </w:r>
            <w:r w:rsidR="008A32C6">
              <w:rPr>
                <w:noProof/>
                <w:webHidden/>
              </w:rPr>
              <w:tab/>
            </w:r>
            <w:r w:rsidR="008A32C6">
              <w:rPr>
                <w:noProof/>
                <w:webHidden/>
              </w:rPr>
              <w:fldChar w:fldCharType="begin"/>
            </w:r>
            <w:r w:rsidR="008A32C6">
              <w:rPr>
                <w:noProof/>
                <w:webHidden/>
              </w:rPr>
              <w:instrText xml:space="preserve"> PAGEREF _Toc22036974 \h </w:instrText>
            </w:r>
            <w:r w:rsidR="008A32C6">
              <w:rPr>
                <w:noProof/>
                <w:webHidden/>
              </w:rPr>
            </w:r>
            <w:r w:rsidR="008A32C6">
              <w:rPr>
                <w:noProof/>
                <w:webHidden/>
              </w:rPr>
              <w:fldChar w:fldCharType="separate"/>
            </w:r>
            <w:r w:rsidR="008A32C6">
              <w:rPr>
                <w:noProof/>
                <w:webHidden/>
              </w:rPr>
              <w:t>8</w:t>
            </w:r>
            <w:r w:rsidR="008A32C6">
              <w:rPr>
                <w:noProof/>
                <w:webHidden/>
              </w:rPr>
              <w:fldChar w:fldCharType="end"/>
            </w:r>
          </w:hyperlink>
        </w:p>
        <w:p w14:paraId="58C76ECE" w14:textId="13332F04" w:rsidR="008A32C6" w:rsidRDefault="00B278DF">
          <w:pPr>
            <w:pStyle w:val="TOC2"/>
            <w:tabs>
              <w:tab w:val="right" w:leader="dot" w:pos="9350"/>
            </w:tabs>
            <w:rPr>
              <w:rFonts w:eastAsiaTheme="minorEastAsia"/>
              <w:noProof/>
            </w:rPr>
          </w:pPr>
          <w:hyperlink w:anchor="_Toc22036975" w:history="1">
            <w:r w:rsidR="008A32C6" w:rsidRPr="00500AB0">
              <w:rPr>
                <w:rStyle w:val="Hyperlink"/>
                <w:noProof/>
              </w:rPr>
              <w:t>Background Images</w:t>
            </w:r>
            <w:r w:rsidR="008A32C6">
              <w:rPr>
                <w:noProof/>
                <w:webHidden/>
              </w:rPr>
              <w:tab/>
            </w:r>
            <w:r w:rsidR="008A32C6">
              <w:rPr>
                <w:noProof/>
                <w:webHidden/>
              </w:rPr>
              <w:fldChar w:fldCharType="begin"/>
            </w:r>
            <w:r w:rsidR="008A32C6">
              <w:rPr>
                <w:noProof/>
                <w:webHidden/>
              </w:rPr>
              <w:instrText xml:space="preserve"> PAGEREF _Toc22036975 \h </w:instrText>
            </w:r>
            <w:r w:rsidR="008A32C6">
              <w:rPr>
                <w:noProof/>
                <w:webHidden/>
              </w:rPr>
            </w:r>
            <w:r w:rsidR="008A32C6">
              <w:rPr>
                <w:noProof/>
                <w:webHidden/>
              </w:rPr>
              <w:fldChar w:fldCharType="separate"/>
            </w:r>
            <w:r w:rsidR="008A32C6">
              <w:rPr>
                <w:noProof/>
                <w:webHidden/>
              </w:rPr>
              <w:t>8</w:t>
            </w:r>
            <w:r w:rsidR="008A32C6">
              <w:rPr>
                <w:noProof/>
                <w:webHidden/>
              </w:rPr>
              <w:fldChar w:fldCharType="end"/>
            </w:r>
          </w:hyperlink>
        </w:p>
        <w:p w14:paraId="75F2C1C7" w14:textId="7C805987" w:rsidR="008A32C6" w:rsidRDefault="00B278DF">
          <w:pPr>
            <w:pStyle w:val="TOC2"/>
            <w:tabs>
              <w:tab w:val="right" w:leader="dot" w:pos="9350"/>
            </w:tabs>
            <w:rPr>
              <w:rFonts w:eastAsiaTheme="minorEastAsia"/>
              <w:noProof/>
            </w:rPr>
          </w:pPr>
          <w:hyperlink w:anchor="_Toc22036976" w:history="1">
            <w:r w:rsidR="008A32C6" w:rsidRPr="00500AB0">
              <w:rPr>
                <w:rStyle w:val="Hyperlink"/>
                <w:noProof/>
              </w:rPr>
              <w:t>Images of Text</w:t>
            </w:r>
            <w:r w:rsidR="008A32C6">
              <w:rPr>
                <w:noProof/>
                <w:webHidden/>
              </w:rPr>
              <w:tab/>
            </w:r>
            <w:r w:rsidR="008A32C6">
              <w:rPr>
                <w:noProof/>
                <w:webHidden/>
              </w:rPr>
              <w:fldChar w:fldCharType="begin"/>
            </w:r>
            <w:r w:rsidR="008A32C6">
              <w:rPr>
                <w:noProof/>
                <w:webHidden/>
              </w:rPr>
              <w:instrText xml:space="preserve"> PAGEREF _Toc22036976 \h </w:instrText>
            </w:r>
            <w:r w:rsidR="008A32C6">
              <w:rPr>
                <w:noProof/>
                <w:webHidden/>
              </w:rPr>
            </w:r>
            <w:r w:rsidR="008A32C6">
              <w:rPr>
                <w:noProof/>
                <w:webHidden/>
              </w:rPr>
              <w:fldChar w:fldCharType="separate"/>
            </w:r>
            <w:r w:rsidR="008A32C6">
              <w:rPr>
                <w:noProof/>
                <w:webHidden/>
              </w:rPr>
              <w:t>9</w:t>
            </w:r>
            <w:r w:rsidR="008A32C6">
              <w:rPr>
                <w:noProof/>
                <w:webHidden/>
              </w:rPr>
              <w:fldChar w:fldCharType="end"/>
            </w:r>
          </w:hyperlink>
        </w:p>
        <w:p w14:paraId="7D00F38A" w14:textId="58A9D274" w:rsidR="008A32C6" w:rsidRDefault="00B278DF">
          <w:pPr>
            <w:pStyle w:val="TOC1"/>
            <w:tabs>
              <w:tab w:val="right" w:leader="dot" w:pos="9350"/>
            </w:tabs>
            <w:rPr>
              <w:rFonts w:eastAsiaTheme="minorEastAsia"/>
            </w:rPr>
          </w:pPr>
          <w:hyperlink w:anchor="_Toc22036977" w:history="1">
            <w:r w:rsidR="008A32C6" w:rsidRPr="00500AB0">
              <w:rPr>
                <w:rStyle w:val="Hyperlink"/>
              </w:rPr>
              <w:t>Links/Buttons</w:t>
            </w:r>
            <w:r w:rsidR="008A32C6">
              <w:rPr>
                <w:webHidden/>
              </w:rPr>
              <w:tab/>
            </w:r>
            <w:r w:rsidR="008A32C6">
              <w:rPr>
                <w:webHidden/>
              </w:rPr>
              <w:fldChar w:fldCharType="begin"/>
            </w:r>
            <w:r w:rsidR="008A32C6">
              <w:rPr>
                <w:webHidden/>
              </w:rPr>
              <w:instrText xml:space="preserve"> PAGEREF _Toc22036977 \h </w:instrText>
            </w:r>
            <w:r w:rsidR="008A32C6">
              <w:rPr>
                <w:webHidden/>
              </w:rPr>
            </w:r>
            <w:r w:rsidR="008A32C6">
              <w:rPr>
                <w:webHidden/>
              </w:rPr>
              <w:fldChar w:fldCharType="separate"/>
            </w:r>
            <w:r w:rsidR="008A32C6">
              <w:rPr>
                <w:webHidden/>
              </w:rPr>
              <w:t>10</w:t>
            </w:r>
            <w:r w:rsidR="008A32C6">
              <w:rPr>
                <w:webHidden/>
              </w:rPr>
              <w:fldChar w:fldCharType="end"/>
            </w:r>
          </w:hyperlink>
        </w:p>
        <w:p w14:paraId="288BE5E7" w14:textId="3B41D3BD" w:rsidR="008A32C6" w:rsidRDefault="00B278DF">
          <w:pPr>
            <w:pStyle w:val="TOC2"/>
            <w:tabs>
              <w:tab w:val="right" w:leader="dot" w:pos="9350"/>
            </w:tabs>
            <w:rPr>
              <w:rFonts w:eastAsiaTheme="minorEastAsia"/>
              <w:noProof/>
            </w:rPr>
          </w:pPr>
          <w:hyperlink w:anchor="_Toc22036978" w:history="1">
            <w:r w:rsidR="008A32C6" w:rsidRPr="00500AB0">
              <w:rPr>
                <w:rStyle w:val="Hyperlink"/>
                <w:noProof/>
              </w:rPr>
              <w:t>Links with No Discernible Text</w:t>
            </w:r>
            <w:r w:rsidR="008A32C6">
              <w:rPr>
                <w:noProof/>
                <w:webHidden/>
              </w:rPr>
              <w:tab/>
            </w:r>
            <w:r w:rsidR="008A32C6">
              <w:rPr>
                <w:noProof/>
                <w:webHidden/>
              </w:rPr>
              <w:fldChar w:fldCharType="begin"/>
            </w:r>
            <w:r w:rsidR="008A32C6">
              <w:rPr>
                <w:noProof/>
                <w:webHidden/>
              </w:rPr>
              <w:instrText xml:space="preserve"> PAGEREF _Toc22036978 \h </w:instrText>
            </w:r>
            <w:r w:rsidR="008A32C6">
              <w:rPr>
                <w:noProof/>
                <w:webHidden/>
              </w:rPr>
            </w:r>
            <w:r w:rsidR="008A32C6">
              <w:rPr>
                <w:noProof/>
                <w:webHidden/>
              </w:rPr>
              <w:fldChar w:fldCharType="separate"/>
            </w:r>
            <w:r w:rsidR="008A32C6">
              <w:rPr>
                <w:noProof/>
                <w:webHidden/>
              </w:rPr>
              <w:t>10</w:t>
            </w:r>
            <w:r w:rsidR="008A32C6">
              <w:rPr>
                <w:noProof/>
                <w:webHidden/>
              </w:rPr>
              <w:fldChar w:fldCharType="end"/>
            </w:r>
          </w:hyperlink>
        </w:p>
        <w:p w14:paraId="19FF90A2" w14:textId="0A851480" w:rsidR="008A32C6" w:rsidRDefault="00B278DF">
          <w:pPr>
            <w:pStyle w:val="TOC2"/>
            <w:tabs>
              <w:tab w:val="right" w:leader="dot" w:pos="9350"/>
            </w:tabs>
            <w:rPr>
              <w:rFonts w:eastAsiaTheme="minorEastAsia"/>
              <w:noProof/>
            </w:rPr>
          </w:pPr>
          <w:hyperlink w:anchor="_Toc22036979" w:history="1">
            <w:r w:rsidR="008A32C6" w:rsidRPr="00500AB0">
              <w:rPr>
                <w:rStyle w:val="Hyperlink"/>
                <w:noProof/>
              </w:rPr>
              <w:t>Buttons with No Discernible Text</w:t>
            </w:r>
            <w:r w:rsidR="008A32C6">
              <w:rPr>
                <w:noProof/>
                <w:webHidden/>
              </w:rPr>
              <w:tab/>
            </w:r>
            <w:r w:rsidR="008A32C6">
              <w:rPr>
                <w:noProof/>
                <w:webHidden/>
              </w:rPr>
              <w:fldChar w:fldCharType="begin"/>
            </w:r>
            <w:r w:rsidR="008A32C6">
              <w:rPr>
                <w:noProof/>
                <w:webHidden/>
              </w:rPr>
              <w:instrText xml:space="preserve"> PAGEREF _Toc22036979 \h </w:instrText>
            </w:r>
            <w:r w:rsidR="008A32C6">
              <w:rPr>
                <w:noProof/>
                <w:webHidden/>
              </w:rPr>
            </w:r>
            <w:r w:rsidR="008A32C6">
              <w:rPr>
                <w:noProof/>
                <w:webHidden/>
              </w:rPr>
              <w:fldChar w:fldCharType="separate"/>
            </w:r>
            <w:r w:rsidR="008A32C6">
              <w:rPr>
                <w:noProof/>
                <w:webHidden/>
              </w:rPr>
              <w:t>11</w:t>
            </w:r>
            <w:r w:rsidR="008A32C6">
              <w:rPr>
                <w:noProof/>
                <w:webHidden/>
              </w:rPr>
              <w:fldChar w:fldCharType="end"/>
            </w:r>
          </w:hyperlink>
        </w:p>
        <w:p w14:paraId="7C5C55CA" w14:textId="2E877064" w:rsidR="008A32C6" w:rsidRDefault="00B278DF">
          <w:pPr>
            <w:pStyle w:val="TOC1"/>
            <w:tabs>
              <w:tab w:val="right" w:leader="dot" w:pos="9350"/>
            </w:tabs>
            <w:rPr>
              <w:rFonts w:eastAsiaTheme="minorEastAsia"/>
            </w:rPr>
          </w:pPr>
          <w:hyperlink w:anchor="_Toc22036980" w:history="1">
            <w:r w:rsidR="008A32C6" w:rsidRPr="00500AB0">
              <w:rPr>
                <w:rStyle w:val="Hyperlink"/>
              </w:rPr>
              <w:t>Forms</w:t>
            </w:r>
            <w:r w:rsidR="008A32C6">
              <w:rPr>
                <w:webHidden/>
              </w:rPr>
              <w:tab/>
            </w:r>
            <w:r w:rsidR="008A32C6">
              <w:rPr>
                <w:webHidden/>
              </w:rPr>
              <w:fldChar w:fldCharType="begin"/>
            </w:r>
            <w:r w:rsidR="008A32C6">
              <w:rPr>
                <w:webHidden/>
              </w:rPr>
              <w:instrText xml:space="preserve"> PAGEREF _Toc22036980 \h </w:instrText>
            </w:r>
            <w:r w:rsidR="008A32C6">
              <w:rPr>
                <w:webHidden/>
              </w:rPr>
            </w:r>
            <w:r w:rsidR="008A32C6">
              <w:rPr>
                <w:webHidden/>
              </w:rPr>
              <w:fldChar w:fldCharType="separate"/>
            </w:r>
            <w:r w:rsidR="008A32C6">
              <w:rPr>
                <w:webHidden/>
              </w:rPr>
              <w:t>12</w:t>
            </w:r>
            <w:r w:rsidR="008A32C6">
              <w:rPr>
                <w:webHidden/>
              </w:rPr>
              <w:fldChar w:fldCharType="end"/>
            </w:r>
          </w:hyperlink>
        </w:p>
        <w:p w14:paraId="7D541666" w14:textId="211D2C0B" w:rsidR="008A32C6" w:rsidRDefault="00B278DF">
          <w:pPr>
            <w:pStyle w:val="TOC2"/>
            <w:tabs>
              <w:tab w:val="right" w:leader="dot" w:pos="9350"/>
            </w:tabs>
            <w:rPr>
              <w:rFonts w:eastAsiaTheme="minorEastAsia"/>
              <w:noProof/>
            </w:rPr>
          </w:pPr>
          <w:hyperlink w:anchor="_Toc22036981" w:history="1">
            <w:r w:rsidR="008A32C6" w:rsidRPr="00500AB0">
              <w:rPr>
                <w:rStyle w:val="Hyperlink"/>
                <w:noProof/>
              </w:rPr>
              <w:t>Form Inputs with No Visible Label</w:t>
            </w:r>
            <w:r w:rsidR="008A32C6">
              <w:rPr>
                <w:noProof/>
                <w:webHidden/>
              </w:rPr>
              <w:tab/>
            </w:r>
            <w:r w:rsidR="008A32C6">
              <w:rPr>
                <w:noProof/>
                <w:webHidden/>
              </w:rPr>
              <w:fldChar w:fldCharType="begin"/>
            </w:r>
            <w:r w:rsidR="008A32C6">
              <w:rPr>
                <w:noProof/>
                <w:webHidden/>
              </w:rPr>
              <w:instrText xml:space="preserve"> PAGEREF _Toc22036981 \h </w:instrText>
            </w:r>
            <w:r w:rsidR="008A32C6">
              <w:rPr>
                <w:noProof/>
                <w:webHidden/>
              </w:rPr>
            </w:r>
            <w:r w:rsidR="008A32C6">
              <w:rPr>
                <w:noProof/>
                <w:webHidden/>
              </w:rPr>
              <w:fldChar w:fldCharType="separate"/>
            </w:r>
            <w:r w:rsidR="008A32C6">
              <w:rPr>
                <w:noProof/>
                <w:webHidden/>
              </w:rPr>
              <w:t>12</w:t>
            </w:r>
            <w:r w:rsidR="008A32C6">
              <w:rPr>
                <w:noProof/>
                <w:webHidden/>
              </w:rPr>
              <w:fldChar w:fldCharType="end"/>
            </w:r>
          </w:hyperlink>
        </w:p>
        <w:p w14:paraId="1DEC362D" w14:textId="0E7EC369" w:rsidR="008A32C6" w:rsidRDefault="00B278DF">
          <w:pPr>
            <w:pStyle w:val="TOC2"/>
            <w:tabs>
              <w:tab w:val="right" w:leader="dot" w:pos="9350"/>
            </w:tabs>
            <w:rPr>
              <w:rFonts w:eastAsiaTheme="minorEastAsia"/>
              <w:noProof/>
            </w:rPr>
          </w:pPr>
          <w:hyperlink w:anchor="_Toc22036982" w:history="1">
            <w:r w:rsidR="008A32C6" w:rsidRPr="00500AB0">
              <w:rPr>
                <w:rStyle w:val="Hyperlink"/>
                <w:noProof/>
              </w:rPr>
              <w:t>Radio Buttons and Checkboxes</w:t>
            </w:r>
            <w:r w:rsidR="008A32C6">
              <w:rPr>
                <w:noProof/>
                <w:webHidden/>
              </w:rPr>
              <w:tab/>
            </w:r>
            <w:r w:rsidR="008A32C6">
              <w:rPr>
                <w:noProof/>
                <w:webHidden/>
              </w:rPr>
              <w:fldChar w:fldCharType="begin"/>
            </w:r>
            <w:r w:rsidR="008A32C6">
              <w:rPr>
                <w:noProof/>
                <w:webHidden/>
              </w:rPr>
              <w:instrText xml:space="preserve"> PAGEREF _Toc22036982 \h </w:instrText>
            </w:r>
            <w:r w:rsidR="008A32C6">
              <w:rPr>
                <w:noProof/>
                <w:webHidden/>
              </w:rPr>
            </w:r>
            <w:r w:rsidR="008A32C6">
              <w:rPr>
                <w:noProof/>
                <w:webHidden/>
              </w:rPr>
              <w:fldChar w:fldCharType="separate"/>
            </w:r>
            <w:r w:rsidR="008A32C6">
              <w:rPr>
                <w:noProof/>
                <w:webHidden/>
              </w:rPr>
              <w:t>13</w:t>
            </w:r>
            <w:r w:rsidR="008A32C6">
              <w:rPr>
                <w:noProof/>
                <w:webHidden/>
              </w:rPr>
              <w:fldChar w:fldCharType="end"/>
            </w:r>
          </w:hyperlink>
        </w:p>
        <w:p w14:paraId="09E71E37" w14:textId="28A9BA6B" w:rsidR="008A32C6" w:rsidRDefault="00B278DF">
          <w:pPr>
            <w:pStyle w:val="TOC2"/>
            <w:tabs>
              <w:tab w:val="right" w:leader="dot" w:pos="9350"/>
            </w:tabs>
            <w:rPr>
              <w:rFonts w:eastAsiaTheme="minorEastAsia"/>
              <w:noProof/>
            </w:rPr>
          </w:pPr>
          <w:hyperlink w:anchor="_Toc22036983" w:history="1">
            <w:r w:rsidR="008A32C6" w:rsidRPr="00500AB0">
              <w:rPr>
                <w:rStyle w:val="Hyperlink"/>
                <w:noProof/>
              </w:rPr>
              <w:t>Required Fields for Input and Select</w:t>
            </w:r>
            <w:r w:rsidR="008A32C6">
              <w:rPr>
                <w:noProof/>
                <w:webHidden/>
              </w:rPr>
              <w:tab/>
            </w:r>
            <w:r w:rsidR="008A32C6">
              <w:rPr>
                <w:noProof/>
                <w:webHidden/>
              </w:rPr>
              <w:fldChar w:fldCharType="begin"/>
            </w:r>
            <w:r w:rsidR="008A32C6">
              <w:rPr>
                <w:noProof/>
                <w:webHidden/>
              </w:rPr>
              <w:instrText xml:space="preserve"> PAGEREF _Toc22036983 \h </w:instrText>
            </w:r>
            <w:r w:rsidR="008A32C6">
              <w:rPr>
                <w:noProof/>
                <w:webHidden/>
              </w:rPr>
            </w:r>
            <w:r w:rsidR="008A32C6">
              <w:rPr>
                <w:noProof/>
                <w:webHidden/>
              </w:rPr>
              <w:fldChar w:fldCharType="separate"/>
            </w:r>
            <w:r w:rsidR="008A32C6">
              <w:rPr>
                <w:noProof/>
                <w:webHidden/>
              </w:rPr>
              <w:t>13</w:t>
            </w:r>
            <w:r w:rsidR="008A32C6">
              <w:rPr>
                <w:noProof/>
                <w:webHidden/>
              </w:rPr>
              <w:fldChar w:fldCharType="end"/>
            </w:r>
          </w:hyperlink>
        </w:p>
        <w:p w14:paraId="027ECA7F" w14:textId="3E10E7FC" w:rsidR="008A32C6" w:rsidRDefault="00B278DF">
          <w:pPr>
            <w:pStyle w:val="TOC2"/>
            <w:tabs>
              <w:tab w:val="right" w:leader="dot" w:pos="9350"/>
            </w:tabs>
            <w:rPr>
              <w:rFonts w:eastAsiaTheme="minorEastAsia"/>
              <w:noProof/>
            </w:rPr>
          </w:pPr>
          <w:hyperlink w:anchor="_Toc22036984" w:history="1">
            <w:r w:rsidR="008A32C6" w:rsidRPr="00500AB0">
              <w:rPr>
                <w:rStyle w:val="Hyperlink"/>
                <w:noProof/>
              </w:rPr>
              <w:t>Required Fields for Radio Button and Checkbox</w:t>
            </w:r>
            <w:r w:rsidR="008A32C6">
              <w:rPr>
                <w:noProof/>
                <w:webHidden/>
              </w:rPr>
              <w:tab/>
            </w:r>
            <w:r w:rsidR="008A32C6">
              <w:rPr>
                <w:noProof/>
                <w:webHidden/>
              </w:rPr>
              <w:fldChar w:fldCharType="begin"/>
            </w:r>
            <w:r w:rsidR="008A32C6">
              <w:rPr>
                <w:noProof/>
                <w:webHidden/>
              </w:rPr>
              <w:instrText xml:space="preserve"> PAGEREF _Toc22036984 \h </w:instrText>
            </w:r>
            <w:r w:rsidR="008A32C6">
              <w:rPr>
                <w:noProof/>
                <w:webHidden/>
              </w:rPr>
            </w:r>
            <w:r w:rsidR="008A32C6">
              <w:rPr>
                <w:noProof/>
                <w:webHidden/>
              </w:rPr>
              <w:fldChar w:fldCharType="separate"/>
            </w:r>
            <w:r w:rsidR="008A32C6">
              <w:rPr>
                <w:noProof/>
                <w:webHidden/>
              </w:rPr>
              <w:t>14</w:t>
            </w:r>
            <w:r w:rsidR="008A32C6">
              <w:rPr>
                <w:noProof/>
                <w:webHidden/>
              </w:rPr>
              <w:fldChar w:fldCharType="end"/>
            </w:r>
          </w:hyperlink>
        </w:p>
        <w:p w14:paraId="552B2B8C" w14:textId="7FFCB997" w:rsidR="008A32C6" w:rsidRDefault="00B278DF">
          <w:pPr>
            <w:pStyle w:val="TOC2"/>
            <w:tabs>
              <w:tab w:val="right" w:leader="dot" w:pos="9350"/>
            </w:tabs>
            <w:rPr>
              <w:rFonts w:eastAsiaTheme="minorEastAsia"/>
              <w:noProof/>
            </w:rPr>
          </w:pPr>
          <w:hyperlink w:anchor="_Toc22036985" w:history="1">
            <w:r w:rsidR="008A32C6" w:rsidRPr="00500AB0">
              <w:rPr>
                <w:rStyle w:val="Hyperlink"/>
                <w:noProof/>
              </w:rPr>
              <w:t>Inputs with Supplemental Information</w:t>
            </w:r>
            <w:r w:rsidR="008A32C6">
              <w:rPr>
                <w:noProof/>
                <w:webHidden/>
              </w:rPr>
              <w:tab/>
            </w:r>
            <w:r w:rsidR="008A32C6">
              <w:rPr>
                <w:noProof/>
                <w:webHidden/>
              </w:rPr>
              <w:fldChar w:fldCharType="begin"/>
            </w:r>
            <w:r w:rsidR="008A32C6">
              <w:rPr>
                <w:noProof/>
                <w:webHidden/>
              </w:rPr>
              <w:instrText xml:space="preserve"> PAGEREF _Toc22036985 \h </w:instrText>
            </w:r>
            <w:r w:rsidR="008A32C6">
              <w:rPr>
                <w:noProof/>
                <w:webHidden/>
              </w:rPr>
            </w:r>
            <w:r w:rsidR="008A32C6">
              <w:rPr>
                <w:noProof/>
                <w:webHidden/>
              </w:rPr>
              <w:fldChar w:fldCharType="separate"/>
            </w:r>
            <w:r w:rsidR="008A32C6">
              <w:rPr>
                <w:noProof/>
                <w:webHidden/>
              </w:rPr>
              <w:t>14</w:t>
            </w:r>
            <w:r w:rsidR="008A32C6">
              <w:rPr>
                <w:noProof/>
                <w:webHidden/>
              </w:rPr>
              <w:fldChar w:fldCharType="end"/>
            </w:r>
          </w:hyperlink>
        </w:p>
        <w:p w14:paraId="743289A7" w14:textId="33A6EA81" w:rsidR="008A32C6" w:rsidRDefault="00B278DF">
          <w:pPr>
            <w:pStyle w:val="TOC1"/>
            <w:tabs>
              <w:tab w:val="right" w:leader="dot" w:pos="9350"/>
            </w:tabs>
            <w:rPr>
              <w:rFonts w:eastAsiaTheme="minorEastAsia"/>
            </w:rPr>
          </w:pPr>
          <w:hyperlink w:anchor="_Toc22036986" w:history="1">
            <w:r w:rsidR="008A32C6" w:rsidRPr="00500AB0">
              <w:rPr>
                <w:rStyle w:val="Hyperlink"/>
              </w:rPr>
              <w:t>Keyboard</w:t>
            </w:r>
            <w:r w:rsidR="008A32C6">
              <w:rPr>
                <w:webHidden/>
              </w:rPr>
              <w:tab/>
            </w:r>
            <w:r w:rsidR="008A32C6">
              <w:rPr>
                <w:webHidden/>
              </w:rPr>
              <w:fldChar w:fldCharType="begin"/>
            </w:r>
            <w:r w:rsidR="008A32C6">
              <w:rPr>
                <w:webHidden/>
              </w:rPr>
              <w:instrText xml:space="preserve"> PAGEREF _Toc22036986 \h </w:instrText>
            </w:r>
            <w:r w:rsidR="008A32C6">
              <w:rPr>
                <w:webHidden/>
              </w:rPr>
            </w:r>
            <w:r w:rsidR="008A32C6">
              <w:rPr>
                <w:webHidden/>
              </w:rPr>
              <w:fldChar w:fldCharType="separate"/>
            </w:r>
            <w:r w:rsidR="008A32C6">
              <w:rPr>
                <w:webHidden/>
              </w:rPr>
              <w:t>16</w:t>
            </w:r>
            <w:r w:rsidR="008A32C6">
              <w:rPr>
                <w:webHidden/>
              </w:rPr>
              <w:fldChar w:fldCharType="end"/>
            </w:r>
          </w:hyperlink>
        </w:p>
        <w:p w14:paraId="51D7BCCF" w14:textId="7C8BE756" w:rsidR="008A32C6" w:rsidRDefault="00B278DF">
          <w:pPr>
            <w:pStyle w:val="TOC2"/>
            <w:tabs>
              <w:tab w:val="right" w:leader="dot" w:pos="9350"/>
            </w:tabs>
            <w:rPr>
              <w:rFonts w:eastAsiaTheme="minorEastAsia"/>
              <w:noProof/>
            </w:rPr>
          </w:pPr>
          <w:hyperlink w:anchor="_Toc22036987" w:history="1">
            <w:r w:rsidR="008A32C6" w:rsidRPr="00500AB0">
              <w:rPr>
                <w:rStyle w:val="Hyperlink"/>
                <w:noProof/>
              </w:rPr>
              <w:t>Visible Focus</w:t>
            </w:r>
            <w:r w:rsidR="008A32C6">
              <w:rPr>
                <w:noProof/>
                <w:webHidden/>
              </w:rPr>
              <w:tab/>
            </w:r>
            <w:r w:rsidR="008A32C6">
              <w:rPr>
                <w:noProof/>
                <w:webHidden/>
              </w:rPr>
              <w:fldChar w:fldCharType="begin"/>
            </w:r>
            <w:r w:rsidR="008A32C6">
              <w:rPr>
                <w:noProof/>
                <w:webHidden/>
              </w:rPr>
              <w:instrText xml:space="preserve"> PAGEREF _Toc22036987 \h </w:instrText>
            </w:r>
            <w:r w:rsidR="008A32C6">
              <w:rPr>
                <w:noProof/>
                <w:webHidden/>
              </w:rPr>
            </w:r>
            <w:r w:rsidR="008A32C6">
              <w:rPr>
                <w:noProof/>
                <w:webHidden/>
              </w:rPr>
              <w:fldChar w:fldCharType="separate"/>
            </w:r>
            <w:r w:rsidR="008A32C6">
              <w:rPr>
                <w:noProof/>
                <w:webHidden/>
              </w:rPr>
              <w:t>16</w:t>
            </w:r>
            <w:r w:rsidR="008A32C6">
              <w:rPr>
                <w:noProof/>
                <w:webHidden/>
              </w:rPr>
              <w:fldChar w:fldCharType="end"/>
            </w:r>
          </w:hyperlink>
        </w:p>
        <w:p w14:paraId="5C7335D4" w14:textId="1B75F953" w:rsidR="008A32C6" w:rsidRDefault="00B278DF">
          <w:pPr>
            <w:pStyle w:val="TOC2"/>
            <w:tabs>
              <w:tab w:val="right" w:leader="dot" w:pos="9350"/>
            </w:tabs>
            <w:rPr>
              <w:rFonts w:eastAsiaTheme="minorEastAsia"/>
              <w:noProof/>
            </w:rPr>
          </w:pPr>
          <w:hyperlink w:anchor="_Toc22036988" w:history="1">
            <w:r w:rsidR="008A32C6" w:rsidRPr="00500AB0">
              <w:rPr>
                <w:rStyle w:val="Hyperlink"/>
                <w:noProof/>
              </w:rPr>
              <w:t>Tabindex</w:t>
            </w:r>
            <w:r w:rsidR="008A32C6">
              <w:rPr>
                <w:noProof/>
                <w:webHidden/>
              </w:rPr>
              <w:tab/>
            </w:r>
            <w:r w:rsidR="008A32C6">
              <w:rPr>
                <w:noProof/>
                <w:webHidden/>
              </w:rPr>
              <w:fldChar w:fldCharType="begin"/>
            </w:r>
            <w:r w:rsidR="008A32C6">
              <w:rPr>
                <w:noProof/>
                <w:webHidden/>
              </w:rPr>
              <w:instrText xml:space="preserve"> PAGEREF _Toc22036988 \h </w:instrText>
            </w:r>
            <w:r w:rsidR="008A32C6">
              <w:rPr>
                <w:noProof/>
                <w:webHidden/>
              </w:rPr>
            </w:r>
            <w:r w:rsidR="008A32C6">
              <w:rPr>
                <w:noProof/>
                <w:webHidden/>
              </w:rPr>
              <w:fldChar w:fldCharType="separate"/>
            </w:r>
            <w:r w:rsidR="008A32C6">
              <w:rPr>
                <w:noProof/>
                <w:webHidden/>
              </w:rPr>
              <w:t>17</w:t>
            </w:r>
            <w:r w:rsidR="008A32C6">
              <w:rPr>
                <w:noProof/>
                <w:webHidden/>
              </w:rPr>
              <w:fldChar w:fldCharType="end"/>
            </w:r>
          </w:hyperlink>
        </w:p>
        <w:p w14:paraId="4AE4DDAE" w14:textId="34FF6DB9" w:rsidR="008A32C6" w:rsidRDefault="00B278DF">
          <w:pPr>
            <w:pStyle w:val="TOC1"/>
            <w:tabs>
              <w:tab w:val="right" w:leader="dot" w:pos="9350"/>
            </w:tabs>
            <w:rPr>
              <w:rFonts w:eastAsiaTheme="minorEastAsia"/>
            </w:rPr>
          </w:pPr>
          <w:hyperlink w:anchor="_Toc22036989" w:history="1">
            <w:r w:rsidR="008A32C6" w:rsidRPr="00500AB0">
              <w:rPr>
                <w:rStyle w:val="Hyperlink"/>
              </w:rPr>
              <w:t>Headings</w:t>
            </w:r>
            <w:r w:rsidR="008A32C6">
              <w:rPr>
                <w:webHidden/>
              </w:rPr>
              <w:tab/>
            </w:r>
            <w:r w:rsidR="008A32C6">
              <w:rPr>
                <w:webHidden/>
              </w:rPr>
              <w:fldChar w:fldCharType="begin"/>
            </w:r>
            <w:r w:rsidR="008A32C6">
              <w:rPr>
                <w:webHidden/>
              </w:rPr>
              <w:instrText xml:space="preserve"> PAGEREF _Toc22036989 \h </w:instrText>
            </w:r>
            <w:r w:rsidR="008A32C6">
              <w:rPr>
                <w:webHidden/>
              </w:rPr>
            </w:r>
            <w:r w:rsidR="008A32C6">
              <w:rPr>
                <w:webHidden/>
              </w:rPr>
              <w:fldChar w:fldCharType="separate"/>
            </w:r>
            <w:r w:rsidR="008A32C6">
              <w:rPr>
                <w:webHidden/>
              </w:rPr>
              <w:t>18</w:t>
            </w:r>
            <w:r w:rsidR="008A32C6">
              <w:rPr>
                <w:webHidden/>
              </w:rPr>
              <w:fldChar w:fldCharType="end"/>
            </w:r>
          </w:hyperlink>
        </w:p>
        <w:p w14:paraId="491949FB" w14:textId="2A6A4468" w:rsidR="008A32C6" w:rsidRDefault="00B278DF">
          <w:pPr>
            <w:pStyle w:val="TOC1"/>
            <w:tabs>
              <w:tab w:val="right" w:leader="dot" w:pos="9350"/>
            </w:tabs>
            <w:rPr>
              <w:rFonts w:eastAsiaTheme="minorEastAsia"/>
            </w:rPr>
          </w:pPr>
          <w:hyperlink w:anchor="_Toc22036990" w:history="1">
            <w:r w:rsidR="008A32C6" w:rsidRPr="00500AB0">
              <w:rPr>
                <w:rStyle w:val="Hyperlink"/>
              </w:rPr>
              <w:t>List Items</w:t>
            </w:r>
            <w:r w:rsidR="008A32C6">
              <w:rPr>
                <w:webHidden/>
              </w:rPr>
              <w:tab/>
            </w:r>
            <w:r w:rsidR="008A32C6">
              <w:rPr>
                <w:webHidden/>
              </w:rPr>
              <w:fldChar w:fldCharType="begin"/>
            </w:r>
            <w:r w:rsidR="008A32C6">
              <w:rPr>
                <w:webHidden/>
              </w:rPr>
              <w:instrText xml:space="preserve"> PAGEREF _Toc22036990 \h </w:instrText>
            </w:r>
            <w:r w:rsidR="008A32C6">
              <w:rPr>
                <w:webHidden/>
              </w:rPr>
            </w:r>
            <w:r w:rsidR="008A32C6">
              <w:rPr>
                <w:webHidden/>
              </w:rPr>
              <w:fldChar w:fldCharType="separate"/>
            </w:r>
            <w:r w:rsidR="008A32C6">
              <w:rPr>
                <w:webHidden/>
              </w:rPr>
              <w:t>19</w:t>
            </w:r>
            <w:r w:rsidR="008A32C6">
              <w:rPr>
                <w:webHidden/>
              </w:rPr>
              <w:fldChar w:fldCharType="end"/>
            </w:r>
          </w:hyperlink>
        </w:p>
        <w:p w14:paraId="6A37FFFE" w14:textId="7534B12A" w:rsidR="008A32C6" w:rsidRDefault="00B278DF">
          <w:pPr>
            <w:pStyle w:val="TOC1"/>
            <w:tabs>
              <w:tab w:val="right" w:leader="dot" w:pos="9350"/>
            </w:tabs>
            <w:rPr>
              <w:rFonts w:eastAsiaTheme="minorEastAsia"/>
            </w:rPr>
          </w:pPr>
          <w:hyperlink w:anchor="_Toc22036991" w:history="1">
            <w:r w:rsidR="008A32C6" w:rsidRPr="00500AB0">
              <w:rPr>
                <w:rStyle w:val="Hyperlink"/>
              </w:rPr>
              <w:t>Tables</w:t>
            </w:r>
            <w:r w:rsidR="008A32C6">
              <w:rPr>
                <w:webHidden/>
              </w:rPr>
              <w:tab/>
            </w:r>
            <w:r w:rsidR="008A32C6">
              <w:rPr>
                <w:webHidden/>
              </w:rPr>
              <w:fldChar w:fldCharType="begin"/>
            </w:r>
            <w:r w:rsidR="008A32C6">
              <w:rPr>
                <w:webHidden/>
              </w:rPr>
              <w:instrText xml:space="preserve"> PAGEREF _Toc22036991 \h </w:instrText>
            </w:r>
            <w:r w:rsidR="008A32C6">
              <w:rPr>
                <w:webHidden/>
              </w:rPr>
            </w:r>
            <w:r w:rsidR="008A32C6">
              <w:rPr>
                <w:webHidden/>
              </w:rPr>
              <w:fldChar w:fldCharType="separate"/>
            </w:r>
            <w:r w:rsidR="008A32C6">
              <w:rPr>
                <w:webHidden/>
              </w:rPr>
              <w:t>20</w:t>
            </w:r>
            <w:r w:rsidR="008A32C6">
              <w:rPr>
                <w:webHidden/>
              </w:rPr>
              <w:fldChar w:fldCharType="end"/>
            </w:r>
          </w:hyperlink>
        </w:p>
        <w:p w14:paraId="01649D00" w14:textId="0A4D57E9" w:rsidR="008A32C6" w:rsidRDefault="00B278DF">
          <w:pPr>
            <w:pStyle w:val="TOC2"/>
            <w:tabs>
              <w:tab w:val="right" w:leader="dot" w:pos="9350"/>
            </w:tabs>
            <w:rPr>
              <w:rFonts w:eastAsiaTheme="minorEastAsia"/>
              <w:noProof/>
            </w:rPr>
          </w:pPr>
          <w:hyperlink w:anchor="_Toc22036992" w:history="1">
            <w:r w:rsidR="008A32C6" w:rsidRPr="00500AB0">
              <w:rPr>
                <w:rStyle w:val="Hyperlink"/>
                <w:noProof/>
              </w:rPr>
              <w:t>Simple Table</w:t>
            </w:r>
            <w:r w:rsidR="008A32C6">
              <w:rPr>
                <w:noProof/>
                <w:webHidden/>
              </w:rPr>
              <w:tab/>
            </w:r>
            <w:r w:rsidR="008A32C6">
              <w:rPr>
                <w:noProof/>
                <w:webHidden/>
              </w:rPr>
              <w:fldChar w:fldCharType="begin"/>
            </w:r>
            <w:r w:rsidR="008A32C6">
              <w:rPr>
                <w:noProof/>
                <w:webHidden/>
              </w:rPr>
              <w:instrText xml:space="preserve"> PAGEREF _Toc22036992 \h </w:instrText>
            </w:r>
            <w:r w:rsidR="008A32C6">
              <w:rPr>
                <w:noProof/>
                <w:webHidden/>
              </w:rPr>
            </w:r>
            <w:r w:rsidR="008A32C6">
              <w:rPr>
                <w:noProof/>
                <w:webHidden/>
              </w:rPr>
              <w:fldChar w:fldCharType="separate"/>
            </w:r>
            <w:r w:rsidR="008A32C6">
              <w:rPr>
                <w:noProof/>
                <w:webHidden/>
              </w:rPr>
              <w:t>20</w:t>
            </w:r>
            <w:r w:rsidR="008A32C6">
              <w:rPr>
                <w:noProof/>
                <w:webHidden/>
              </w:rPr>
              <w:fldChar w:fldCharType="end"/>
            </w:r>
          </w:hyperlink>
        </w:p>
        <w:p w14:paraId="0BE7C7CB" w14:textId="31839BAE" w:rsidR="008A32C6" w:rsidRDefault="00B278DF">
          <w:pPr>
            <w:pStyle w:val="TOC2"/>
            <w:tabs>
              <w:tab w:val="right" w:leader="dot" w:pos="9350"/>
            </w:tabs>
            <w:rPr>
              <w:rFonts w:eastAsiaTheme="minorEastAsia"/>
              <w:noProof/>
            </w:rPr>
          </w:pPr>
          <w:hyperlink w:anchor="_Toc22036993" w:history="1">
            <w:r w:rsidR="008A32C6" w:rsidRPr="00500AB0">
              <w:rPr>
                <w:rStyle w:val="Hyperlink"/>
                <w:noProof/>
              </w:rPr>
              <w:t>Complex Table</w:t>
            </w:r>
            <w:r w:rsidR="008A32C6">
              <w:rPr>
                <w:noProof/>
                <w:webHidden/>
              </w:rPr>
              <w:tab/>
            </w:r>
            <w:r w:rsidR="008A32C6">
              <w:rPr>
                <w:noProof/>
                <w:webHidden/>
              </w:rPr>
              <w:fldChar w:fldCharType="begin"/>
            </w:r>
            <w:r w:rsidR="008A32C6">
              <w:rPr>
                <w:noProof/>
                <w:webHidden/>
              </w:rPr>
              <w:instrText xml:space="preserve"> PAGEREF _Toc22036993 \h </w:instrText>
            </w:r>
            <w:r w:rsidR="008A32C6">
              <w:rPr>
                <w:noProof/>
                <w:webHidden/>
              </w:rPr>
            </w:r>
            <w:r w:rsidR="008A32C6">
              <w:rPr>
                <w:noProof/>
                <w:webHidden/>
              </w:rPr>
              <w:fldChar w:fldCharType="separate"/>
            </w:r>
            <w:r w:rsidR="008A32C6">
              <w:rPr>
                <w:noProof/>
                <w:webHidden/>
              </w:rPr>
              <w:t>20</w:t>
            </w:r>
            <w:r w:rsidR="008A32C6">
              <w:rPr>
                <w:noProof/>
                <w:webHidden/>
              </w:rPr>
              <w:fldChar w:fldCharType="end"/>
            </w:r>
          </w:hyperlink>
        </w:p>
        <w:p w14:paraId="55E87277" w14:textId="740EBC38" w:rsidR="008A32C6" w:rsidRDefault="00B278DF">
          <w:pPr>
            <w:pStyle w:val="TOC1"/>
            <w:tabs>
              <w:tab w:val="right" w:leader="dot" w:pos="9350"/>
            </w:tabs>
            <w:rPr>
              <w:rFonts w:eastAsiaTheme="minorEastAsia"/>
            </w:rPr>
          </w:pPr>
          <w:hyperlink w:anchor="_Toc22036994" w:history="1">
            <w:r w:rsidR="008A32C6" w:rsidRPr="00500AB0">
              <w:rPr>
                <w:rStyle w:val="Hyperlink"/>
              </w:rPr>
              <w:t>Language</w:t>
            </w:r>
            <w:r w:rsidR="008A32C6">
              <w:rPr>
                <w:webHidden/>
              </w:rPr>
              <w:tab/>
            </w:r>
            <w:r w:rsidR="008A32C6">
              <w:rPr>
                <w:webHidden/>
              </w:rPr>
              <w:fldChar w:fldCharType="begin"/>
            </w:r>
            <w:r w:rsidR="008A32C6">
              <w:rPr>
                <w:webHidden/>
              </w:rPr>
              <w:instrText xml:space="preserve"> PAGEREF _Toc22036994 \h </w:instrText>
            </w:r>
            <w:r w:rsidR="008A32C6">
              <w:rPr>
                <w:webHidden/>
              </w:rPr>
            </w:r>
            <w:r w:rsidR="008A32C6">
              <w:rPr>
                <w:webHidden/>
              </w:rPr>
              <w:fldChar w:fldCharType="separate"/>
            </w:r>
            <w:r w:rsidR="008A32C6">
              <w:rPr>
                <w:webHidden/>
              </w:rPr>
              <w:t>22</w:t>
            </w:r>
            <w:r w:rsidR="008A32C6">
              <w:rPr>
                <w:webHidden/>
              </w:rPr>
              <w:fldChar w:fldCharType="end"/>
            </w:r>
          </w:hyperlink>
        </w:p>
        <w:p w14:paraId="517C1BA7" w14:textId="5D15D399" w:rsidR="008A32C6" w:rsidRDefault="00B278DF">
          <w:pPr>
            <w:pStyle w:val="TOC2"/>
            <w:tabs>
              <w:tab w:val="right" w:leader="dot" w:pos="9350"/>
            </w:tabs>
            <w:rPr>
              <w:rFonts w:eastAsiaTheme="minorEastAsia"/>
              <w:noProof/>
            </w:rPr>
          </w:pPr>
          <w:hyperlink w:anchor="_Toc22036995" w:history="1">
            <w:r w:rsidR="008A32C6" w:rsidRPr="00500AB0">
              <w:rPr>
                <w:rStyle w:val="Hyperlink"/>
                <w:noProof/>
              </w:rPr>
              <w:t>Language of the page</w:t>
            </w:r>
            <w:r w:rsidR="008A32C6">
              <w:rPr>
                <w:noProof/>
                <w:webHidden/>
              </w:rPr>
              <w:tab/>
            </w:r>
            <w:r w:rsidR="008A32C6">
              <w:rPr>
                <w:noProof/>
                <w:webHidden/>
              </w:rPr>
              <w:fldChar w:fldCharType="begin"/>
            </w:r>
            <w:r w:rsidR="008A32C6">
              <w:rPr>
                <w:noProof/>
                <w:webHidden/>
              </w:rPr>
              <w:instrText xml:space="preserve"> PAGEREF _Toc22036995 \h </w:instrText>
            </w:r>
            <w:r w:rsidR="008A32C6">
              <w:rPr>
                <w:noProof/>
                <w:webHidden/>
              </w:rPr>
            </w:r>
            <w:r w:rsidR="008A32C6">
              <w:rPr>
                <w:noProof/>
                <w:webHidden/>
              </w:rPr>
              <w:fldChar w:fldCharType="separate"/>
            </w:r>
            <w:r w:rsidR="008A32C6">
              <w:rPr>
                <w:noProof/>
                <w:webHidden/>
              </w:rPr>
              <w:t>22</w:t>
            </w:r>
            <w:r w:rsidR="008A32C6">
              <w:rPr>
                <w:noProof/>
                <w:webHidden/>
              </w:rPr>
              <w:fldChar w:fldCharType="end"/>
            </w:r>
          </w:hyperlink>
        </w:p>
        <w:p w14:paraId="213DC4B7" w14:textId="3886574A" w:rsidR="008A32C6" w:rsidRDefault="00B278DF">
          <w:pPr>
            <w:pStyle w:val="TOC2"/>
            <w:tabs>
              <w:tab w:val="right" w:leader="dot" w:pos="9350"/>
            </w:tabs>
            <w:rPr>
              <w:rFonts w:eastAsiaTheme="minorEastAsia"/>
              <w:noProof/>
            </w:rPr>
          </w:pPr>
          <w:hyperlink w:anchor="_Toc22036996" w:history="1">
            <w:r w:rsidR="008A32C6" w:rsidRPr="00500AB0">
              <w:rPr>
                <w:rStyle w:val="Hyperlink"/>
                <w:noProof/>
              </w:rPr>
              <w:t>Language of the part</w:t>
            </w:r>
            <w:r w:rsidR="008A32C6">
              <w:rPr>
                <w:noProof/>
                <w:webHidden/>
              </w:rPr>
              <w:tab/>
            </w:r>
            <w:r w:rsidR="008A32C6">
              <w:rPr>
                <w:noProof/>
                <w:webHidden/>
              </w:rPr>
              <w:fldChar w:fldCharType="begin"/>
            </w:r>
            <w:r w:rsidR="008A32C6">
              <w:rPr>
                <w:noProof/>
                <w:webHidden/>
              </w:rPr>
              <w:instrText xml:space="preserve"> PAGEREF _Toc22036996 \h </w:instrText>
            </w:r>
            <w:r w:rsidR="008A32C6">
              <w:rPr>
                <w:noProof/>
                <w:webHidden/>
              </w:rPr>
            </w:r>
            <w:r w:rsidR="008A32C6">
              <w:rPr>
                <w:noProof/>
                <w:webHidden/>
              </w:rPr>
              <w:fldChar w:fldCharType="separate"/>
            </w:r>
            <w:r w:rsidR="008A32C6">
              <w:rPr>
                <w:noProof/>
                <w:webHidden/>
              </w:rPr>
              <w:t>22</w:t>
            </w:r>
            <w:r w:rsidR="008A32C6">
              <w:rPr>
                <w:noProof/>
                <w:webHidden/>
              </w:rPr>
              <w:fldChar w:fldCharType="end"/>
            </w:r>
          </w:hyperlink>
        </w:p>
        <w:p w14:paraId="59B05B4C" w14:textId="3F6B24FC" w:rsidR="008A32C6" w:rsidRDefault="00B278DF">
          <w:pPr>
            <w:pStyle w:val="TOC1"/>
            <w:tabs>
              <w:tab w:val="right" w:leader="dot" w:pos="9350"/>
            </w:tabs>
            <w:rPr>
              <w:rFonts w:eastAsiaTheme="minorEastAsia"/>
            </w:rPr>
          </w:pPr>
          <w:hyperlink w:anchor="_Toc22036997" w:history="1">
            <w:r w:rsidR="008A32C6" w:rsidRPr="00500AB0">
              <w:rPr>
                <w:rStyle w:val="Hyperlink"/>
              </w:rPr>
              <w:t>Title</w:t>
            </w:r>
            <w:r w:rsidR="008A32C6">
              <w:rPr>
                <w:webHidden/>
              </w:rPr>
              <w:tab/>
            </w:r>
            <w:r w:rsidR="008A32C6">
              <w:rPr>
                <w:webHidden/>
              </w:rPr>
              <w:fldChar w:fldCharType="begin"/>
            </w:r>
            <w:r w:rsidR="008A32C6">
              <w:rPr>
                <w:webHidden/>
              </w:rPr>
              <w:instrText xml:space="preserve"> PAGEREF _Toc22036997 \h </w:instrText>
            </w:r>
            <w:r w:rsidR="008A32C6">
              <w:rPr>
                <w:webHidden/>
              </w:rPr>
            </w:r>
            <w:r w:rsidR="008A32C6">
              <w:rPr>
                <w:webHidden/>
              </w:rPr>
              <w:fldChar w:fldCharType="separate"/>
            </w:r>
            <w:r w:rsidR="008A32C6">
              <w:rPr>
                <w:webHidden/>
              </w:rPr>
              <w:t>23</w:t>
            </w:r>
            <w:r w:rsidR="008A32C6">
              <w:rPr>
                <w:webHidden/>
              </w:rPr>
              <w:fldChar w:fldCharType="end"/>
            </w:r>
          </w:hyperlink>
        </w:p>
        <w:p w14:paraId="5DAB6300" w14:textId="2B584EC4" w:rsidR="008A32C6" w:rsidRDefault="00B278DF">
          <w:pPr>
            <w:pStyle w:val="TOC1"/>
            <w:tabs>
              <w:tab w:val="right" w:leader="dot" w:pos="9350"/>
            </w:tabs>
            <w:rPr>
              <w:rFonts w:eastAsiaTheme="minorEastAsia"/>
            </w:rPr>
          </w:pPr>
          <w:hyperlink w:anchor="_Toc22036998" w:history="1">
            <w:r w:rsidR="008A32C6" w:rsidRPr="00500AB0">
              <w:rPr>
                <w:rStyle w:val="Hyperlink"/>
              </w:rPr>
              <w:t>Bypass Blocks</w:t>
            </w:r>
            <w:r w:rsidR="008A32C6">
              <w:rPr>
                <w:webHidden/>
              </w:rPr>
              <w:tab/>
            </w:r>
            <w:r w:rsidR="008A32C6">
              <w:rPr>
                <w:webHidden/>
              </w:rPr>
              <w:fldChar w:fldCharType="begin"/>
            </w:r>
            <w:r w:rsidR="008A32C6">
              <w:rPr>
                <w:webHidden/>
              </w:rPr>
              <w:instrText xml:space="preserve"> PAGEREF _Toc22036998 \h </w:instrText>
            </w:r>
            <w:r w:rsidR="008A32C6">
              <w:rPr>
                <w:webHidden/>
              </w:rPr>
            </w:r>
            <w:r w:rsidR="008A32C6">
              <w:rPr>
                <w:webHidden/>
              </w:rPr>
              <w:fldChar w:fldCharType="separate"/>
            </w:r>
            <w:r w:rsidR="008A32C6">
              <w:rPr>
                <w:webHidden/>
              </w:rPr>
              <w:t>24</w:t>
            </w:r>
            <w:r w:rsidR="008A32C6">
              <w:rPr>
                <w:webHidden/>
              </w:rPr>
              <w:fldChar w:fldCharType="end"/>
            </w:r>
          </w:hyperlink>
        </w:p>
        <w:p w14:paraId="1301E286" w14:textId="45D530E4" w:rsidR="008A32C6" w:rsidRDefault="00B278DF">
          <w:pPr>
            <w:pStyle w:val="TOC2"/>
            <w:tabs>
              <w:tab w:val="right" w:leader="dot" w:pos="9350"/>
            </w:tabs>
            <w:rPr>
              <w:rFonts w:eastAsiaTheme="minorEastAsia"/>
              <w:noProof/>
            </w:rPr>
          </w:pPr>
          <w:hyperlink w:anchor="_Toc22036999" w:history="1">
            <w:r w:rsidR="008A32C6" w:rsidRPr="00500AB0">
              <w:rPr>
                <w:rStyle w:val="Hyperlink"/>
                <w:noProof/>
              </w:rPr>
              <w:t>Skip Links</w:t>
            </w:r>
            <w:r w:rsidR="008A32C6">
              <w:rPr>
                <w:noProof/>
                <w:webHidden/>
              </w:rPr>
              <w:tab/>
            </w:r>
            <w:r w:rsidR="008A32C6">
              <w:rPr>
                <w:noProof/>
                <w:webHidden/>
              </w:rPr>
              <w:fldChar w:fldCharType="begin"/>
            </w:r>
            <w:r w:rsidR="008A32C6">
              <w:rPr>
                <w:noProof/>
                <w:webHidden/>
              </w:rPr>
              <w:instrText xml:space="preserve"> PAGEREF _Toc22036999 \h </w:instrText>
            </w:r>
            <w:r w:rsidR="008A32C6">
              <w:rPr>
                <w:noProof/>
                <w:webHidden/>
              </w:rPr>
            </w:r>
            <w:r w:rsidR="008A32C6">
              <w:rPr>
                <w:noProof/>
                <w:webHidden/>
              </w:rPr>
              <w:fldChar w:fldCharType="separate"/>
            </w:r>
            <w:r w:rsidR="008A32C6">
              <w:rPr>
                <w:noProof/>
                <w:webHidden/>
              </w:rPr>
              <w:t>24</w:t>
            </w:r>
            <w:r w:rsidR="008A32C6">
              <w:rPr>
                <w:noProof/>
                <w:webHidden/>
              </w:rPr>
              <w:fldChar w:fldCharType="end"/>
            </w:r>
          </w:hyperlink>
        </w:p>
        <w:p w14:paraId="4A5BFB42" w14:textId="0223C084" w:rsidR="008A32C6" w:rsidRDefault="00B278DF">
          <w:pPr>
            <w:pStyle w:val="TOC2"/>
            <w:tabs>
              <w:tab w:val="right" w:leader="dot" w:pos="9350"/>
            </w:tabs>
            <w:rPr>
              <w:rFonts w:eastAsiaTheme="minorEastAsia"/>
              <w:noProof/>
            </w:rPr>
          </w:pPr>
          <w:hyperlink w:anchor="_Toc22037000" w:history="1">
            <w:r w:rsidR="008A32C6" w:rsidRPr="00500AB0">
              <w:rPr>
                <w:rStyle w:val="Hyperlink"/>
                <w:noProof/>
              </w:rPr>
              <w:t>Landmark regions</w:t>
            </w:r>
            <w:r w:rsidR="008A32C6">
              <w:rPr>
                <w:noProof/>
                <w:webHidden/>
              </w:rPr>
              <w:tab/>
            </w:r>
            <w:r w:rsidR="008A32C6">
              <w:rPr>
                <w:noProof/>
                <w:webHidden/>
              </w:rPr>
              <w:fldChar w:fldCharType="begin"/>
            </w:r>
            <w:r w:rsidR="008A32C6">
              <w:rPr>
                <w:noProof/>
                <w:webHidden/>
              </w:rPr>
              <w:instrText xml:space="preserve"> PAGEREF _Toc22037000 \h </w:instrText>
            </w:r>
            <w:r w:rsidR="008A32C6">
              <w:rPr>
                <w:noProof/>
                <w:webHidden/>
              </w:rPr>
            </w:r>
            <w:r w:rsidR="008A32C6">
              <w:rPr>
                <w:noProof/>
                <w:webHidden/>
              </w:rPr>
              <w:fldChar w:fldCharType="separate"/>
            </w:r>
            <w:r w:rsidR="008A32C6">
              <w:rPr>
                <w:noProof/>
                <w:webHidden/>
              </w:rPr>
              <w:t>25</w:t>
            </w:r>
            <w:r w:rsidR="008A32C6">
              <w:rPr>
                <w:noProof/>
                <w:webHidden/>
              </w:rPr>
              <w:fldChar w:fldCharType="end"/>
            </w:r>
          </w:hyperlink>
        </w:p>
        <w:p w14:paraId="45C2DEE1" w14:textId="0854C7BB" w:rsidR="008A32C6" w:rsidRDefault="00B278DF">
          <w:pPr>
            <w:pStyle w:val="TOC1"/>
            <w:tabs>
              <w:tab w:val="right" w:leader="dot" w:pos="9350"/>
            </w:tabs>
            <w:rPr>
              <w:rFonts w:eastAsiaTheme="minorEastAsia"/>
            </w:rPr>
          </w:pPr>
          <w:hyperlink w:anchor="_Toc22037001" w:history="1">
            <w:r w:rsidR="008A32C6" w:rsidRPr="00500AB0">
              <w:rPr>
                <w:rStyle w:val="Hyperlink"/>
              </w:rPr>
              <w:t>ARIA</w:t>
            </w:r>
            <w:r w:rsidR="008A32C6">
              <w:rPr>
                <w:webHidden/>
              </w:rPr>
              <w:tab/>
            </w:r>
            <w:r w:rsidR="008A32C6">
              <w:rPr>
                <w:webHidden/>
              </w:rPr>
              <w:fldChar w:fldCharType="begin"/>
            </w:r>
            <w:r w:rsidR="008A32C6">
              <w:rPr>
                <w:webHidden/>
              </w:rPr>
              <w:instrText xml:space="preserve"> PAGEREF _Toc22037001 \h </w:instrText>
            </w:r>
            <w:r w:rsidR="008A32C6">
              <w:rPr>
                <w:webHidden/>
              </w:rPr>
            </w:r>
            <w:r w:rsidR="008A32C6">
              <w:rPr>
                <w:webHidden/>
              </w:rPr>
              <w:fldChar w:fldCharType="separate"/>
            </w:r>
            <w:r w:rsidR="008A32C6">
              <w:rPr>
                <w:webHidden/>
              </w:rPr>
              <w:t>27</w:t>
            </w:r>
            <w:r w:rsidR="008A32C6">
              <w:rPr>
                <w:webHidden/>
              </w:rPr>
              <w:fldChar w:fldCharType="end"/>
            </w:r>
          </w:hyperlink>
        </w:p>
        <w:p w14:paraId="5FED37A7" w14:textId="135DD310" w:rsidR="008A32C6" w:rsidRDefault="00B278DF">
          <w:pPr>
            <w:pStyle w:val="TOC1"/>
            <w:tabs>
              <w:tab w:val="right" w:leader="dot" w:pos="9350"/>
            </w:tabs>
            <w:rPr>
              <w:rFonts w:eastAsiaTheme="minorEastAsia"/>
            </w:rPr>
          </w:pPr>
          <w:hyperlink w:anchor="_Toc22037002" w:history="1">
            <w:r w:rsidR="008A32C6" w:rsidRPr="00500AB0">
              <w:rPr>
                <w:rStyle w:val="Hyperlink"/>
                <w:shd w:val="clear" w:color="auto" w:fill="FFFFFF"/>
              </w:rPr>
              <w:t>ARIA Roles</w:t>
            </w:r>
            <w:r w:rsidR="008A32C6">
              <w:rPr>
                <w:webHidden/>
              </w:rPr>
              <w:tab/>
            </w:r>
            <w:r w:rsidR="008A32C6">
              <w:rPr>
                <w:webHidden/>
              </w:rPr>
              <w:fldChar w:fldCharType="begin"/>
            </w:r>
            <w:r w:rsidR="008A32C6">
              <w:rPr>
                <w:webHidden/>
              </w:rPr>
              <w:instrText xml:space="preserve"> PAGEREF _Toc22037002 \h </w:instrText>
            </w:r>
            <w:r w:rsidR="008A32C6">
              <w:rPr>
                <w:webHidden/>
              </w:rPr>
            </w:r>
            <w:r w:rsidR="008A32C6">
              <w:rPr>
                <w:webHidden/>
              </w:rPr>
              <w:fldChar w:fldCharType="separate"/>
            </w:r>
            <w:r w:rsidR="008A32C6">
              <w:rPr>
                <w:webHidden/>
              </w:rPr>
              <w:t>28</w:t>
            </w:r>
            <w:r w:rsidR="008A32C6">
              <w:rPr>
                <w:webHidden/>
              </w:rPr>
              <w:fldChar w:fldCharType="end"/>
            </w:r>
          </w:hyperlink>
        </w:p>
        <w:p w14:paraId="2A7CDA4F" w14:textId="0D1F1599" w:rsidR="008A32C6" w:rsidRDefault="00B278DF">
          <w:pPr>
            <w:pStyle w:val="TOC2"/>
            <w:tabs>
              <w:tab w:val="right" w:leader="dot" w:pos="9350"/>
            </w:tabs>
            <w:rPr>
              <w:rFonts w:eastAsiaTheme="minorEastAsia"/>
              <w:noProof/>
            </w:rPr>
          </w:pPr>
          <w:hyperlink w:anchor="_Toc22037003" w:history="1">
            <w:r w:rsidR="008A32C6" w:rsidRPr="00500AB0">
              <w:rPr>
                <w:rStyle w:val="Hyperlink"/>
                <w:noProof/>
                <w:shd w:val="clear" w:color="auto" w:fill="FFFFFF"/>
              </w:rPr>
              <w:t>Landmark roles</w:t>
            </w:r>
            <w:r w:rsidR="008A32C6">
              <w:rPr>
                <w:noProof/>
                <w:webHidden/>
              </w:rPr>
              <w:tab/>
            </w:r>
            <w:r w:rsidR="008A32C6">
              <w:rPr>
                <w:noProof/>
                <w:webHidden/>
              </w:rPr>
              <w:fldChar w:fldCharType="begin"/>
            </w:r>
            <w:r w:rsidR="008A32C6">
              <w:rPr>
                <w:noProof/>
                <w:webHidden/>
              </w:rPr>
              <w:instrText xml:space="preserve"> PAGEREF _Toc22037003 \h </w:instrText>
            </w:r>
            <w:r w:rsidR="008A32C6">
              <w:rPr>
                <w:noProof/>
                <w:webHidden/>
              </w:rPr>
            </w:r>
            <w:r w:rsidR="008A32C6">
              <w:rPr>
                <w:noProof/>
                <w:webHidden/>
              </w:rPr>
              <w:fldChar w:fldCharType="separate"/>
            </w:r>
            <w:r w:rsidR="008A32C6">
              <w:rPr>
                <w:noProof/>
                <w:webHidden/>
              </w:rPr>
              <w:t>28</w:t>
            </w:r>
            <w:r w:rsidR="008A32C6">
              <w:rPr>
                <w:noProof/>
                <w:webHidden/>
              </w:rPr>
              <w:fldChar w:fldCharType="end"/>
            </w:r>
          </w:hyperlink>
        </w:p>
        <w:p w14:paraId="12CFDDF8" w14:textId="28D29FAE" w:rsidR="008A32C6" w:rsidRDefault="00B278DF">
          <w:pPr>
            <w:pStyle w:val="TOC2"/>
            <w:tabs>
              <w:tab w:val="right" w:leader="dot" w:pos="9350"/>
            </w:tabs>
            <w:rPr>
              <w:rFonts w:eastAsiaTheme="minorEastAsia"/>
              <w:noProof/>
            </w:rPr>
          </w:pPr>
          <w:hyperlink w:anchor="_Toc22037004" w:history="1">
            <w:r w:rsidR="008A32C6" w:rsidRPr="00500AB0">
              <w:rPr>
                <w:rStyle w:val="Hyperlink"/>
                <w:noProof/>
              </w:rPr>
              <w:t>Alert</w:t>
            </w:r>
            <w:r w:rsidR="008A32C6">
              <w:rPr>
                <w:noProof/>
                <w:webHidden/>
              </w:rPr>
              <w:tab/>
            </w:r>
            <w:r w:rsidR="008A32C6">
              <w:rPr>
                <w:noProof/>
                <w:webHidden/>
              </w:rPr>
              <w:fldChar w:fldCharType="begin"/>
            </w:r>
            <w:r w:rsidR="008A32C6">
              <w:rPr>
                <w:noProof/>
                <w:webHidden/>
              </w:rPr>
              <w:instrText xml:space="preserve"> PAGEREF _Toc22037004 \h </w:instrText>
            </w:r>
            <w:r w:rsidR="008A32C6">
              <w:rPr>
                <w:noProof/>
                <w:webHidden/>
              </w:rPr>
            </w:r>
            <w:r w:rsidR="008A32C6">
              <w:rPr>
                <w:noProof/>
                <w:webHidden/>
              </w:rPr>
              <w:fldChar w:fldCharType="separate"/>
            </w:r>
            <w:r w:rsidR="008A32C6">
              <w:rPr>
                <w:noProof/>
                <w:webHidden/>
              </w:rPr>
              <w:t>28</w:t>
            </w:r>
            <w:r w:rsidR="008A32C6">
              <w:rPr>
                <w:noProof/>
                <w:webHidden/>
              </w:rPr>
              <w:fldChar w:fldCharType="end"/>
            </w:r>
          </w:hyperlink>
        </w:p>
        <w:p w14:paraId="4B8341B1" w14:textId="0A8F2EF7" w:rsidR="008A32C6" w:rsidRDefault="00B278DF">
          <w:pPr>
            <w:pStyle w:val="TOC2"/>
            <w:tabs>
              <w:tab w:val="right" w:leader="dot" w:pos="9350"/>
            </w:tabs>
            <w:rPr>
              <w:rFonts w:eastAsiaTheme="minorEastAsia"/>
              <w:noProof/>
            </w:rPr>
          </w:pPr>
          <w:hyperlink w:anchor="_Toc22037005" w:history="1">
            <w:r w:rsidR="008A32C6" w:rsidRPr="00500AB0">
              <w:rPr>
                <w:rStyle w:val="Hyperlink"/>
                <w:noProof/>
              </w:rPr>
              <w:t>Dialog</w:t>
            </w:r>
            <w:r w:rsidR="008A32C6">
              <w:rPr>
                <w:noProof/>
                <w:webHidden/>
              </w:rPr>
              <w:tab/>
            </w:r>
            <w:r w:rsidR="008A32C6">
              <w:rPr>
                <w:noProof/>
                <w:webHidden/>
              </w:rPr>
              <w:fldChar w:fldCharType="begin"/>
            </w:r>
            <w:r w:rsidR="008A32C6">
              <w:rPr>
                <w:noProof/>
                <w:webHidden/>
              </w:rPr>
              <w:instrText xml:space="preserve"> PAGEREF _Toc22037005 \h </w:instrText>
            </w:r>
            <w:r w:rsidR="008A32C6">
              <w:rPr>
                <w:noProof/>
                <w:webHidden/>
              </w:rPr>
            </w:r>
            <w:r w:rsidR="008A32C6">
              <w:rPr>
                <w:noProof/>
                <w:webHidden/>
              </w:rPr>
              <w:fldChar w:fldCharType="separate"/>
            </w:r>
            <w:r w:rsidR="008A32C6">
              <w:rPr>
                <w:noProof/>
                <w:webHidden/>
              </w:rPr>
              <w:t>29</w:t>
            </w:r>
            <w:r w:rsidR="008A32C6">
              <w:rPr>
                <w:noProof/>
                <w:webHidden/>
              </w:rPr>
              <w:fldChar w:fldCharType="end"/>
            </w:r>
          </w:hyperlink>
        </w:p>
        <w:p w14:paraId="057C11E6" w14:textId="22EA3B64" w:rsidR="008A32C6" w:rsidRDefault="00B278DF">
          <w:pPr>
            <w:pStyle w:val="TOC2"/>
            <w:tabs>
              <w:tab w:val="right" w:leader="dot" w:pos="9350"/>
            </w:tabs>
            <w:rPr>
              <w:rFonts w:eastAsiaTheme="minorEastAsia"/>
              <w:noProof/>
            </w:rPr>
          </w:pPr>
          <w:hyperlink w:anchor="_Toc22037006" w:history="1">
            <w:r w:rsidR="008A32C6" w:rsidRPr="00500AB0">
              <w:rPr>
                <w:rStyle w:val="Hyperlink"/>
                <w:noProof/>
              </w:rPr>
              <w:t>Tab</w:t>
            </w:r>
            <w:r w:rsidR="008A32C6">
              <w:rPr>
                <w:noProof/>
                <w:webHidden/>
              </w:rPr>
              <w:tab/>
            </w:r>
            <w:r w:rsidR="008A32C6">
              <w:rPr>
                <w:noProof/>
                <w:webHidden/>
              </w:rPr>
              <w:fldChar w:fldCharType="begin"/>
            </w:r>
            <w:r w:rsidR="008A32C6">
              <w:rPr>
                <w:noProof/>
                <w:webHidden/>
              </w:rPr>
              <w:instrText xml:space="preserve"> PAGEREF _Toc22037006 \h </w:instrText>
            </w:r>
            <w:r w:rsidR="008A32C6">
              <w:rPr>
                <w:noProof/>
                <w:webHidden/>
              </w:rPr>
            </w:r>
            <w:r w:rsidR="008A32C6">
              <w:rPr>
                <w:noProof/>
                <w:webHidden/>
              </w:rPr>
              <w:fldChar w:fldCharType="separate"/>
            </w:r>
            <w:r w:rsidR="008A32C6">
              <w:rPr>
                <w:noProof/>
                <w:webHidden/>
              </w:rPr>
              <w:t>29</w:t>
            </w:r>
            <w:r w:rsidR="008A32C6">
              <w:rPr>
                <w:noProof/>
                <w:webHidden/>
              </w:rPr>
              <w:fldChar w:fldCharType="end"/>
            </w:r>
          </w:hyperlink>
        </w:p>
        <w:p w14:paraId="03C75BEE" w14:textId="55B47718" w:rsidR="008A32C6" w:rsidRDefault="00B278DF">
          <w:pPr>
            <w:pStyle w:val="TOC1"/>
            <w:tabs>
              <w:tab w:val="right" w:leader="dot" w:pos="9350"/>
            </w:tabs>
            <w:rPr>
              <w:rFonts w:eastAsiaTheme="minorEastAsia"/>
            </w:rPr>
          </w:pPr>
          <w:hyperlink w:anchor="_Toc22037007" w:history="1">
            <w:r w:rsidR="008A32C6" w:rsidRPr="00500AB0">
              <w:rPr>
                <w:rStyle w:val="Hyperlink"/>
                <w:shd w:val="clear" w:color="auto" w:fill="FFFFFF"/>
              </w:rPr>
              <w:t>ARIA States</w:t>
            </w:r>
            <w:r w:rsidR="008A32C6">
              <w:rPr>
                <w:webHidden/>
              </w:rPr>
              <w:tab/>
            </w:r>
            <w:r w:rsidR="008A32C6">
              <w:rPr>
                <w:webHidden/>
              </w:rPr>
              <w:fldChar w:fldCharType="begin"/>
            </w:r>
            <w:r w:rsidR="008A32C6">
              <w:rPr>
                <w:webHidden/>
              </w:rPr>
              <w:instrText xml:space="preserve"> PAGEREF _Toc22037007 \h </w:instrText>
            </w:r>
            <w:r w:rsidR="008A32C6">
              <w:rPr>
                <w:webHidden/>
              </w:rPr>
            </w:r>
            <w:r w:rsidR="008A32C6">
              <w:rPr>
                <w:webHidden/>
              </w:rPr>
              <w:fldChar w:fldCharType="separate"/>
            </w:r>
            <w:r w:rsidR="008A32C6">
              <w:rPr>
                <w:webHidden/>
              </w:rPr>
              <w:t>31</w:t>
            </w:r>
            <w:r w:rsidR="008A32C6">
              <w:rPr>
                <w:webHidden/>
              </w:rPr>
              <w:fldChar w:fldCharType="end"/>
            </w:r>
          </w:hyperlink>
        </w:p>
        <w:p w14:paraId="121E75DB" w14:textId="0CDEA61C" w:rsidR="008A32C6" w:rsidRDefault="00B278DF">
          <w:pPr>
            <w:pStyle w:val="TOC2"/>
            <w:tabs>
              <w:tab w:val="right" w:leader="dot" w:pos="9350"/>
            </w:tabs>
            <w:rPr>
              <w:rFonts w:eastAsiaTheme="minorEastAsia"/>
              <w:noProof/>
            </w:rPr>
          </w:pPr>
          <w:hyperlink w:anchor="_Toc22037008" w:history="1">
            <w:r w:rsidR="008A32C6" w:rsidRPr="00500AB0">
              <w:rPr>
                <w:rStyle w:val="Hyperlink"/>
                <w:noProof/>
                <w:shd w:val="clear" w:color="auto" w:fill="FFFFFF"/>
              </w:rPr>
              <w:t>ARIA Expanded</w:t>
            </w:r>
            <w:r w:rsidR="008A32C6">
              <w:rPr>
                <w:noProof/>
                <w:webHidden/>
              </w:rPr>
              <w:tab/>
            </w:r>
            <w:r w:rsidR="008A32C6">
              <w:rPr>
                <w:noProof/>
                <w:webHidden/>
              </w:rPr>
              <w:fldChar w:fldCharType="begin"/>
            </w:r>
            <w:r w:rsidR="008A32C6">
              <w:rPr>
                <w:noProof/>
                <w:webHidden/>
              </w:rPr>
              <w:instrText xml:space="preserve"> PAGEREF _Toc22037008 \h </w:instrText>
            </w:r>
            <w:r w:rsidR="008A32C6">
              <w:rPr>
                <w:noProof/>
                <w:webHidden/>
              </w:rPr>
            </w:r>
            <w:r w:rsidR="008A32C6">
              <w:rPr>
                <w:noProof/>
                <w:webHidden/>
              </w:rPr>
              <w:fldChar w:fldCharType="separate"/>
            </w:r>
            <w:r w:rsidR="008A32C6">
              <w:rPr>
                <w:noProof/>
                <w:webHidden/>
              </w:rPr>
              <w:t>31</w:t>
            </w:r>
            <w:r w:rsidR="008A32C6">
              <w:rPr>
                <w:noProof/>
                <w:webHidden/>
              </w:rPr>
              <w:fldChar w:fldCharType="end"/>
            </w:r>
          </w:hyperlink>
        </w:p>
        <w:p w14:paraId="359C1578" w14:textId="4B9EB61F" w:rsidR="008A32C6" w:rsidRDefault="00B278DF">
          <w:pPr>
            <w:pStyle w:val="TOC2"/>
            <w:tabs>
              <w:tab w:val="right" w:leader="dot" w:pos="9350"/>
            </w:tabs>
            <w:rPr>
              <w:rFonts w:eastAsiaTheme="minorEastAsia"/>
              <w:noProof/>
            </w:rPr>
          </w:pPr>
          <w:hyperlink w:anchor="_Toc22037009" w:history="1">
            <w:r w:rsidR="008A32C6" w:rsidRPr="00500AB0">
              <w:rPr>
                <w:rStyle w:val="Hyperlink"/>
                <w:noProof/>
                <w:shd w:val="clear" w:color="auto" w:fill="FFFFFF"/>
              </w:rPr>
              <w:t>ARIA Hidden</w:t>
            </w:r>
            <w:r w:rsidR="008A32C6">
              <w:rPr>
                <w:noProof/>
                <w:webHidden/>
              </w:rPr>
              <w:tab/>
            </w:r>
            <w:r w:rsidR="008A32C6">
              <w:rPr>
                <w:noProof/>
                <w:webHidden/>
              </w:rPr>
              <w:fldChar w:fldCharType="begin"/>
            </w:r>
            <w:r w:rsidR="008A32C6">
              <w:rPr>
                <w:noProof/>
                <w:webHidden/>
              </w:rPr>
              <w:instrText xml:space="preserve"> PAGEREF _Toc22037009 \h </w:instrText>
            </w:r>
            <w:r w:rsidR="008A32C6">
              <w:rPr>
                <w:noProof/>
                <w:webHidden/>
              </w:rPr>
            </w:r>
            <w:r w:rsidR="008A32C6">
              <w:rPr>
                <w:noProof/>
                <w:webHidden/>
              </w:rPr>
              <w:fldChar w:fldCharType="separate"/>
            </w:r>
            <w:r w:rsidR="008A32C6">
              <w:rPr>
                <w:noProof/>
                <w:webHidden/>
              </w:rPr>
              <w:t>31</w:t>
            </w:r>
            <w:r w:rsidR="008A32C6">
              <w:rPr>
                <w:noProof/>
                <w:webHidden/>
              </w:rPr>
              <w:fldChar w:fldCharType="end"/>
            </w:r>
          </w:hyperlink>
        </w:p>
        <w:p w14:paraId="3FF07E4D" w14:textId="60A9592D" w:rsidR="008A32C6" w:rsidRDefault="00B278DF">
          <w:pPr>
            <w:pStyle w:val="TOC2"/>
            <w:tabs>
              <w:tab w:val="right" w:leader="dot" w:pos="9350"/>
            </w:tabs>
            <w:rPr>
              <w:rFonts w:eastAsiaTheme="minorEastAsia"/>
              <w:noProof/>
            </w:rPr>
          </w:pPr>
          <w:hyperlink w:anchor="_Toc22037010" w:history="1">
            <w:r w:rsidR="008A32C6" w:rsidRPr="00500AB0">
              <w:rPr>
                <w:rStyle w:val="Hyperlink"/>
                <w:noProof/>
                <w:shd w:val="clear" w:color="auto" w:fill="FFFFFF"/>
              </w:rPr>
              <w:t>ARIA Selected</w:t>
            </w:r>
            <w:r w:rsidR="008A32C6">
              <w:rPr>
                <w:noProof/>
                <w:webHidden/>
              </w:rPr>
              <w:tab/>
            </w:r>
            <w:r w:rsidR="008A32C6">
              <w:rPr>
                <w:noProof/>
                <w:webHidden/>
              </w:rPr>
              <w:fldChar w:fldCharType="begin"/>
            </w:r>
            <w:r w:rsidR="008A32C6">
              <w:rPr>
                <w:noProof/>
                <w:webHidden/>
              </w:rPr>
              <w:instrText xml:space="preserve"> PAGEREF _Toc22037010 \h </w:instrText>
            </w:r>
            <w:r w:rsidR="008A32C6">
              <w:rPr>
                <w:noProof/>
                <w:webHidden/>
              </w:rPr>
            </w:r>
            <w:r w:rsidR="008A32C6">
              <w:rPr>
                <w:noProof/>
                <w:webHidden/>
              </w:rPr>
              <w:fldChar w:fldCharType="separate"/>
            </w:r>
            <w:r w:rsidR="008A32C6">
              <w:rPr>
                <w:noProof/>
                <w:webHidden/>
              </w:rPr>
              <w:t>32</w:t>
            </w:r>
            <w:r w:rsidR="008A32C6">
              <w:rPr>
                <w:noProof/>
                <w:webHidden/>
              </w:rPr>
              <w:fldChar w:fldCharType="end"/>
            </w:r>
          </w:hyperlink>
        </w:p>
        <w:p w14:paraId="082A246C" w14:textId="0F216F82" w:rsidR="008A32C6" w:rsidRDefault="00B278DF">
          <w:pPr>
            <w:pStyle w:val="TOC1"/>
            <w:tabs>
              <w:tab w:val="right" w:leader="dot" w:pos="9350"/>
            </w:tabs>
            <w:rPr>
              <w:rFonts w:eastAsiaTheme="minorEastAsia"/>
            </w:rPr>
          </w:pPr>
          <w:hyperlink w:anchor="_Toc22037011" w:history="1">
            <w:r w:rsidR="008A32C6" w:rsidRPr="00500AB0">
              <w:rPr>
                <w:rStyle w:val="Hyperlink"/>
              </w:rPr>
              <w:t>ARIA Properties</w:t>
            </w:r>
            <w:r w:rsidR="008A32C6">
              <w:rPr>
                <w:webHidden/>
              </w:rPr>
              <w:tab/>
            </w:r>
            <w:r w:rsidR="008A32C6">
              <w:rPr>
                <w:webHidden/>
              </w:rPr>
              <w:fldChar w:fldCharType="begin"/>
            </w:r>
            <w:r w:rsidR="008A32C6">
              <w:rPr>
                <w:webHidden/>
              </w:rPr>
              <w:instrText xml:space="preserve"> PAGEREF _Toc22037011 \h </w:instrText>
            </w:r>
            <w:r w:rsidR="008A32C6">
              <w:rPr>
                <w:webHidden/>
              </w:rPr>
            </w:r>
            <w:r w:rsidR="008A32C6">
              <w:rPr>
                <w:webHidden/>
              </w:rPr>
              <w:fldChar w:fldCharType="separate"/>
            </w:r>
            <w:r w:rsidR="008A32C6">
              <w:rPr>
                <w:webHidden/>
              </w:rPr>
              <w:t>35</w:t>
            </w:r>
            <w:r w:rsidR="008A32C6">
              <w:rPr>
                <w:webHidden/>
              </w:rPr>
              <w:fldChar w:fldCharType="end"/>
            </w:r>
          </w:hyperlink>
        </w:p>
        <w:p w14:paraId="53C3EB8B" w14:textId="56E0AB9B" w:rsidR="008A32C6" w:rsidRDefault="00B278DF">
          <w:pPr>
            <w:pStyle w:val="TOC2"/>
            <w:tabs>
              <w:tab w:val="right" w:leader="dot" w:pos="9350"/>
            </w:tabs>
            <w:rPr>
              <w:rFonts w:eastAsiaTheme="minorEastAsia"/>
              <w:noProof/>
            </w:rPr>
          </w:pPr>
          <w:hyperlink w:anchor="_Toc22037012" w:history="1">
            <w:r w:rsidR="008A32C6" w:rsidRPr="00500AB0">
              <w:rPr>
                <w:rStyle w:val="Hyperlink"/>
                <w:noProof/>
              </w:rPr>
              <w:t>ARIA Required</w:t>
            </w:r>
            <w:r w:rsidR="008A32C6">
              <w:rPr>
                <w:noProof/>
                <w:webHidden/>
              </w:rPr>
              <w:tab/>
            </w:r>
            <w:r w:rsidR="008A32C6">
              <w:rPr>
                <w:noProof/>
                <w:webHidden/>
              </w:rPr>
              <w:fldChar w:fldCharType="begin"/>
            </w:r>
            <w:r w:rsidR="008A32C6">
              <w:rPr>
                <w:noProof/>
                <w:webHidden/>
              </w:rPr>
              <w:instrText xml:space="preserve"> PAGEREF _Toc22037012 \h </w:instrText>
            </w:r>
            <w:r w:rsidR="008A32C6">
              <w:rPr>
                <w:noProof/>
                <w:webHidden/>
              </w:rPr>
            </w:r>
            <w:r w:rsidR="008A32C6">
              <w:rPr>
                <w:noProof/>
                <w:webHidden/>
              </w:rPr>
              <w:fldChar w:fldCharType="separate"/>
            </w:r>
            <w:r w:rsidR="008A32C6">
              <w:rPr>
                <w:noProof/>
                <w:webHidden/>
              </w:rPr>
              <w:t>35</w:t>
            </w:r>
            <w:r w:rsidR="008A32C6">
              <w:rPr>
                <w:noProof/>
                <w:webHidden/>
              </w:rPr>
              <w:fldChar w:fldCharType="end"/>
            </w:r>
          </w:hyperlink>
        </w:p>
        <w:p w14:paraId="1E302910" w14:textId="4ECF2A24" w:rsidR="008A32C6" w:rsidRDefault="00B278DF">
          <w:pPr>
            <w:pStyle w:val="TOC2"/>
            <w:tabs>
              <w:tab w:val="right" w:leader="dot" w:pos="9350"/>
            </w:tabs>
            <w:rPr>
              <w:rFonts w:eastAsiaTheme="minorEastAsia"/>
              <w:noProof/>
            </w:rPr>
          </w:pPr>
          <w:hyperlink w:anchor="_Toc22037013" w:history="1">
            <w:r w:rsidR="008A32C6" w:rsidRPr="00500AB0">
              <w:rPr>
                <w:rStyle w:val="Hyperlink"/>
                <w:noProof/>
              </w:rPr>
              <w:t>ARIA Label</w:t>
            </w:r>
            <w:r w:rsidR="008A32C6">
              <w:rPr>
                <w:noProof/>
                <w:webHidden/>
              </w:rPr>
              <w:tab/>
            </w:r>
            <w:r w:rsidR="008A32C6">
              <w:rPr>
                <w:noProof/>
                <w:webHidden/>
              </w:rPr>
              <w:fldChar w:fldCharType="begin"/>
            </w:r>
            <w:r w:rsidR="008A32C6">
              <w:rPr>
                <w:noProof/>
                <w:webHidden/>
              </w:rPr>
              <w:instrText xml:space="preserve"> PAGEREF _Toc22037013 \h </w:instrText>
            </w:r>
            <w:r w:rsidR="008A32C6">
              <w:rPr>
                <w:noProof/>
                <w:webHidden/>
              </w:rPr>
            </w:r>
            <w:r w:rsidR="008A32C6">
              <w:rPr>
                <w:noProof/>
                <w:webHidden/>
              </w:rPr>
              <w:fldChar w:fldCharType="separate"/>
            </w:r>
            <w:r w:rsidR="008A32C6">
              <w:rPr>
                <w:noProof/>
                <w:webHidden/>
              </w:rPr>
              <w:t>36</w:t>
            </w:r>
            <w:r w:rsidR="008A32C6">
              <w:rPr>
                <w:noProof/>
                <w:webHidden/>
              </w:rPr>
              <w:fldChar w:fldCharType="end"/>
            </w:r>
          </w:hyperlink>
        </w:p>
        <w:p w14:paraId="38A3FE10" w14:textId="1B413123" w:rsidR="008A32C6" w:rsidRDefault="00B278DF">
          <w:pPr>
            <w:pStyle w:val="TOC2"/>
            <w:tabs>
              <w:tab w:val="right" w:leader="dot" w:pos="9350"/>
            </w:tabs>
            <w:rPr>
              <w:rFonts w:eastAsiaTheme="minorEastAsia"/>
              <w:noProof/>
            </w:rPr>
          </w:pPr>
          <w:hyperlink w:anchor="_Toc22037014" w:history="1">
            <w:r w:rsidR="008A32C6" w:rsidRPr="00500AB0">
              <w:rPr>
                <w:rStyle w:val="Hyperlink"/>
                <w:noProof/>
                <w:shd w:val="clear" w:color="auto" w:fill="FFFFFF"/>
              </w:rPr>
              <w:t>ARIA Describedby</w:t>
            </w:r>
            <w:r w:rsidR="008A32C6">
              <w:rPr>
                <w:noProof/>
                <w:webHidden/>
              </w:rPr>
              <w:tab/>
            </w:r>
            <w:r w:rsidR="008A32C6">
              <w:rPr>
                <w:noProof/>
                <w:webHidden/>
              </w:rPr>
              <w:fldChar w:fldCharType="begin"/>
            </w:r>
            <w:r w:rsidR="008A32C6">
              <w:rPr>
                <w:noProof/>
                <w:webHidden/>
              </w:rPr>
              <w:instrText xml:space="preserve"> PAGEREF _Toc22037014 \h </w:instrText>
            </w:r>
            <w:r w:rsidR="008A32C6">
              <w:rPr>
                <w:noProof/>
                <w:webHidden/>
              </w:rPr>
            </w:r>
            <w:r w:rsidR="008A32C6">
              <w:rPr>
                <w:noProof/>
                <w:webHidden/>
              </w:rPr>
              <w:fldChar w:fldCharType="separate"/>
            </w:r>
            <w:r w:rsidR="008A32C6">
              <w:rPr>
                <w:noProof/>
                <w:webHidden/>
              </w:rPr>
              <w:t>37</w:t>
            </w:r>
            <w:r w:rsidR="008A32C6">
              <w:rPr>
                <w:noProof/>
                <w:webHidden/>
              </w:rPr>
              <w:fldChar w:fldCharType="end"/>
            </w:r>
          </w:hyperlink>
        </w:p>
        <w:p w14:paraId="06568EF2" w14:textId="68ED1699" w:rsidR="008A32C6" w:rsidRDefault="00B278DF">
          <w:pPr>
            <w:pStyle w:val="TOC2"/>
            <w:tabs>
              <w:tab w:val="right" w:leader="dot" w:pos="9350"/>
            </w:tabs>
            <w:rPr>
              <w:rFonts w:eastAsiaTheme="minorEastAsia"/>
              <w:noProof/>
            </w:rPr>
          </w:pPr>
          <w:hyperlink w:anchor="_Toc22037015" w:history="1">
            <w:r w:rsidR="008A32C6" w:rsidRPr="00500AB0">
              <w:rPr>
                <w:rStyle w:val="Hyperlink"/>
                <w:noProof/>
                <w:shd w:val="clear" w:color="auto" w:fill="FFFFFF"/>
              </w:rPr>
              <w:t>ARIA Labelledby</w:t>
            </w:r>
            <w:r w:rsidR="008A32C6">
              <w:rPr>
                <w:noProof/>
                <w:webHidden/>
              </w:rPr>
              <w:tab/>
            </w:r>
            <w:r w:rsidR="008A32C6">
              <w:rPr>
                <w:noProof/>
                <w:webHidden/>
              </w:rPr>
              <w:fldChar w:fldCharType="begin"/>
            </w:r>
            <w:r w:rsidR="008A32C6">
              <w:rPr>
                <w:noProof/>
                <w:webHidden/>
              </w:rPr>
              <w:instrText xml:space="preserve"> PAGEREF _Toc22037015 \h </w:instrText>
            </w:r>
            <w:r w:rsidR="008A32C6">
              <w:rPr>
                <w:noProof/>
                <w:webHidden/>
              </w:rPr>
            </w:r>
            <w:r w:rsidR="008A32C6">
              <w:rPr>
                <w:noProof/>
                <w:webHidden/>
              </w:rPr>
              <w:fldChar w:fldCharType="separate"/>
            </w:r>
            <w:r w:rsidR="008A32C6">
              <w:rPr>
                <w:noProof/>
                <w:webHidden/>
              </w:rPr>
              <w:t>38</w:t>
            </w:r>
            <w:r w:rsidR="008A32C6">
              <w:rPr>
                <w:noProof/>
                <w:webHidden/>
              </w:rPr>
              <w:fldChar w:fldCharType="end"/>
            </w:r>
          </w:hyperlink>
        </w:p>
        <w:p w14:paraId="41B6994E" w14:textId="5515010F" w:rsidR="008A32C6" w:rsidRDefault="00B278DF">
          <w:pPr>
            <w:pStyle w:val="TOC2"/>
            <w:tabs>
              <w:tab w:val="right" w:leader="dot" w:pos="9350"/>
            </w:tabs>
            <w:rPr>
              <w:rFonts w:eastAsiaTheme="minorEastAsia"/>
              <w:noProof/>
            </w:rPr>
          </w:pPr>
          <w:hyperlink w:anchor="_Toc22037016" w:history="1">
            <w:r w:rsidR="008A32C6" w:rsidRPr="00500AB0">
              <w:rPr>
                <w:rStyle w:val="Hyperlink"/>
                <w:noProof/>
                <w:shd w:val="clear" w:color="auto" w:fill="FFFFFF"/>
              </w:rPr>
              <w:t>ARIA Live</w:t>
            </w:r>
            <w:r w:rsidR="008A32C6">
              <w:rPr>
                <w:noProof/>
                <w:webHidden/>
              </w:rPr>
              <w:tab/>
            </w:r>
            <w:r w:rsidR="008A32C6">
              <w:rPr>
                <w:noProof/>
                <w:webHidden/>
              </w:rPr>
              <w:fldChar w:fldCharType="begin"/>
            </w:r>
            <w:r w:rsidR="008A32C6">
              <w:rPr>
                <w:noProof/>
                <w:webHidden/>
              </w:rPr>
              <w:instrText xml:space="preserve"> PAGEREF _Toc22037016 \h </w:instrText>
            </w:r>
            <w:r w:rsidR="008A32C6">
              <w:rPr>
                <w:noProof/>
                <w:webHidden/>
              </w:rPr>
            </w:r>
            <w:r w:rsidR="008A32C6">
              <w:rPr>
                <w:noProof/>
                <w:webHidden/>
              </w:rPr>
              <w:fldChar w:fldCharType="separate"/>
            </w:r>
            <w:r w:rsidR="008A32C6">
              <w:rPr>
                <w:noProof/>
                <w:webHidden/>
              </w:rPr>
              <w:t>39</w:t>
            </w:r>
            <w:r w:rsidR="008A32C6">
              <w:rPr>
                <w:noProof/>
                <w:webHidden/>
              </w:rPr>
              <w:fldChar w:fldCharType="end"/>
            </w:r>
          </w:hyperlink>
        </w:p>
        <w:p w14:paraId="15241271" w14:textId="7AF6C008" w:rsidR="008A32C6" w:rsidRDefault="00B278DF">
          <w:pPr>
            <w:pStyle w:val="TOC1"/>
            <w:tabs>
              <w:tab w:val="right" w:leader="dot" w:pos="9350"/>
            </w:tabs>
            <w:rPr>
              <w:rFonts w:eastAsiaTheme="minorEastAsia"/>
            </w:rPr>
          </w:pPr>
          <w:hyperlink w:anchor="_Toc22037017" w:history="1">
            <w:r w:rsidR="008A32C6" w:rsidRPr="00500AB0">
              <w:rPr>
                <w:rStyle w:val="Hyperlink"/>
                <w:shd w:val="clear" w:color="auto" w:fill="FFFFFF"/>
              </w:rPr>
              <w:t>Comply Troubleshooting</w:t>
            </w:r>
            <w:r w:rsidR="008A32C6">
              <w:rPr>
                <w:webHidden/>
              </w:rPr>
              <w:tab/>
            </w:r>
            <w:r w:rsidR="008A32C6">
              <w:rPr>
                <w:webHidden/>
              </w:rPr>
              <w:fldChar w:fldCharType="begin"/>
            </w:r>
            <w:r w:rsidR="008A32C6">
              <w:rPr>
                <w:webHidden/>
              </w:rPr>
              <w:instrText xml:space="preserve"> PAGEREF _Toc22037017 \h </w:instrText>
            </w:r>
            <w:r w:rsidR="008A32C6">
              <w:rPr>
                <w:webHidden/>
              </w:rPr>
            </w:r>
            <w:r w:rsidR="008A32C6">
              <w:rPr>
                <w:webHidden/>
              </w:rPr>
              <w:fldChar w:fldCharType="separate"/>
            </w:r>
            <w:r w:rsidR="008A32C6">
              <w:rPr>
                <w:webHidden/>
              </w:rPr>
              <w:t>41</w:t>
            </w:r>
            <w:r w:rsidR="008A32C6">
              <w:rPr>
                <w:webHidden/>
              </w:rPr>
              <w:fldChar w:fldCharType="end"/>
            </w:r>
          </w:hyperlink>
        </w:p>
        <w:p w14:paraId="23E42902" w14:textId="25420029" w:rsidR="008A32C6" w:rsidRDefault="00B278DF">
          <w:pPr>
            <w:pStyle w:val="TOC2"/>
            <w:tabs>
              <w:tab w:val="right" w:leader="dot" w:pos="9350"/>
            </w:tabs>
            <w:rPr>
              <w:rFonts w:eastAsiaTheme="minorEastAsia"/>
              <w:noProof/>
            </w:rPr>
          </w:pPr>
          <w:hyperlink w:anchor="_Toc22037018" w:history="1">
            <w:r w:rsidR="008A32C6" w:rsidRPr="00500AB0">
              <w:rPr>
                <w:rStyle w:val="Hyperlink"/>
                <w:noProof/>
                <w:shd w:val="clear" w:color="auto" w:fill="FFFFFF"/>
              </w:rPr>
              <w:t>Ensures ARIA attributes are allowed for an element’s role</w:t>
            </w:r>
            <w:r w:rsidR="008A32C6">
              <w:rPr>
                <w:noProof/>
                <w:webHidden/>
              </w:rPr>
              <w:tab/>
            </w:r>
            <w:r w:rsidR="008A32C6">
              <w:rPr>
                <w:noProof/>
                <w:webHidden/>
              </w:rPr>
              <w:fldChar w:fldCharType="begin"/>
            </w:r>
            <w:r w:rsidR="008A32C6">
              <w:rPr>
                <w:noProof/>
                <w:webHidden/>
              </w:rPr>
              <w:instrText xml:space="preserve"> PAGEREF _Toc22037018 \h </w:instrText>
            </w:r>
            <w:r w:rsidR="008A32C6">
              <w:rPr>
                <w:noProof/>
                <w:webHidden/>
              </w:rPr>
            </w:r>
            <w:r w:rsidR="008A32C6">
              <w:rPr>
                <w:noProof/>
                <w:webHidden/>
              </w:rPr>
              <w:fldChar w:fldCharType="separate"/>
            </w:r>
            <w:r w:rsidR="008A32C6">
              <w:rPr>
                <w:noProof/>
                <w:webHidden/>
              </w:rPr>
              <w:t>41</w:t>
            </w:r>
            <w:r w:rsidR="008A32C6">
              <w:rPr>
                <w:noProof/>
                <w:webHidden/>
              </w:rPr>
              <w:fldChar w:fldCharType="end"/>
            </w:r>
          </w:hyperlink>
        </w:p>
        <w:p w14:paraId="0305EECC" w14:textId="1A25E03C" w:rsidR="008A32C6" w:rsidRDefault="00B278DF">
          <w:pPr>
            <w:pStyle w:val="TOC2"/>
            <w:tabs>
              <w:tab w:val="right" w:leader="dot" w:pos="9350"/>
            </w:tabs>
            <w:rPr>
              <w:rFonts w:eastAsiaTheme="minorEastAsia"/>
              <w:noProof/>
            </w:rPr>
          </w:pPr>
          <w:hyperlink w:anchor="_Toc22037019" w:history="1">
            <w:r w:rsidR="008A32C6" w:rsidRPr="00500AB0">
              <w:rPr>
                <w:rStyle w:val="Hyperlink"/>
                <w:noProof/>
              </w:rPr>
              <w:t>Ensures elements with an ARIA role that require child roles contain them</w:t>
            </w:r>
            <w:r w:rsidR="008A32C6">
              <w:rPr>
                <w:noProof/>
                <w:webHidden/>
              </w:rPr>
              <w:tab/>
            </w:r>
            <w:r w:rsidR="008A32C6">
              <w:rPr>
                <w:noProof/>
                <w:webHidden/>
              </w:rPr>
              <w:fldChar w:fldCharType="begin"/>
            </w:r>
            <w:r w:rsidR="008A32C6">
              <w:rPr>
                <w:noProof/>
                <w:webHidden/>
              </w:rPr>
              <w:instrText xml:space="preserve"> PAGEREF _Toc22037019 \h </w:instrText>
            </w:r>
            <w:r w:rsidR="008A32C6">
              <w:rPr>
                <w:noProof/>
                <w:webHidden/>
              </w:rPr>
            </w:r>
            <w:r w:rsidR="008A32C6">
              <w:rPr>
                <w:noProof/>
                <w:webHidden/>
              </w:rPr>
              <w:fldChar w:fldCharType="separate"/>
            </w:r>
            <w:r w:rsidR="008A32C6">
              <w:rPr>
                <w:noProof/>
                <w:webHidden/>
              </w:rPr>
              <w:t>41</w:t>
            </w:r>
            <w:r w:rsidR="008A32C6">
              <w:rPr>
                <w:noProof/>
                <w:webHidden/>
              </w:rPr>
              <w:fldChar w:fldCharType="end"/>
            </w:r>
          </w:hyperlink>
        </w:p>
        <w:p w14:paraId="15A6BD03" w14:textId="3750F84D" w:rsidR="008A32C6" w:rsidRDefault="00B278DF">
          <w:pPr>
            <w:pStyle w:val="TOC2"/>
            <w:tabs>
              <w:tab w:val="right" w:leader="dot" w:pos="9350"/>
            </w:tabs>
            <w:rPr>
              <w:rFonts w:eastAsiaTheme="minorEastAsia"/>
              <w:noProof/>
            </w:rPr>
          </w:pPr>
          <w:hyperlink w:anchor="_Toc22037020" w:history="1">
            <w:r w:rsidR="008A32C6" w:rsidRPr="00500AB0">
              <w:rPr>
                <w:rStyle w:val="Hyperlink"/>
                <w:noProof/>
              </w:rPr>
              <w:t>Ensures elements with an ARIA role that require parent roles are contained by them</w:t>
            </w:r>
            <w:r w:rsidR="008A32C6">
              <w:rPr>
                <w:noProof/>
                <w:webHidden/>
              </w:rPr>
              <w:tab/>
            </w:r>
            <w:r w:rsidR="008A32C6">
              <w:rPr>
                <w:noProof/>
                <w:webHidden/>
              </w:rPr>
              <w:fldChar w:fldCharType="begin"/>
            </w:r>
            <w:r w:rsidR="008A32C6">
              <w:rPr>
                <w:noProof/>
                <w:webHidden/>
              </w:rPr>
              <w:instrText xml:space="preserve"> PAGEREF _Toc22037020 \h </w:instrText>
            </w:r>
            <w:r w:rsidR="008A32C6">
              <w:rPr>
                <w:noProof/>
                <w:webHidden/>
              </w:rPr>
            </w:r>
            <w:r w:rsidR="008A32C6">
              <w:rPr>
                <w:noProof/>
                <w:webHidden/>
              </w:rPr>
              <w:fldChar w:fldCharType="separate"/>
            </w:r>
            <w:r w:rsidR="008A32C6">
              <w:rPr>
                <w:noProof/>
                <w:webHidden/>
              </w:rPr>
              <w:t>41</w:t>
            </w:r>
            <w:r w:rsidR="008A32C6">
              <w:rPr>
                <w:noProof/>
                <w:webHidden/>
              </w:rPr>
              <w:fldChar w:fldCharType="end"/>
            </w:r>
          </w:hyperlink>
        </w:p>
        <w:p w14:paraId="38ADD8B6" w14:textId="5B712BC4" w:rsidR="008A32C6" w:rsidRDefault="00B278DF">
          <w:pPr>
            <w:pStyle w:val="TOC2"/>
            <w:tabs>
              <w:tab w:val="right" w:leader="dot" w:pos="9350"/>
            </w:tabs>
            <w:rPr>
              <w:rFonts w:eastAsiaTheme="minorEastAsia"/>
              <w:noProof/>
            </w:rPr>
          </w:pPr>
          <w:hyperlink w:anchor="_Toc22037021" w:history="1">
            <w:r w:rsidR="008A32C6" w:rsidRPr="00500AB0">
              <w:rPr>
                <w:rStyle w:val="Hyperlink"/>
                <w:noProof/>
              </w:rPr>
              <w:t>Ensures all elements with a role attribute use a valid value</w:t>
            </w:r>
            <w:r w:rsidR="008A32C6">
              <w:rPr>
                <w:noProof/>
                <w:webHidden/>
              </w:rPr>
              <w:tab/>
            </w:r>
            <w:r w:rsidR="008A32C6">
              <w:rPr>
                <w:noProof/>
                <w:webHidden/>
              </w:rPr>
              <w:fldChar w:fldCharType="begin"/>
            </w:r>
            <w:r w:rsidR="008A32C6">
              <w:rPr>
                <w:noProof/>
                <w:webHidden/>
              </w:rPr>
              <w:instrText xml:space="preserve"> PAGEREF _Toc22037021 \h </w:instrText>
            </w:r>
            <w:r w:rsidR="008A32C6">
              <w:rPr>
                <w:noProof/>
                <w:webHidden/>
              </w:rPr>
            </w:r>
            <w:r w:rsidR="008A32C6">
              <w:rPr>
                <w:noProof/>
                <w:webHidden/>
              </w:rPr>
              <w:fldChar w:fldCharType="separate"/>
            </w:r>
            <w:r w:rsidR="008A32C6">
              <w:rPr>
                <w:noProof/>
                <w:webHidden/>
              </w:rPr>
              <w:t>42</w:t>
            </w:r>
            <w:r w:rsidR="008A32C6">
              <w:rPr>
                <w:noProof/>
                <w:webHidden/>
              </w:rPr>
              <w:fldChar w:fldCharType="end"/>
            </w:r>
          </w:hyperlink>
        </w:p>
        <w:p w14:paraId="005F8694" w14:textId="4974CFE6" w:rsidR="008A32C6" w:rsidRDefault="00B278DF">
          <w:pPr>
            <w:pStyle w:val="TOC2"/>
            <w:tabs>
              <w:tab w:val="right" w:leader="dot" w:pos="9350"/>
            </w:tabs>
            <w:rPr>
              <w:rFonts w:eastAsiaTheme="minorEastAsia"/>
              <w:noProof/>
            </w:rPr>
          </w:pPr>
          <w:hyperlink w:anchor="_Toc22037022" w:history="1">
            <w:r w:rsidR="008A32C6" w:rsidRPr="00500AB0">
              <w:rPr>
                <w:rStyle w:val="Hyperlink"/>
                <w:noProof/>
                <w:shd w:val="clear" w:color="auto" w:fill="FFFFFF"/>
              </w:rPr>
              <w:t>Ensures all ARIA attributes have valid values</w:t>
            </w:r>
            <w:r w:rsidR="008A32C6">
              <w:rPr>
                <w:noProof/>
                <w:webHidden/>
              </w:rPr>
              <w:tab/>
            </w:r>
            <w:r w:rsidR="008A32C6">
              <w:rPr>
                <w:noProof/>
                <w:webHidden/>
              </w:rPr>
              <w:fldChar w:fldCharType="begin"/>
            </w:r>
            <w:r w:rsidR="008A32C6">
              <w:rPr>
                <w:noProof/>
                <w:webHidden/>
              </w:rPr>
              <w:instrText xml:space="preserve"> PAGEREF _Toc22037022 \h </w:instrText>
            </w:r>
            <w:r w:rsidR="008A32C6">
              <w:rPr>
                <w:noProof/>
                <w:webHidden/>
              </w:rPr>
            </w:r>
            <w:r w:rsidR="008A32C6">
              <w:rPr>
                <w:noProof/>
                <w:webHidden/>
              </w:rPr>
              <w:fldChar w:fldCharType="separate"/>
            </w:r>
            <w:r w:rsidR="008A32C6">
              <w:rPr>
                <w:noProof/>
                <w:webHidden/>
              </w:rPr>
              <w:t>42</w:t>
            </w:r>
            <w:r w:rsidR="008A32C6">
              <w:rPr>
                <w:noProof/>
                <w:webHidden/>
              </w:rPr>
              <w:fldChar w:fldCharType="end"/>
            </w:r>
          </w:hyperlink>
        </w:p>
        <w:p w14:paraId="6BBA81AD" w14:textId="6C2569DD" w:rsidR="008A32C6" w:rsidRDefault="00B278DF">
          <w:pPr>
            <w:pStyle w:val="TOC2"/>
            <w:tabs>
              <w:tab w:val="right" w:leader="dot" w:pos="9350"/>
            </w:tabs>
            <w:rPr>
              <w:rFonts w:eastAsiaTheme="minorEastAsia"/>
              <w:noProof/>
            </w:rPr>
          </w:pPr>
          <w:hyperlink w:anchor="_Toc22037023" w:history="1">
            <w:r w:rsidR="008A32C6" w:rsidRPr="00500AB0">
              <w:rPr>
                <w:rStyle w:val="Hyperlink"/>
                <w:noProof/>
                <w:shd w:val="clear" w:color="auto" w:fill="FFFFFF"/>
              </w:rPr>
              <w:t>Ensures the contrast between foreground and background colors meet WCAG 2 AA contrast ratio thresholds</w:t>
            </w:r>
            <w:r w:rsidR="008A32C6">
              <w:rPr>
                <w:noProof/>
                <w:webHidden/>
              </w:rPr>
              <w:tab/>
            </w:r>
            <w:r w:rsidR="008A32C6">
              <w:rPr>
                <w:noProof/>
                <w:webHidden/>
              </w:rPr>
              <w:fldChar w:fldCharType="begin"/>
            </w:r>
            <w:r w:rsidR="008A32C6">
              <w:rPr>
                <w:noProof/>
                <w:webHidden/>
              </w:rPr>
              <w:instrText xml:space="preserve"> PAGEREF _Toc22037023 \h </w:instrText>
            </w:r>
            <w:r w:rsidR="008A32C6">
              <w:rPr>
                <w:noProof/>
                <w:webHidden/>
              </w:rPr>
            </w:r>
            <w:r w:rsidR="008A32C6">
              <w:rPr>
                <w:noProof/>
                <w:webHidden/>
              </w:rPr>
              <w:fldChar w:fldCharType="separate"/>
            </w:r>
            <w:r w:rsidR="008A32C6">
              <w:rPr>
                <w:noProof/>
                <w:webHidden/>
              </w:rPr>
              <w:t>43</w:t>
            </w:r>
            <w:r w:rsidR="008A32C6">
              <w:rPr>
                <w:noProof/>
                <w:webHidden/>
              </w:rPr>
              <w:fldChar w:fldCharType="end"/>
            </w:r>
          </w:hyperlink>
        </w:p>
        <w:p w14:paraId="6D0DC69A" w14:textId="2C1F531C" w:rsidR="008A32C6" w:rsidRDefault="00B278DF">
          <w:pPr>
            <w:pStyle w:val="TOC2"/>
            <w:tabs>
              <w:tab w:val="right" w:leader="dot" w:pos="9350"/>
            </w:tabs>
            <w:rPr>
              <w:rFonts w:eastAsiaTheme="minorEastAsia"/>
              <w:noProof/>
            </w:rPr>
          </w:pPr>
          <w:hyperlink w:anchor="_Toc22037024" w:history="1">
            <w:r w:rsidR="008A32C6" w:rsidRPr="00500AB0">
              <w:rPr>
                <w:rStyle w:val="Hyperlink"/>
                <w:noProof/>
              </w:rPr>
              <w:t>Ensures every form element has a label</w:t>
            </w:r>
            <w:r w:rsidR="008A32C6">
              <w:rPr>
                <w:noProof/>
                <w:webHidden/>
              </w:rPr>
              <w:tab/>
            </w:r>
            <w:r w:rsidR="008A32C6">
              <w:rPr>
                <w:noProof/>
                <w:webHidden/>
              </w:rPr>
              <w:fldChar w:fldCharType="begin"/>
            </w:r>
            <w:r w:rsidR="008A32C6">
              <w:rPr>
                <w:noProof/>
                <w:webHidden/>
              </w:rPr>
              <w:instrText xml:space="preserve"> PAGEREF _Toc22037024 \h </w:instrText>
            </w:r>
            <w:r w:rsidR="008A32C6">
              <w:rPr>
                <w:noProof/>
                <w:webHidden/>
              </w:rPr>
            </w:r>
            <w:r w:rsidR="008A32C6">
              <w:rPr>
                <w:noProof/>
                <w:webHidden/>
              </w:rPr>
              <w:fldChar w:fldCharType="separate"/>
            </w:r>
            <w:r w:rsidR="008A32C6">
              <w:rPr>
                <w:noProof/>
                <w:webHidden/>
              </w:rPr>
              <w:t>43</w:t>
            </w:r>
            <w:r w:rsidR="008A32C6">
              <w:rPr>
                <w:noProof/>
                <w:webHidden/>
              </w:rPr>
              <w:fldChar w:fldCharType="end"/>
            </w:r>
          </w:hyperlink>
        </w:p>
        <w:p w14:paraId="4488FACE" w14:textId="4FFBAA99" w:rsidR="008A32C6" w:rsidRDefault="00B278DF">
          <w:pPr>
            <w:pStyle w:val="TOC2"/>
            <w:tabs>
              <w:tab w:val="right" w:leader="dot" w:pos="9350"/>
            </w:tabs>
            <w:rPr>
              <w:rFonts w:eastAsiaTheme="minorEastAsia"/>
              <w:noProof/>
            </w:rPr>
          </w:pPr>
          <w:hyperlink w:anchor="_Toc22037025" w:history="1">
            <w:r w:rsidR="008A32C6" w:rsidRPr="00500AB0">
              <w:rPr>
                <w:rStyle w:val="Hyperlink"/>
                <w:noProof/>
              </w:rPr>
              <w:t>Ensures each page has at least one mechanism for a user to bypass navigation and jump straight to the content</w:t>
            </w:r>
            <w:r w:rsidR="008A32C6">
              <w:rPr>
                <w:noProof/>
                <w:webHidden/>
              </w:rPr>
              <w:tab/>
            </w:r>
            <w:r w:rsidR="008A32C6">
              <w:rPr>
                <w:noProof/>
                <w:webHidden/>
              </w:rPr>
              <w:fldChar w:fldCharType="begin"/>
            </w:r>
            <w:r w:rsidR="008A32C6">
              <w:rPr>
                <w:noProof/>
                <w:webHidden/>
              </w:rPr>
              <w:instrText xml:space="preserve"> PAGEREF _Toc22037025 \h </w:instrText>
            </w:r>
            <w:r w:rsidR="008A32C6">
              <w:rPr>
                <w:noProof/>
                <w:webHidden/>
              </w:rPr>
            </w:r>
            <w:r w:rsidR="008A32C6">
              <w:rPr>
                <w:noProof/>
                <w:webHidden/>
              </w:rPr>
              <w:fldChar w:fldCharType="separate"/>
            </w:r>
            <w:r w:rsidR="008A32C6">
              <w:rPr>
                <w:noProof/>
                <w:webHidden/>
              </w:rPr>
              <w:t>44</w:t>
            </w:r>
            <w:r w:rsidR="008A32C6">
              <w:rPr>
                <w:noProof/>
                <w:webHidden/>
              </w:rPr>
              <w:fldChar w:fldCharType="end"/>
            </w:r>
          </w:hyperlink>
        </w:p>
        <w:p w14:paraId="560A8A39" w14:textId="3699E4A8" w:rsidR="008A32C6" w:rsidRDefault="00B278DF">
          <w:pPr>
            <w:pStyle w:val="TOC2"/>
            <w:tabs>
              <w:tab w:val="right" w:leader="dot" w:pos="9350"/>
            </w:tabs>
            <w:rPr>
              <w:rFonts w:eastAsiaTheme="minorEastAsia"/>
              <w:noProof/>
            </w:rPr>
          </w:pPr>
          <w:hyperlink w:anchor="_Toc22037026" w:history="1">
            <w:r w:rsidR="008A32C6" w:rsidRPr="00500AB0">
              <w:rPr>
                <w:rStyle w:val="Hyperlink"/>
                <w:noProof/>
                <w:shd w:val="clear" w:color="auto" w:fill="FFFFFF"/>
              </w:rPr>
              <w:t>Ensures every HTML document has a lang attribute</w:t>
            </w:r>
            <w:r w:rsidR="008A32C6">
              <w:rPr>
                <w:noProof/>
                <w:webHidden/>
              </w:rPr>
              <w:tab/>
            </w:r>
            <w:r w:rsidR="008A32C6">
              <w:rPr>
                <w:noProof/>
                <w:webHidden/>
              </w:rPr>
              <w:fldChar w:fldCharType="begin"/>
            </w:r>
            <w:r w:rsidR="008A32C6">
              <w:rPr>
                <w:noProof/>
                <w:webHidden/>
              </w:rPr>
              <w:instrText xml:space="preserve"> PAGEREF _Toc22037026 \h </w:instrText>
            </w:r>
            <w:r w:rsidR="008A32C6">
              <w:rPr>
                <w:noProof/>
                <w:webHidden/>
              </w:rPr>
            </w:r>
            <w:r w:rsidR="008A32C6">
              <w:rPr>
                <w:noProof/>
                <w:webHidden/>
              </w:rPr>
              <w:fldChar w:fldCharType="separate"/>
            </w:r>
            <w:r w:rsidR="008A32C6">
              <w:rPr>
                <w:noProof/>
                <w:webHidden/>
              </w:rPr>
              <w:t>44</w:t>
            </w:r>
            <w:r w:rsidR="008A32C6">
              <w:rPr>
                <w:noProof/>
                <w:webHidden/>
              </w:rPr>
              <w:fldChar w:fldCharType="end"/>
            </w:r>
          </w:hyperlink>
        </w:p>
        <w:p w14:paraId="6D65A14B" w14:textId="1AC03866" w:rsidR="008A32C6" w:rsidRDefault="00B278DF">
          <w:pPr>
            <w:pStyle w:val="TOC2"/>
            <w:tabs>
              <w:tab w:val="right" w:leader="dot" w:pos="9350"/>
            </w:tabs>
            <w:rPr>
              <w:rFonts w:eastAsiaTheme="minorEastAsia"/>
              <w:noProof/>
            </w:rPr>
          </w:pPr>
          <w:hyperlink w:anchor="_Toc22037027" w:history="1">
            <w:r w:rsidR="008A32C6" w:rsidRPr="00500AB0">
              <w:rPr>
                <w:rStyle w:val="Hyperlink"/>
                <w:noProof/>
                <w:shd w:val="clear" w:color="auto" w:fill="FFFFFF"/>
              </w:rPr>
              <w:t>Ensures buttons have discernible text</w:t>
            </w:r>
            <w:r w:rsidR="008A32C6">
              <w:rPr>
                <w:noProof/>
                <w:webHidden/>
              </w:rPr>
              <w:tab/>
            </w:r>
            <w:r w:rsidR="008A32C6">
              <w:rPr>
                <w:noProof/>
                <w:webHidden/>
              </w:rPr>
              <w:fldChar w:fldCharType="begin"/>
            </w:r>
            <w:r w:rsidR="008A32C6">
              <w:rPr>
                <w:noProof/>
                <w:webHidden/>
              </w:rPr>
              <w:instrText xml:space="preserve"> PAGEREF _Toc22037027 \h </w:instrText>
            </w:r>
            <w:r w:rsidR="008A32C6">
              <w:rPr>
                <w:noProof/>
                <w:webHidden/>
              </w:rPr>
            </w:r>
            <w:r w:rsidR="008A32C6">
              <w:rPr>
                <w:noProof/>
                <w:webHidden/>
              </w:rPr>
              <w:fldChar w:fldCharType="separate"/>
            </w:r>
            <w:r w:rsidR="008A32C6">
              <w:rPr>
                <w:noProof/>
                <w:webHidden/>
              </w:rPr>
              <w:t>44</w:t>
            </w:r>
            <w:r w:rsidR="008A32C6">
              <w:rPr>
                <w:noProof/>
                <w:webHidden/>
              </w:rPr>
              <w:fldChar w:fldCharType="end"/>
            </w:r>
          </w:hyperlink>
        </w:p>
        <w:p w14:paraId="6EE9AC5C" w14:textId="187B4252" w:rsidR="008A32C6" w:rsidRDefault="00B278DF">
          <w:pPr>
            <w:pStyle w:val="TOC2"/>
            <w:tabs>
              <w:tab w:val="right" w:leader="dot" w:pos="9350"/>
            </w:tabs>
            <w:rPr>
              <w:rFonts w:eastAsiaTheme="minorEastAsia"/>
              <w:noProof/>
            </w:rPr>
          </w:pPr>
          <w:hyperlink w:anchor="_Toc22037028" w:history="1">
            <w:r w:rsidR="008A32C6" w:rsidRPr="00500AB0">
              <w:rPr>
                <w:rStyle w:val="Hyperlink"/>
                <w:noProof/>
              </w:rPr>
              <w:t>Ensures links have discernible text</w:t>
            </w:r>
            <w:r w:rsidR="008A32C6">
              <w:rPr>
                <w:noProof/>
                <w:webHidden/>
              </w:rPr>
              <w:tab/>
            </w:r>
            <w:r w:rsidR="008A32C6">
              <w:rPr>
                <w:noProof/>
                <w:webHidden/>
              </w:rPr>
              <w:fldChar w:fldCharType="begin"/>
            </w:r>
            <w:r w:rsidR="008A32C6">
              <w:rPr>
                <w:noProof/>
                <w:webHidden/>
              </w:rPr>
              <w:instrText xml:space="preserve"> PAGEREF _Toc22037028 \h </w:instrText>
            </w:r>
            <w:r w:rsidR="008A32C6">
              <w:rPr>
                <w:noProof/>
                <w:webHidden/>
              </w:rPr>
            </w:r>
            <w:r w:rsidR="008A32C6">
              <w:rPr>
                <w:noProof/>
                <w:webHidden/>
              </w:rPr>
              <w:fldChar w:fldCharType="separate"/>
            </w:r>
            <w:r w:rsidR="008A32C6">
              <w:rPr>
                <w:noProof/>
                <w:webHidden/>
              </w:rPr>
              <w:t>45</w:t>
            </w:r>
            <w:r w:rsidR="008A32C6">
              <w:rPr>
                <w:noProof/>
                <w:webHidden/>
              </w:rPr>
              <w:fldChar w:fldCharType="end"/>
            </w:r>
          </w:hyperlink>
        </w:p>
        <w:p w14:paraId="158637D7" w14:textId="02B58938" w:rsidR="008A32C6" w:rsidRDefault="00B278DF">
          <w:pPr>
            <w:pStyle w:val="TOC2"/>
            <w:tabs>
              <w:tab w:val="right" w:leader="dot" w:pos="9350"/>
            </w:tabs>
            <w:rPr>
              <w:rFonts w:eastAsiaTheme="minorEastAsia"/>
              <w:noProof/>
            </w:rPr>
          </w:pPr>
          <w:hyperlink w:anchor="_Toc22037029" w:history="1">
            <w:r w:rsidR="008A32C6" w:rsidRPr="00500AB0">
              <w:rPr>
                <w:rStyle w:val="Hyperlink"/>
                <w:noProof/>
              </w:rPr>
              <w:t>Ensures every ID attribute is unique</w:t>
            </w:r>
            <w:r w:rsidR="008A32C6">
              <w:rPr>
                <w:noProof/>
                <w:webHidden/>
              </w:rPr>
              <w:tab/>
            </w:r>
            <w:r w:rsidR="008A32C6">
              <w:rPr>
                <w:noProof/>
                <w:webHidden/>
              </w:rPr>
              <w:fldChar w:fldCharType="begin"/>
            </w:r>
            <w:r w:rsidR="008A32C6">
              <w:rPr>
                <w:noProof/>
                <w:webHidden/>
              </w:rPr>
              <w:instrText xml:space="preserve"> PAGEREF _Toc22037029 \h </w:instrText>
            </w:r>
            <w:r w:rsidR="008A32C6">
              <w:rPr>
                <w:noProof/>
                <w:webHidden/>
              </w:rPr>
            </w:r>
            <w:r w:rsidR="008A32C6">
              <w:rPr>
                <w:noProof/>
                <w:webHidden/>
              </w:rPr>
              <w:fldChar w:fldCharType="separate"/>
            </w:r>
            <w:r w:rsidR="008A32C6">
              <w:rPr>
                <w:noProof/>
                <w:webHidden/>
              </w:rPr>
              <w:t>46</w:t>
            </w:r>
            <w:r w:rsidR="008A32C6">
              <w:rPr>
                <w:noProof/>
                <w:webHidden/>
              </w:rPr>
              <w:fldChar w:fldCharType="end"/>
            </w:r>
          </w:hyperlink>
        </w:p>
        <w:p w14:paraId="5918F4AB" w14:textId="237C6BFF" w:rsidR="008A32C6" w:rsidRDefault="00B278DF">
          <w:pPr>
            <w:pStyle w:val="TOC2"/>
            <w:tabs>
              <w:tab w:val="right" w:leader="dot" w:pos="9350"/>
            </w:tabs>
            <w:rPr>
              <w:rFonts w:eastAsiaTheme="minorEastAsia"/>
              <w:noProof/>
            </w:rPr>
          </w:pPr>
          <w:hyperlink w:anchor="_Toc22037030" w:history="1">
            <w:r w:rsidR="008A32C6" w:rsidRPr="00500AB0">
              <w:rPr>
                <w:rStyle w:val="Hyperlink"/>
                <w:noProof/>
              </w:rPr>
              <w:t>Ensures every ID attribute value of active elements is unique</w:t>
            </w:r>
            <w:r w:rsidR="008A32C6">
              <w:rPr>
                <w:noProof/>
                <w:webHidden/>
              </w:rPr>
              <w:tab/>
            </w:r>
            <w:r w:rsidR="008A32C6">
              <w:rPr>
                <w:noProof/>
                <w:webHidden/>
              </w:rPr>
              <w:fldChar w:fldCharType="begin"/>
            </w:r>
            <w:r w:rsidR="008A32C6">
              <w:rPr>
                <w:noProof/>
                <w:webHidden/>
              </w:rPr>
              <w:instrText xml:space="preserve"> PAGEREF _Toc22037030 \h </w:instrText>
            </w:r>
            <w:r w:rsidR="008A32C6">
              <w:rPr>
                <w:noProof/>
                <w:webHidden/>
              </w:rPr>
            </w:r>
            <w:r w:rsidR="008A32C6">
              <w:rPr>
                <w:noProof/>
                <w:webHidden/>
              </w:rPr>
              <w:fldChar w:fldCharType="separate"/>
            </w:r>
            <w:r w:rsidR="008A32C6">
              <w:rPr>
                <w:noProof/>
                <w:webHidden/>
              </w:rPr>
              <w:t>46</w:t>
            </w:r>
            <w:r w:rsidR="008A32C6">
              <w:rPr>
                <w:noProof/>
                <w:webHidden/>
              </w:rPr>
              <w:fldChar w:fldCharType="end"/>
            </w:r>
          </w:hyperlink>
        </w:p>
        <w:p w14:paraId="2D6F1B7D" w14:textId="0616754B" w:rsidR="008A32C6" w:rsidRDefault="00B278DF">
          <w:pPr>
            <w:pStyle w:val="TOC2"/>
            <w:tabs>
              <w:tab w:val="right" w:leader="dot" w:pos="9350"/>
            </w:tabs>
            <w:rPr>
              <w:rFonts w:eastAsiaTheme="minorEastAsia"/>
              <w:noProof/>
            </w:rPr>
          </w:pPr>
          <w:hyperlink w:anchor="_Toc22037031" w:history="1">
            <w:r w:rsidR="008A32C6" w:rsidRPr="00500AB0">
              <w:rPr>
                <w:rStyle w:val="Hyperlink"/>
                <w:noProof/>
              </w:rPr>
              <w:t>Ensures every ID attribute value used in ARIA and in labels is unique</w:t>
            </w:r>
            <w:r w:rsidR="008A32C6">
              <w:rPr>
                <w:noProof/>
                <w:webHidden/>
              </w:rPr>
              <w:tab/>
            </w:r>
            <w:r w:rsidR="008A32C6">
              <w:rPr>
                <w:noProof/>
                <w:webHidden/>
              </w:rPr>
              <w:fldChar w:fldCharType="begin"/>
            </w:r>
            <w:r w:rsidR="008A32C6">
              <w:rPr>
                <w:noProof/>
                <w:webHidden/>
              </w:rPr>
              <w:instrText xml:space="preserve"> PAGEREF _Toc22037031 \h </w:instrText>
            </w:r>
            <w:r w:rsidR="008A32C6">
              <w:rPr>
                <w:noProof/>
                <w:webHidden/>
              </w:rPr>
            </w:r>
            <w:r w:rsidR="008A32C6">
              <w:rPr>
                <w:noProof/>
                <w:webHidden/>
              </w:rPr>
              <w:fldChar w:fldCharType="separate"/>
            </w:r>
            <w:r w:rsidR="008A32C6">
              <w:rPr>
                <w:noProof/>
                <w:webHidden/>
              </w:rPr>
              <w:t>47</w:t>
            </w:r>
            <w:r w:rsidR="008A32C6">
              <w:rPr>
                <w:noProof/>
                <w:webHidden/>
              </w:rPr>
              <w:fldChar w:fldCharType="end"/>
            </w:r>
          </w:hyperlink>
        </w:p>
        <w:p w14:paraId="1A7E5C4F" w14:textId="08D4F279" w:rsidR="008A32C6" w:rsidRDefault="00B278DF">
          <w:pPr>
            <w:pStyle w:val="TOC2"/>
            <w:tabs>
              <w:tab w:val="right" w:leader="dot" w:pos="9350"/>
            </w:tabs>
            <w:rPr>
              <w:rFonts w:eastAsiaTheme="minorEastAsia"/>
              <w:noProof/>
            </w:rPr>
          </w:pPr>
          <w:hyperlink w:anchor="_Toc22037032" w:history="1">
            <w:r w:rsidR="008A32C6" w:rsidRPr="00500AB0">
              <w:rPr>
                <w:rStyle w:val="Hyperlink"/>
                <w:noProof/>
              </w:rPr>
              <w:t>Ensures &lt;meta name="viewport"&gt; does not disable text scaling and zooming</w:t>
            </w:r>
            <w:r w:rsidR="008A32C6">
              <w:rPr>
                <w:noProof/>
                <w:webHidden/>
              </w:rPr>
              <w:tab/>
            </w:r>
            <w:r w:rsidR="008A32C6">
              <w:rPr>
                <w:noProof/>
                <w:webHidden/>
              </w:rPr>
              <w:fldChar w:fldCharType="begin"/>
            </w:r>
            <w:r w:rsidR="008A32C6">
              <w:rPr>
                <w:noProof/>
                <w:webHidden/>
              </w:rPr>
              <w:instrText xml:space="preserve"> PAGEREF _Toc22037032 \h </w:instrText>
            </w:r>
            <w:r w:rsidR="008A32C6">
              <w:rPr>
                <w:noProof/>
                <w:webHidden/>
              </w:rPr>
            </w:r>
            <w:r w:rsidR="008A32C6">
              <w:rPr>
                <w:noProof/>
                <w:webHidden/>
              </w:rPr>
              <w:fldChar w:fldCharType="separate"/>
            </w:r>
            <w:r w:rsidR="008A32C6">
              <w:rPr>
                <w:noProof/>
                <w:webHidden/>
              </w:rPr>
              <w:t>47</w:t>
            </w:r>
            <w:r w:rsidR="008A32C6">
              <w:rPr>
                <w:noProof/>
                <w:webHidden/>
              </w:rPr>
              <w:fldChar w:fldCharType="end"/>
            </w:r>
          </w:hyperlink>
        </w:p>
        <w:p w14:paraId="7CA80AA1" w14:textId="11DDF00F" w:rsidR="008A32C6" w:rsidRDefault="00B278DF">
          <w:pPr>
            <w:pStyle w:val="TOC2"/>
            <w:tabs>
              <w:tab w:val="right" w:leader="dot" w:pos="9350"/>
            </w:tabs>
            <w:rPr>
              <w:rFonts w:eastAsiaTheme="minorEastAsia"/>
              <w:noProof/>
            </w:rPr>
          </w:pPr>
          <w:hyperlink w:anchor="_Toc22037033" w:history="1">
            <w:r w:rsidR="008A32C6" w:rsidRPr="00500AB0">
              <w:rPr>
                <w:rStyle w:val="Hyperlink"/>
                <w:noProof/>
                <w:shd w:val="clear" w:color="auto" w:fill="FFFFFF"/>
              </w:rPr>
              <w:t>Ensures that lists are structured correctly</w:t>
            </w:r>
            <w:r w:rsidR="008A32C6">
              <w:rPr>
                <w:noProof/>
                <w:webHidden/>
              </w:rPr>
              <w:tab/>
            </w:r>
            <w:r w:rsidR="008A32C6">
              <w:rPr>
                <w:noProof/>
                <w:webHidden/>
              </w:rPr>
              <w:fldChar w:fldCharType="begin"/>
            </w:r>
            <w:r w:rsidR="008A32C6">
              <w:rPr>
                <w:noProof/>
                <w:webHidden/>
              </w:rPr>
              <w:instrText xml:space="preserve"> PAGEREF _Toc22037033 \h </w:instrText>
            </w:r>
            <w:r w:rsidR="008A32C6">
              <w:rPr>
                <w:noProof/>
                <w:webHidden/>
              </w:rPr>
            </w:r>
            <w:r w:rsidR="008A32C6">
              <w:rPr>
                <w:noProof/>
                <w:webHidden/>
              </w:rPr>
              <w:fldChar w:fldCharType="separate"/>
            </w:r>
            <w:r w:rsidR="008A32C6">
              <w:rPr>
                <w:noProof/>
                <w:webHidden/>
              </w:rPr>
              <w:t>47</w:t>
            </w:r>
            <w:r w:rsidR="008A32C6">
              <w:rPr>
                <w:noProof/>
                <w:webHidden/>
              </w:rPr>
              <w:fldChar w:fldCharType="end"/>
            </w:r>
          </w:hyperlink>
        </w:p>
        <w:p w14:paraId="55ACAAB6" w14:textId="69B04ED3" w:rsidR="008A32C6" w:rsidRDefault="00B278DF">
          <w:pPr>
            <w:pStyle w:val="TOC2"/>
            <w:tabs>
              <w:tab w:val="right" w:leader="dot" w:pos="9350"/>
            </w:tabs>
            <w:rPr>
              <w:rFonts w:eastAsiaTheme="minorEastAsia"/>
              <w:noProof/>
            </w:rPr>
          </w:pPr>
          <w:hyperlink w:anchor="_Toc22037034" w:history="1">
            <w:r w:rsidR="008A32C6" w:rsidRPr="00500AB0">
              <w:rPr>
                <w:rStyle w:val="Hyperlink"/>
                <w:noProof/>
                <w:shd w:val="clear" w:color="auto" w:fill="FFFFFF"/>
              </w:rPr>
              <w:t>Ensures &lt;li&gt; elements are used semantically</w:t>
            </w:r>
            <w:r w:rsidR="008A32C6">
              <w:rPr>
                <w:noProof/>
                <w:webHidden/>
              </w:rPr>
              <w:tab/>
            </w:r>
            <w:r w:rsidR="008A32C6">
              <w:rPr>
                <w:noProof/>
                <w:webHidden/>
              </w:rPr>
              <w:fldChar w:fldCharType="begin"/>
            </w:r>
            <w:r w:rsidR="008A32C6">
              <w:rPr>
                <w:noProof/>
                <w:webHidden/>
              </w:rPr>
              <w:instrText xml:space="preserve"> PAGEREF _Toc22037034 \h </w:instrText>
            </w:r>
            <w:r w:rsidR="008A32C6">
              <w:rPr>
                <w:noProof/>
                <w:webHidden/>
              </w:rPr>
            </w:r>
            <w:r w:rsidR="008A32C6">
              <w:rPr>
                <w:noProof/>
                <w:webHidden/>
              </w:rPr>
              <w:fldChar w:fldCharType="separate"/>
            </w:r>
            <w:r w:rsidR="008A32C6">
              <w:rPr>
                <w:noProof/>
                <w:webHidden/>
              </w:rPr>
              <w:t>48</w:t>
            </w:r>
            <w:r w:rsidR="008A32C6">
              <w:rPr>
                <w:noProof/>
                <w:webHidden/>
              </w:rPr>
              <w:fldChar w:fldCharType="end"/>
            </w:r>
          </w:hyperlink>
        </w:p>
        <w:p w14:paraId="5C1DFB6E" w14:textId="2592CFAA" w:rsidR="008A32C6" w:rsidRDefault="00B278DF">
          <w:pPr>
            <w:pStyle w:val="TOC2"/>
            <w:tabs>
              <w:tab w:val="right" w:leader="dot" w:pos="9350"/>
            </w:tabs>
            <w:rPr>
              <w:rFonts w:eastAsiaTheme="minorEastAsia"/>
              <w:noProof/>
            </w:rPr>
          </w:pPr>
          <w:hyperlink w:anchor="_Toc22037035" w:history="1">
            <w:r w:rsidR="008A32C6" w:rsidRPr="00500AB0">
              <w:rPr>
                <w:rStyle w:val="Hyperlink"/>
                <w:noProof/>
              </w:rPr>
              <w:t>Ensures each HTML document contains a non-empty &lt;title&gt; element</w:t>
            </w:r>
            <w:r w:rsidR="008A32C6">
              <w:rPr>
                <w:noProof/>
                <w:webHidden/>
              </w:rPr>
              <w:tab/>
            </w:r>
            <w:r w:rsidR="008A32C6">
              <w:rPr>
                <w:noProof/>
                <w:webHidden/>
              </w:rPr>
              <w:fldChar w:fldCharType="begin"/>
            </w:r>
            <w:r w:rsidR="008A32C6">
              <w:rPr>
                <w:noProof/>
                <w:webHidden/>
              </w:rPr>
              <w:instrText xml:space="preserve"> PAGEREF _Toc22037035 \h </w:instrText>
            </w:r>
            <w:r w:rsidR="008A32C6">
              <w:rPr>
                <w:noProof/>
                <w:webHidden/>
              </w:rPr>
            </w:r>
            <w:r w:rsidR="008A32C6">
              <w:rPr>
                <w:noProof/>
                <w:webHidden/>
              </w:rPr>
              <w:fldChar w:fldCharType="separate"/>
            </w:r>
            <w:r w:rsidR="008A32C6">
              <w:rPr>
                <w:noProof/>
                <w:webHidden/>
              </w:rPr>
              <w:t>49</w:t>
            </w:r>
            <w:r w:rsidR="008A32C6">
              <w:rPr>
                <w:noProof/>
                <w:webHidden/>
              </w:rPr>
              <w:fldChar w:fldCharType="end"/>
            </w:r>
          </w:hyperlink>
        </w:p>
        <w:p w14:paraId="054399B5" w14:textId="24C0ED03" w:rsidR="008A32C6" w:rsidRDefault="00B278DF">
          <w:pPr>
            <w:pStyle w:val="TOC2"/>
            <w:tabs>
              <w:tab w:val="right" w:leader="dot" w:pos="9350"/>
            </w:tabs>
            <w:rPr>
              <w:rFonts w:eastAsiaTheme="minorEastAsia"/>
              <w:noProof/>
            </w:rPr>
          </w:pPr>
          <w:hyperlink w:anchor="_Toc22037036" w:history="1">
            <w:r w:rsidR="008A32C6" w:rsidRPr="00500AB0">
              <w:rPr>
                <w:rStyle w:val="Hyperlink"/>
                <w:noProof/>
                <w:shd w:val="clear" w:color="auto" w:fill="FFFFFF"/>
              </w:rPr>
              <w:t>Ensures &lt;iframe&gt; and &lt;frame&gt; elements contain a non-empty title attribute</w:t>
            </w:r>
            <w:r w:rsidR="008A32C6">
              <w:rPr>
                <w:noProof/>
                <w:webHidden/>
              </w:rPr>
              <w:tab/>
            </w:r>
            <w:r w:rsidR="008A32C6">
              <w:rPr>
                <w:noProof/>
                <w:webHidden/>
              </w:rPr>
              <w:fldChar w:fldCharType="begin"/>
            </w:r>
            <w:r w:rsidR="008A32C6">
              <w:rPr>
                <w:noProof/>
                <w:webHidden/>
              </w:rPr>
              <w:instrText xml:space="preserve"> PAGEREF _Toc22037036 \h </w:instrText>
            </w:r>
            <w:r w:rsidR="008A32C6">
              <w:rPr>
                <w:noProof/>
                <w:webHidden/>
              </w:rPr>
            </w:r>
            <w:r w:rsidR="008A32C6">
              <w:rPr>
                <w:noProof/>
                <w:webHidden/>
              </w:rPr>
              <w:fldChar w:fldCharType="separate"/>
            </w:r>
            <w:r w:rsidR="008A32C6">
              <w:rPr>
                <w:noProof/>
                <w:webHidden/>
              </w:rPr>
              <w:t>49</w:t>
            </w:r>
            <w:r w:rsidR="008A32C6">
              <w:rPr>
                <w:noProof/>
                <w:webHidden/>
              </w:rPr>
              <w:fldChar w:fldCharType="end"/>
            </w:r>
          </w:hyperlink>
        </w:p>
        <w:p w14:paraId="0D6C7A11" w14:textId="1BE643C5" w:rsidR="008A32C6" w:rsidRDefault="00B278DF">
          <w:pPr>
            <w:pStyle w:val="TOC2"/>
            <w:tabs>
              <w:tab w:val="right" w:leader="dot" w:pos="9350"/>
            </w:tabs>
            <w:rPr>
              <w:rFonts w:eastAsiaTheme="minorEastAsia"/>
              <w:noProof/>
            </w:rPr>
          </w:pPr>
          <w:hyperlink w:anchor="_Toc22037037" w:history="1">
            <w:r w:rsidR="008A32C6" w:rsidRPr="00500AB0">
              <w:rPr>
                <w:rStyle w:val="Hyperlink"/>
                <w:noProof/>
                <w:shd w:val="clear" w:color="auto" w:fill="FFFFFF"/>
              </w:rPr>
              <w:t>Ensures &lt;img&gt; elements have alternate text or a role of none or presentation</w:t>
            </w:r>
            <w:r w:rsidR="008A32C6">
              <w:rPr>
                <w:noProof/>
                <w:webHidden/>
              </w:rPr>
              <w:tab/>
            </w:r>
            <w:r w:rsidR="008A32C6">
              <w:rPr>
                <w:noProof/>
                <w:webHidden/>
              </w:rPr>
              <w:fldChar w:fldCharType="begin"/>
            </w:r>
            <w:r w:rsidR="008A32C6">
              <w:rPr>
                <w:noProof/>
                <w:webHidden/>
              </w:rPr>
              <w:instrText xml:space="preserve"> PAGEREF _Toc22037037 \h </w:instrText>
            </w:r>
            <w:r w:rsidR="008A32C6">
              <w:rPr>
                <w:noProof/>
                <w:webHidden/>
              </w:rPr>
            </w:r>
            <w:r w:rsidR="008A32C6">
              <w:rPr>
                <w:noProof/>
                <w:webHidden/>
              </w:rPr>
              <w:fldChar w:fldCharType="separate"/>
            </w:r>
            <w:r w:rsidR="008A32C6">
              <w:rPr>
                <w:noProof/>
                <w:webHidden/>
              </w:rPr>
              <w:t>49</w:t>
            </w:r>
            <w:r w:rsidR="008A32C6">
              <w:rPr>
                <w:noProof/>
                <w:webHidden/>
              </w:rPr>
              <w:fldChar w:fldCharType="end"/>
            </w:r>
          </w:hyperlink>
        </w:p>
        <w:p w14:paraId="15939254" w14:textId="6A00FAED" w:rsidR="008A32C6" w:rsidRDefault="00B278DF">
          <w:pPr>
            <w:pStyle w:val="TOC2"/>
            <w:tabs>
              <w:tab w:val="right" w:leader="dot" w:pos="9350"/>
            </w:tabs>
            <w:rPr>
              <w:rFonts w:eastAsiaTheme="minorEastAsia"/>
              <w:noProof/>
            </w:rPr>
          </w:pPr>
          <w:hyperlink w:anchor="_Toc22037038" w:history="1">
            <w:r w:rsidR="008A32C6" w:rsidRPr="00500AB0">
              <w:rPr>
                <w:rStyle w:val="Hyperlink"/>
                <w:noProof/>
              </w:rPr>
              <w:t>Ensures &lt;input type="image"&gt; elements have alternate text</w:t>
            </w:r>
            <w:r w:rsidR="008A32C6">
              <w:rPr>
                <w:noProof/>
                <w:webHidden/>
              </w:rPr>
              <w:tab/>
            </w:r>
            <w:r w:rsidR="008A32C6">
              <w:rPr>
                <w:noProof/>
                <w:webHidden/>
              </w:rPr>
              <w:fldChar w:fldCharType="begin"/>
            </w:r>
            <w:r w:rsidR="008A32C6">
              <w:rPr>
                <w:noProof/>
                <w:webHidden/>
              </w:rPr>
              <w:instrText xml:space="preserve"> PAGEREF _Toc22037038 \h </w:instrText>
            </w:r>
            <w:r w:rsidR="008A32C6">
              <w:rPr>
                <w:noProof/>
                <w:webHidden/>
              </w:rPr>
            </w:r>
            <w:r w:rsidR="008A32C6">
              <w:rPr>
                <w:noProof/>
                <w:webHidden/>
              </w:rPr>
              <w:fldChar w:fldCharType="separate"/>
            </w:r>
            <w:r w:rsidR="008A32C6">
              <w:rPr>
                <w:noProof/>
                <w:webHidden/>
              </w:rPr>
              <w:t>49</w:t>
            </w:r>
            <w:r w:rsidR="008A32C6">
              <w:rPr>
                <w:noProof/>
                <w:webHidden/>
              </w:rPr>
              <w:fldChar w:fldCharType="end"/>
            </w:r>
          </w:hyperlink>
        </w:p>
        <w:p w14:paraId="37558B9F" w14:textId="5D35A00C" w:rsidR="002A3C83" w:rsidRDefault="00B278DF" w:rsidP="002A3C83">
          <w:pPr>
            <w:pStyle w:val="TOC1"/>
            <w:tabs>
              <w:tab w:val="right" w:leader="dot" w:pos="9350"/>
            </w:tabs>
            <w:rPr>
              <w:b/>
              <w:bCs/>
            </w:rPr>
          </w:pPr>
          <w:hyperlink w:anchor="_Toc22037039" w:history="1">
            <w:r w:rsidR="008A32C6" w:rsidRPr="00500AB0">
              <w:rPr>
                <w:rStyle w:val="Hyperlink"/>
              </w:rPr>
              <w:t>Resources</w:t>
            </w:r>
            <w:r w:rsidR="008A32C6">
              <w:rPr>
                <w:webHidden/>
              </w:rPr>
              <w:tab/>
            </w:r>
            <w:r w:rsidR="008A32C6">
              <w:rPr>
                <w:webHidden/>
              </w:rPr>
              <w:fldChar w:fldCharType="begin"/>
            </w:r>
            <w:r w:rsidR="008A32C6">
              <w:rPr>
                <w:webHidden/>
              </w:rPr>
              <w:instrText xml:space="preserve"> PAGEREF _Toc22037039 \h </w:instrText>
            </w:r>
            <w:r w:rsidR="008A32C6">
              <w:rPr>
                <w:webHidden/>
              </w:rPr>
            </w:r>
            <w:r w:rsidR="008A32C6">
              <w:rPr>
                <w:webHidden/>
              </w:rPr>
              <w:fldChar w:fldCharType="separate"/>
            </w:r>
            <w:r w:rsidR="008A32C6">
              <w:rPr>
                <w:webHidden/>
              </w:rPr>
              <w:t>50</w:t>
            </w:r>
            <w:r w:rsidR="008A32C6">
              <w:rPr>
                <w:webHidden/>
              </w:rPr>
              <w:fldChar w:fldCharType="end"/>
            </w:r>
          </w:hyperlink>
          <w:r w:rsidR="00237FDE">
            <w:rPr>
              <w:b/>
              <w:bCs/>
            </w:rPr>
            <w:fldChar w:fldCharType="end"/>
          </w:r>
        </w:p>
      </w:sdtContent>
    </w:sdt>
    <w:p w14:paraId="2BA747D8" w14:textId="1A61DC85" w:rsidR="005C6D45" w:rsidRDefault="005630BA">
      <w:pPr>
        <w:pStyle w:val="Heading1"/>
      </w:pPr>
      <w:bookmarkStart w:id="1" w:name="_Toc22036968"/>
      <w:r>
        <w:lastRenderedPageBreak/>
        <w:t>Introduction</w:t>
      </w:r>
      <w:bookmarkEnd w:id="1"/>
    </w:p>
    <w:p w14:paraId="3131A8B8" w14:textId="3F542168" w:rsidR="00A607C8" w:rsidRDefault="00A607C8">
      <w:r>
        <w:t>Nationwide strives to meet l</w:t>
      </w:r>
      <w:r w:rsidR="0057175D">
        <w:t xml:space="preserve">evel A and AA of </w:t>
      </w:r>
      <w:r>
        <w:t xml:space="preserve">the </w:t>
      </w:r>
      <w:hyperlink r:id="rId11" w:history="1">
        <w:r w:rsidRPr="00C87276">
          <w:rPr>
            <w:rStyle w:val="Hyperlink"/>
          </w:rPr>
          <w:t>Web Content Accessibility Guidelines</w:t>
        </w:r>
      </w:hyperlink>
      <w:r w:rsidR="00C87276">
        <w:t xml:space="preserve"> (WCAG)</w:t>
      </w:r>
      <w:r w:rsidR="0057175D">
        <w:t xml:space="preserve"> 2.1, the international standard for creating accessible websites.</w:t>
      </w:r>
      <w:r>
        <w:t xml:space="preserve"> </w:t>
      </w:r>
      <w:r w:rsidR="00DA6D3F">
        <w:t xml:space="preserve"> The code examples provided in this training guide adhere to WCAG 2.1</w:t>
      </w:r>
      <w:r w:rsidR="006C7D25">
        <w:t>.</w:t>
      </w:r>
    </w:p>
    <w:p w14:paraId="42787D56" w14:textId="77777777" w:rsidR="0098245C" w:rsidRDefault="0098245C" w:rsidP="0098245C">
      <w:bookmarkStart w:id="2" w:name="_Toc522551269"/>
      <w:bookmarkStart w:id="3" w:name="_Toc522551307"/>
      <w:bookmarkStart w:id="4" w:name="_Toc522551956"/>
      <w:r>
        <w:t xml:space="preserve">The success of creating an accessible, inclusive environment at Nationwide depends upon everyone understanding and embracing its importance. </w:t>
      </w:r>
    </w:p>
    <w:p w14:paraId="236D1E97" w14:textId="46AFEFE7" w:rsidR="0098245C" w:rsidRDefault="0098245C" w:rsidP="0098245C">
      <w:r>
        <w:t>Accessibility not only impacts our customers, but our associates as well. That is why it is important to take accessibility into account, even when creating emails and electronic documents, including Word, Powerpoint, and PDFs.</w:t>
      </w:r>
    </w:p>
    <w:p w14:paraId="39494170" w14:textId="77777777" w:rsidR="00E06819" w:rsidRDefault="00E06819" w:rsidP="00E06819">
      <w:r>
        <w:t>Web developers play an important role ensuring that digital accessibility is addressed during the early stages of project development rather than adding on accessibility during the final iterations. Addressing accessibility early in the development process will reduce the risk of costly and timely accessibility remediation efforts late in the project lifecycle.</w:t>
      </w:r>
    </w:p>
    <w:p w14:paraId="4A603244" w14:textId="77777777" w:rsidR="00E06819" w:rsidRDefault="00E06819" w:rsidP="00E06819">
      <w:r>
        <w:t xml:space="preserve">Web developers are expected to become familiar with the Web Content Accessibility Guidelines (WCAG). It is not necessary to memorize WCAG, but it should be used as a reference throughout the project lifecycle. </w:t>
      </w:r>
    </w:p>
    <w:p w14:paraId="66933AF2" w14:textId="6775269A" w:rsidR="00E06819" w:rsidRDefault="00E06819" w:rsidP="00E06819">
      <w:r>
        <w:t xml:space="preserve">The most effective way to reduce the risk of accessibility issues is to create semantic HTML.  </w:t>
      </w:r>
    </w:p>
    <w:p w14:paraId="46621D11" w14:textId="77777777" w:rsidR="00180454" w:rsidRDefault="00180454">
      <w:pPr>
        <w:rPr>
          <w:rFonts w:asciiTheme="majorHAnsi" w:eastAsiaTheme="majorEastAsia" w:hAnsiTheme="majorHAnsi" w:cstheme="majorBidi"/>
          <w:color w:val="3B3838" w:themeColor="background2" w:themeShade="40"/>
          <w:kern w:val="28"/>
          <w:sz w:val="52"/>
          <w:szCs w:val="52"/>
          <w14:ligatures w14:val="standard"/>
          <w14:numForm w14:val="oldStyle"/>
        </w:rPr>
      </w:pPr>
      <w:r>
        <w:br w:type="page"/>
      </w:r>
    </w:p>
    <w:p w14:paraId="353D3529" w14:textId="55F8DF20" w:rsidR="005C6D45" w:rsidRDefault="00180454" w:rsidP="000F00E7">
      <w:pPr>
        <w:pStyle w:val="Heading1"/>
      </w:pPr>
      <w:bookmarkStart w:id="5" w:name="_Toc22036969"/>
      <w:bookmarkEnd w:id="2"/>
      <w:bookmarkEnd w:id="3"/>
      <w:bookmarkEnd w:id="4"/>
      <w:r>
        <w:lastRenderedPageBreak/>
        <w:t>Color Contrast</w:t>
      </w:r>
      <w:bookmarkEnd w:id="5"/>
    </w:p>
    <w:p w14:paraId="082D4488" w14:textId="0CA51ACE" w:rsidR="007352E9" w:rsidRDefault="000B7AF4">
      <w:r>
        <w:t xml:space="preserve">The contrast ratio between foreground and background colors </w:t>
      </w:r>
      <w:r w:rsidR="00A607C8">
        <w:t>needs to be high enough so that people with low vision can read content.</w:t>
      </w:r>
    </w:p>
    <w:p w14:paraId="350203F0" w14:textId="01F60E69" w:rsidR="00A607C8" w:rsidRDefault="00A607C8">
      <w:r>
        <w:t xml:space="preserve">According to </w:t>
      </w:r>
      <w:r w:rsidR="00C674C4">
        <w:t xml:space="preserve">WCAG, the minimum contrast ratio between the foreground and background </w:t>
      </w:r>
      <w:r w:rsidR="008308F8">
        <w:t xml:space="preserve">should be 4.5:1 for normal text and 3:1 for large text. Large text is considered </w:t>
      </w:r>
      <w:r w:rsidR="008138C1">
        <w:t>14 point and bold or 18 point.</w:t>
      </w:r>
      <w:r>
        <w:t xml:space="preserve"> </w:t>
      </w:r>
    </w:p>
    <w:p w14:paraId="2DC198FE" w14:textId="1AEE67DF" w:rsidR="001E4A09" w:rsidRDefault="00073194">
      <w:r>
        <w:t xml:space="preserve">The ratio between the foreground and background color can be determined </w:t>
      </w:r>
      <w:r w:rsidR="00227D7E">
        <w:t xml:space="preserve">using </w:t>
      </w:r>
      <w:r w:rsidR="00135839">
        <w:t xml:space="preserve">any of </w:t>
      </w:r>
      <w:r w:rsidR="00392933">
        <w:t xml:space="preserve">Nationwide’s </w:t>
      </w:r>
      <w:r w:rsidR="00135839">
        <w:t xml:space="preserve">accessibility </w:t>
      </w:r>
      <w:r w:rsidR="00227D7E">
        <w:t>automat</w:t>
      </w:r>
      <w:r w:rsidR="00135839">
        <w:t>ion</w:t>
      </w:r>
      <w:r w:rsidR="00227D7E">
        <w:t xml:space="preserve"> tools.</w:t>
      </w:r>
      <w:r w:rsidR="00392933">
        <w:t xml:space="preserve"> The automation tools include Comply, axe-core and the axe plug-in (available for Chrome and Firefox).</w:t>
      </w:r>
    </w:p>
    <w:p w14:paraId="39B5ED24" w14:textId="764D25CD" w:rsidR="00AF0FE6" w:rsidRDefault="00760D00">
      <w:r>
        <w:t xml:space="preserve">In addition to these tools, the </w:t>
      </w:r>
      <w:hyperlink r:id="rId12" w:history="1">
        <w:r w:rsidRPr="00540448">
          <w:rPr>
            <w:rStyle w:val="Hyperlink"/>
          </w:rPr>
          <w:t>WebAIM Color Contrast Checker</w:t>
        </w:r>
      </w:hyperlink>
      <w:r w:rsidR="00540448">
        <w:t xml:space="preserve"> can analyze the ratio between </w:t>
      </w:r>
      <w:r w:rsidR="00851630">
        <w:t xml:space="preserve">color values. Sliders are available to adjust the </w:t>
      </w:r>
      <w:r w:rsidR="00256DD8">
        <w:t>foreground and/or background colors until the minimum standards are met.</w:t>
      </w:r>
    </w:p>
    <w:p w14:paraId="08B03332" w14:textId="64F1468F" w:rsidR="00D019DD" w:rsidRDefault="00D019DD">
      <w:r>
        <w:rPr>
          <w:noProof/>
        </w:rPr>
        <w:drawing>
          <wp:inline distT="0" distB="0" distL="0" distR="0" wp14:anchorId="172CD184" wp14:editId="11CAA938">
            <wp:extent cx="5943600" cy="4277360"/>
            <wp:effectExtent l="0" t="0" r="0" b="8890"/>
            <wp:docPr id="2" name="Picture 2" descr="screenshot of the WebAIM Color Contrast Che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webaim.org-2019.10.10-07-56-09.png"/>
                    <pic:cNvPicPr/>
                  </pic:nvPicPr>
                  <pic:blipFill>
                    <a:blip r:embed="rId13"/>
                    <a:stretch>
                      <a:fillRect/>
                    </a:stretch>
                  </pic:blipFill>
                  <pic:spPr>
                    <a:xfrm>
                      <a:off x="0" y="0"/>
                      <a:ext cx="5943600" cy="4277360"/>
                    </a:xfrm>
                    <a:prstGeom prst="rect">
                      <a:avLst/>
                    </a:prstGeom>
                  </pic:spPr>
                </pic:pic>
              </a:graphicData>
            </a:graphic>
          </wp:inline>
        </w:drawing>
      </w:r>
    </w:p>
    <w:p w14:paraId="104D52F2" w14:textId="77777777" w:rsidR="007352E9" w:rsidRDefault="007352E9">
      <w:r>
        <w:br w:type="page"/>
      </w:r>
    </w:p>
    <w:p w14:paraId="6DE30B7D" w14:textId="71D793E6" w:rsidR="005C6D45" w:rsidRPr="000F00E7" w:rsidRDefault="00E925A9" w:rsidP="008A69EB">
      <w:pPr>
        <w:pStyle w:val="Heading1"/>
      </w:pPr>
      <w:bookmarkStart w:id="6" w:name="_Toc22036970"/>
      <w:r>
        <w:lastRenderedPageBreak/>
        <w:t>Images</w:t>
      </w:r>
      <w:bookmarkEnd w:id="6"/>
    </w:p>
    <w:p w14:paraId="3A3CA6E8" w14:textId="094D24BA" w:rsidR="005C6D45" w:rsidRDefault="005D2B77">
      <w:r>
        <w:t>All images must provide alternative</w:t>
      </w:r>
      <w:r w:rsidR="00A60137">
        <w:t xml:space="preserve"> text</w:t>
      </w:r>
      <w:r>
        <w:t xml:space="preserve">. Alternative text is </w:t>
      </w:r>
      <w:r w:rsidR="00157832">
        <w:t>important because it provides an alternative to blind and low vision users to interpret an image.</w:t>
      </w:r>
    </w:p>
    <w:p w14:paraId="6F86AB8A" w14:textId="36B43719" w:rsidR="00A1517E" w:rsidRDefault="00750550">
      <w:r>
        <w:t xml:space="preserve">Imagine trying to explain </w:t>
      </w:r>
      <w:r w:rsidR="00AB6331">
        <w:t>this</w:t>
      </w:r>
      <w:r>
        <w:t xml:space="preserve"> picture to someone over the phone. How would you do it? </w:t>
      </w:r>
    </w:p>
    <w:p w14:paraId="5B4808F8" w14:textId="77777777" w:rsidR="00420A80" w:rsidRDefault="007A0A93">
      <w:pPr>
        <w:rPr>
          <w:rStyle w:val="Emphasis"/>
        </w:rPr>
      </w:pPr>
      <w:r>
        <w:rPr>
          <w:b/>
          <w:iCs/>
          <w:noProof/>
          <w:color w:val="BF0000" w:themeColor="accent2" w:themeShade="BF"/>
        </w:rPr>
        <w:drawing>
          <wp:inline distT="0" distB="0" distL="0" distR="0" wp14:anchorId="19E6395B" wp14:editId="4AB852A8">
            <wp:extent cx="5943600" cy="4164965"/>
            <wp:effectExtent l="0" t="0" r="0" b="6985"/>
            <wp:docPr id="3" name="Picture 3" descr="A herd of bison grazing in a lush green field in Yellowstone National Park&#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son-ys-mountainssky_adobe_612.jpg"/>
                    <pic:cNvPicPr/>
                  </pic:nvPicPr>
                  <pic:blipFill>
                    <a:blip r:embed="rId14"/>
                    <a:stretch>
                      <a:fillRect/>
                    </a:stretch>
                  </pic:blipFill>
                  <pic:spPr>
                    <a:xfrm>
                      <a:off x="0" y="0"/>
                      <a:ext cx="5943600" cy="4164965"/>
                    </a:xfrm>
                    <a:prstGeom prst="rect">
                      <a:avLst/>
                    </a:prstGeom>
                  </pic:spPr>
                </pic:pic>
              </a:graphicData>
            </a:graphic>
          </wp:inline>
        </w:drawing>
      </w:r>
    </w:p>
    <w:p w14:paraId="2D5FDDD0" w14:textId="6F36015B" w:rsidR="00BD7C8E" w:rsidRDefault="00BD7C8E" w:rsidP="00BD7C8E">
      <w:r>
        <w:t xml:space="preserve">You might say </w:t>
      </w:r>
      <w:r w:rsidR="002E1C9A">
        <w:t>“</w:t>
      </w:r>
      <w:r>
        <w:t xml:space="preserve">a herd of bison </w:t>
      </w:r>
      <w:r w:rsidR="002B5AA9">
        <w:t>grazing in a lush green field at Yellowstone National Park</w:t>
      </w:r>
      <w:r w:rsidR="002E1C9A">
        <w:t>”</w:t>
      </w:r>
      <w:r w:rsidR="002B5AA9">
        <w:t>.</w:t>
      </w:r>
      <w:r w:rsidR="007C79DC">
        <w:t xml:space="preserve"> Alternative text works the same way.</w:t>
      </w:r>
    </w:p>
    <w:p w14:paraId="66C348E3" w14:textId="0FB76DCB" w:rsidR="007C79DC" w:rsidRDefault="007C79DC" w:rsidP="00BD7C8E">
      <w:r>
        <w:t>&lt;img src=</w:t>
      </w:r>
      <w:r w:rsidR="006B66C6" w:rsidRPr="006B66C6">
        <w:t>"</w:t>
      </w:r>
      <w:r>
        <w:t>…</w:t>
      </w:r>
      <w:r w:rsidR="006B66C6" w:rsidRPr="006B66C6">
        <w:t>"</w:t>
      </w:r>
      <w:r>
        <w:t xml:space="preserve"> alt=</w:t>
      </w:r>
      <w:r w:rsidR="006B66C6" w:rsidRPr="006B66C6">
        <w:t>"</w:t>
      </w:r>
      <w:r>
        <w:t>a herd of bison grazing in a lush green field at Yellowstone National Park</w:t>
      </w:r>
      <w:r w:rsidR="006B66C6" w:rsidRPr="006B66C6">
        <w:t>"</w:t>
      </w:r>
      <w:r>
        <w:t xml:space="preserve"> /&gt;</w:t>
      </w:r>
    </w:p>
    <w:p w14:paraId="1F19BB76" w14:textId="2B4990D5" w:rsidR="00584FE0" w:rsidRDefault="00584FE0" w:rsidP="00BD7C8E">
      <w:r>
        <w:t xml:space="preserve">Screen readers will read the alt text so that blind and low vision users </w:t>
      </w:r>
      <w:r w:rsidR="009E4DE8">
        <w:t>understand the purpose of the image.</w:t>
      </w:r>
    </w:p>
    <w:p w14:paraId="4045FEBD" w14:textId="7B5C9CB4" w:rsidR="00726706" w:rsidRDefault="00726706" w:rsidP="00726706">
      <w:pPr>
        <w:pStyle w:val="Heading2"/>
      </w:pPr>
      <w:bookmarkStart w:id="7" w:name="_Toc22036971"/>
      <w:r>
        <w:t>Decorative Images</w:t>
      </w:r>
      <w:bookmarkEnd w:id="7"/>
    </w:p>
    <w:p w14:paraId="14D469D9" w14:textId="19BD9661" w:rsidR="002D3930" w:rsidRDefault="002D3930" w:rsidP="002D3930">
      <w:r>
        <w:t xml:space="preserve">All images need alternative text, but not all images provide meaning. Some images are used for purely decorative </w:t>
      </w:r>
      <w:r w:rsidR="00043C7C">
        <w:t xml:space="preserve">purposes, to make the page more visually pleasing. </w:t>
      </w:r>
      <w:r w:rsidR="00B013A5">
        <w:t xml:space="preserve">If an image is decorative, adding empty alt text will cause screen readers to ignore it. It’s important to note that </w:t>
      </w:r>
      <w:r w:rsidR="005810B8">
        <w:t xml:space="preserve">simply </w:t>
      </w:r>
      <w:r w:rsidR="005810B8">
        <w:lastRenderedPageBreak/>
        <w:t xml:space="preserve">omitting the alt text is not the same as providing empty alt text. Many screen readers will read the file name </w:t>
      </w:r>
      <w:r w:rsidR="00136FF1">
        <w:t>of the image if alt text is not provided. The only way to ensure the decorative image will not be read by screen readers is to provide empty alt text.</w:t>
      </w:r>
    </w:p>
    <w:p w14:paraId="193EC3C8" w14:textId="4A8CB42B" w:rsidR="00136FF1" w:rsidRDefault="009952C3" w:rsidP="002D3930">
      <w:r>
        <w:rPr>
          <w:noProof/>
        </w:rPr>
        <w:drawing>
          <wp:inline distT="0" distB="0" distL="0" distR="0" wp14:anchorId="12E8B1DC" wp14:editId="26020FB7">
            <wp:extent cx="952500" cy="809625"/>
            <wp:effectExtent l="0" t="0" r="0" b="9525"/>
            <wp:docPr id="4"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www.nationwide.com-2019.10.10-08-23-10.png"/>
                    <pic:cNvPicPr/>
                  </pic:nvPicPr>
                  <pic:blipFill>
                    <a:blip r:embed="rId15"/>
                    <a:stretch>
                      <a:fillRect/>
                    </a:stretch>
                  </pic:blipFill>
                  <pic:spPr>
                    <a:xfrm>
                      <a:off x="0" y="0"/>
                      <a:ext cx="952500" cy="809625"/>
                    </a:xfrm>
                    <a:prstGeom prst="rect">
                      <a:avLst/>
                    </a:prstGeom>
                  </pic:spPr>
                </pic:pic>
              </a:graphicData>
            </a:graphic>
          </wp:inline>
        </w:drawing>
      </w:r>
    </w:p>
    <w:p w14:paraId="7C0F672A" w14:textId="4A01EFE4" w:rsidR="009952C3" w:rsidRDefault="009952C3" w:rsidP="009952C3">
      <w:r>
        <w:t>&lt;img src=</w:t>
      </w:r>
      <w:r w:rsidR="00840AB8" w:rsidRPr="00840AB8">
        <w:t>"</w:t>
      </w:r>
      <w:r>
        <w:t>…</w:t>
      </w:r>
      <w:r w:rsidR="00840AB8" w:rsidRPr="00840AB8">
        <w:t>"</w:t>
      </w:r>
      <w:r>
        <w:t xml:space="preserve"> alt=</w:t>
      </w:r>
      <w:r w:rsidR="00840AB8" w:rsidRPr="00840AB8">
        <w:t>""</w:t>
      </w:r>
      <w:r>
        <w:t xml:space="preserve"> /&gt;</w:t>
      </w:r>
    </w:p>
    <w:p w14:paraId="0FFA19DD" w14:textId="5BC5A235" w:rsidR="00D65B9E" w:rsidRDefault="00D65B9E" w:rsidP="00D65B9E">
      <w:pPr>
        <w:pStyle w:val="Heading2"/>
      </w:pPr>
      <w:bookmarkStart w:id="8" w:name="_Toc22036972"/>
      <w:r>
        <w:t>Images Wrapped Within Links</w:t>
      </w:r>
      <w:bookmarkEnd w:id="8"/>
    </w:p>
    <w:p w14:paraId="2DDE912D" w14:textId="54371D66" w:rsidR="0066510C" w:rsidRDefault="00763193" w:rsidP="00D65B9E">
      <w:r>
        <w:t>If a</w:t>
      </w:r>
      <w:r w:rsidR="003833DD">
        <w:t xml:space="preserve"> link surrounds an image, the link’s destination needs to be des</w:t>
      </w:r>
      <w:r w:rsidR="00554613">
        <w:t>cribed rather than the image. In the following example,</w:t>
      </w:r>
      <w:r w:rsidR="002A66F9">
        <w:t xml:space="preserve"> the image is </w:t>
      </w:r>
      <w:r w:rsidR="00827684">
        <w:t>clickable,</w:t>
      </w:r>
      <w:r w:rsidR="002A66F9">
        <w:t xml:space="preserve"> and </w:t>
      </w:r>
      <w:r w:rsidR="007A6F93">
        <w:t xml:space="preserve">the link will take the user to </w:t>
      </w:r>
      <w:r w:rsidR="0066510C">
        <w:t xml:space="preserve">a web page called </w:t>
      </w:r>
      <w:r w:rsidR="002E1C9A">
        <w:t>“</w:t>
      </w:r>
      <w:r w:rsidR="0066510C">
        <w:t>What to Do if Your College Grad Moves Back Home</w:t>
      </w:r>
      <w:r w:rsidR="002E1C9A">
        <w:t>”</w:t>
      </w:r>
      <w:r w:rsidR="0066510C">
        <w:t>.</w:t>
      </w:r>
    </w:p>
    <w:p w14:paraId="47ECACCF" w14:textId="763AD35D" w:rsidR="00D65B9E" w:rsidRPr="00D65B9E" w:rsidRDefault="00F47049" w:rsidP="00D65B9E">
      <w:r>
        <w:rPr>
          <w:noProof/>
        </w:rPr>
        <w:drawing>
          <wp:inline distT="0" distB="0" distL="0" distR="0" wp14:anchorId="49CB8468" wp14:editId="4227CCE1">
            <wp:extent cx="5943600" cy="1876425"/>
            <wp:effectExtent l="0" t="0" r="0" b="9525"/>
            <wp:docPr id="5" name="Picture 5" descr="screenshot of an article about what to do if your college grad moves back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blog.nationwide.com-2019.10.10-08-30-25.png"/>
                    <pic:cNvPicPr/>
                  </pic:nvPicPr>
                  <pic:blipFill>
                    <a:blip r:embed="rId16"/>
                    <a:stretch>
                      <a:fillRect/>
                    </a:stretch>
                  </pic:blipFill>
                  <pic:spPr>
                    <a:xfrm>
                      <a:off x="0" y="0"/>
                      <a:ext cx="5943600" cy="1876425"/>
                    </a:xfrm>
                    <a:prstGeom prst="rect">
                      <a:avLst/>
                    </a:prstGeom>
                  </pic:spPr>
                </pic:pic>
              </a:graphicData>
            </a:graphic>
          </wp:inline>
        </w:drawing>
      </w:r>
      <w:r w:rsidR="007A6F93">
        <w:t xml:space="preserve"> </w:t>
      </w:r>
    </w:p>
    <w:p w14:paraId="20221618" w14:textId="13E5E495" w:rsidR="008D01D1" w:rsidRDefault="00AC1C80" w:rsidP="00BD7C8E">
      <w:r>
        <w:t xml:space="preserve">If the alternative text </w:t>
      </w:r>
      <w:r w:rsidR="00D01755">
        <w:t xml:space="preserve">is </w:t>
      </w:r>
      <w:r w:rsidR="002E1C9A">
        <w:t>“</w:t>
      </w:r>
      <w:r w:rsidR="00D01755">
        <w:t xml:space="preserve">girl sitting in back of station wagon unloading </w:t>
      </w:r>
      <w:r w:rsidR="00802797">
        <w:t>luggage</w:t>
      </w:r>
      <w:r w:rsidR="002E1C9A">
        <w:t>”</w:t>
      </w:r>
      <w:r w:rsidR="00802797">
        <w:t>, that would not accurately describe where the link is going to take the user.</w:t>
      </w:r>
      <w:r w:rsidR="008D01D1">
        <w:t xml:space="preserve"> The more accurate alt text would explain the link’s destination.</w:t>
      </w:r>
    </w:p>
    <w:p w14:paraId="0E7822FA" w14:textId="5C1F3094" w:rsidR="00E126C0" w:rsidRDefault="00E126C0" w:rsidP="00E126C0">
      <w:r>
        <w:t>&lt;a href="/college-grads-movin-back-home/"&gt;</w:t>
      </w:r>
    </w:p>
    <w:p w14:paraId="7BDDDD5E" w14:textId="087A2E9C" w:rsidR="002A1487" w:rsidRDefault="002A1487" w:rsidP="002A1487">
      <w:r>
        <w:t xml:space="preserve">  &lt;img src=</w:t>
      </w:r>
      <w:r w:rsidRPr="00840AB8">
        <w:t>"</w:t>
      </w:r>
      <w:r>
        <w:t>…</w:t>
      </w:r>
      <w:r w:rsidRPr="00840AB8">
        <w:t>"</w:t>
      </w:r>
      <w:r>
        <w:t xml:space="preserve"> alt=</w:t>
      </w:r>
      <w:r w:rsidRPr="00840AB8">
        <w:t>"</w:t>
      </w:r>
      <w:r>
        <w:t>what to do if your college grad moves back home</w:t>
      </w:r>
      <w:r w:rsidRPr="00840AB8">
        <w:t>"</w:t>
      </w:r>
      <w:r>
        <w:t xml:space="preserve"> /&gt;</w:t>
      </w:r>
    </w:p>
    <w:p w14:paraId="525ACB58" w14:textId="5CDBB721" w:rsidR="002A1487" w:rsidRDefault="002A1487" w:rsidP="002A1487">
      <w:r>
        <w:t>&lt;/a&gt;</w:t>
      </w:r>
    </w:p>
    <w:p w14:paraId="740D5848" w14:textId="1E3FA6D9" w:rsidR="00D20614" w:rsidRDefault="00D20614" w:rsidP="002A1487">
      <w:r>
        <w:t xml:space="preserve">The screen reader will read </w:t>
      </w:r>
      <w:r w:rsidR="002E1C9A">
        <w:t>“</w:t>
      </w:r>
      <w:r>
        <w:t>link, graphic, what to do if your college grad moves back home</w:t>
      </w:r>
      <w:r w:rsidR="002E1C9A">
        <w:t>”</w:t>
      </w:r>
      <w:r>
        <w:t xml:space="preserve">. </w:t>
      </w:r>
      <w:r w:rsidR="004F31EC">
        <w:t xml:space="preserve">This makes much more sense than </w:t>
      </w:r>
      <w:r w:rsidR="002E1C9A">
        <w:t>“</w:t>
      </w:r>
      <w:r w:rsidR="004F31EC">
        <w:t xml:space="preserve">link, graphic, </w:t>
      </w:r>
      <w:r w:rsidR="008E25F9">
        <w:t>girl sitting in back of station wagon unloading luggage</w:t>
      </w:r>
      <w:r w:rsidR="002E1C9A">
        <w:t>”</w:t>
      </w:r>
      <w:r w:rsidR="008E25F9">
        <w:t>.</w:t>
      </w:r>
    </w:p>
    <w:p w14:paraId="6DAA3613" w14:textId="178AA270" w:rsidR="002F3CDD" w:rsidRDefault="002F3CDD" w:rsidP="002F3CDD">
      <w:pPr>
        <w:pStyle w:val="Heading2"/>
      </w:pPr>
      <w:bookmarkStart w:id="9" w:name="_Toc22036973"/>
      <w:r>
        <w:lastRenderedPageBreak/>
        <w:t>Scal</w:t>
      </w:r>
      <w:r w:rsidR="000D302E">
        <w:t>able Vector Graphics (SVGs)</w:t>
      </w:r>
      <w:bookmarkEnd w:id="9"/>
    </w:p>
    <w:p w14:paraId="3C865BEF" w14:textId="7B7A145E" w:rsidR="000D302E" w:rsidRDefault="000D302E" w:rsidP="000D302E">
      <w:r>
        <w:t xml:space="preserve">Scalable Vector Graphics (SVGs) </w:t>
      </w:r>
      <w:r w:rsidR="00614EA1">
        <w:t xml:space="preserve">work differently than images. By default, screen readers do not interpret SVGs as images. </w:t>
      </w:r>
      <w:r w:rsidR="00600E66">
        <w:t xml:space="preserve">If SVGs </w:t>
      </w:r>
      <w:r w:rsidR="0022470B">
        <w:t xml:space="preserve">are to be read by screen readers, </w:t>
      </w:r>
      <w:r w:rsidR="00B519AC">
        <w:t>three additional attributes are needed.</w:t>
      </w:r>
    </w:p>
    <w:p w14:paraId="156C5290" w14:textId="317E5FED" w:rsidR="00E04D69" w:rsidRDefault="00E04D69" w:rsidP="000D302E">
      <w:r>
        <w:t>An image role needs added to the SVG</w:t>
      </w:r>
      <w:r w:rsidR="00F66FEB">
        <w:t xml:space="preserve"> so that screen readers recognize the SVG as an image</w:t>
      </w:r>
      <w:r>
        <w:t>.</w:t>
      </w:r>
    </w:p>
    <w:p w14:paraId="72BAA007" w14:textId="77777777" w:rsidR="00A21634" w:rsidRDefault="00E04D69" w:rsidP="000D302E">
      <w:r>
        <w:t>An aria-labelledby</w:t>
      </w:r>
      <w:r w:rsidR="00F66FEB">
        <w:t xml:space="preserve"> need added to </w:t>
      </w:r>
      <w:r w:rsidR="00D53A1E">
        <w:t xml:space="preserve">the SVG. The aria-labelledby </w:t>
      </w:r>
      <w:r w:rsidR="00A21634">
        <w:t xml:space="preserve">value needs to match the ID on the title. </w:t>
      </w:r>
    </w:p>
    <w:p w14:paraId="32172EBC" w14:textId="77777777" w:rsidR="003D208D" w:rsidRDefault="00A21634" w:rsidP="000D302E">
      <w:r>
        <w:t xml:space="preserve">A title needs </w:t>
      </w:r>
      <w:r w:rsidR="000860BA">
        <w:t>added. The title should be just below the SVG and the ID on the title needs to match the value of the aria-labelledby.</w:t>
      </w:r>
    </w:p>
    <w:p w14:paraId="205E7E23" w14:textId="4B12D87E" w:rsidR="00E04D69" w:rsidRDefault="003D208D" w:rsidP="000D302E">
      <w:r>
        <w:t xml:space="preserve">The Nationwide logo </w:t>
      </w:r>
      <w:r w:rsidR="00BF488C">
        <w:t>is an SVG. The image is read by the screen reader by including the</w:t>
      </w:r>
      <w:r w:rsidR="00891626">
        <w:t xml:space="preserve"> three attributes.</w:t>
      </w:r>
      <w:r w:rsidR="00F66FEB">
        <w:t xml:space="preserve"> </w:t>
      </w:r>
    </w:p>
    <w:p w14:paraId="446B8539" w14:textId="66804AE5" w:rsidR="000A319D" w:rsidRPr="000D302E" w:rsidRDefault="00207E81" w:rsidP="000D302E">
      <w:r>
        <w:rPr>
          <w:noProof/>
        </w:rPr>
        <w:drawing>
          <wp:inline distT="0" distB="0" distL="0" distR="0" wp14:anchorId="62C62DB3" wp14:editId="211A2F27">
            <wp:extent cx="2043485" cy="635369"/>
            <wp:effectExtent l="0" t="0" r="0" b="0"/>
            <wp:docPr id="7" name="Picture 7" descr="Nationwid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www.nationwide.com-2019.10.10-08-42-40.png"/>
                    <pic:cNvPicPr/>
                  </pic:nvPicPr>
                  <pic:blipFill>
                    <a:blip r:embed="rId17"/>
                    <a:stretch>
                      <a:fillRect/>
                    </a:stretch>
                  </pic:blipFill>
                  <pic:spPr>
                    <a:xfrm>
                      <a:off x="0" y="0"/>
                      <a:ext cx="2065400" cy="642183"/>
                    </a:xfrm>
                    <a:prstGeom prst="rect">
                      <a:avLst/>
                    </a:prstGeom>
                  </pic:spPr>
                </pic:pic>
              </a:graphicData>
            </a:graphic>
          </wp:inline>
        </w:drawing>
      </w:r>
    </w:p>
    <w:p w14:paraId="7D31FDB6" w14:textId="2D08260D" w:rsidR="00207E81" w:rsidRDefault="00891626" w:rsidP="00207E81">
      <w:r w:rsidRPr="00891626">
        <w:t>&lt;svg aria-labelledby="NandEagle" role="img"&gt;</w:t>
      </w:r>
    </w:p>
    <w:p w14:paraId="2CA8971E" w14:textId="3B70906C" w:rsidR="00B714AE" w:rsidRDefault="00B714AE" w:rsidP="00207E81">
      <w:r w:rsidRPr="00B714AE">
        <w:t>&lt;title id="NandEagle"&gt;Nationwide logo&lt;/title&gt;</w:t>
      </w:r>
    </w:p>
    <w:p w14:paraId="1161258C" w14:textId="48ADD2C0" w:rsidR="00BD5FBA" w:rsidRDefault="00BD5FBA" w:rsidP="00BD5FBA">
      <w:r>
        <w:t xml:space="preserve">The screen reader will read </w:t>
      </w:r>
      <w:r w:rsidR="002E1C9A">
        <w:t>“</w:t>
      </w:r>
      <w:r>
        <w:t>graphic, Nationwide logo</w:t>
      </w:r>
      <w:r w:rsidR="002E1C9A">
        <w:t>”</w:t>
      </w:r>
      <w:r>
        <w:t xml:space="preserve">. </w:t>
      </w:r>
    </w:p>
    <w:p w14:paraId="0CC51FF2" w14:textId="58A41D80" w:rsidR="00BD5FBA" w:rsidRDefault="00BD5FBA" w:rsidP="00BD5FBA">
      <w:pPr>
        <w:pStyle w:val="Heading2"/>
      </w:pPr>
      <w:bookmarkStart w:id="10" w:name="_Toc22036974"/>
      <w:r>
        <w:t>Decorative SVGs</w:t>
      </w:r>
      <w:bookmarkEnd w:id="10"/>
    </w:p>
    <w:p w14:paraId="2B0C8E7E" w14:textId="4C45B91E" w:rsidR="00BD5FBA" w:rsidRPr="00BD5FBA" w:rsidRDefault="00BD5FBA" w:rsidP="00BD5FBA">
      <w:r>
        <w:t xml:space="preserve">If the </w:t>
      </w:r>
      <w:r w:rsidR="00E53CC5">
        <w:t xml:space="preserve">SVG is </w:t>
      </w:r>
      <w:r w:rsidR="009B4711">
        <w:t>strictly for decorative purposes, omitting the role, aria-labelledby and title attributes will cause the screen reader to ignore it, similar to adding alt=</w:t>
      </w:r>
      <w:r w:rsidR="009B4711" w:rsidRPr="00891626">
        <w:t>"</w:t>
      </w:r>
      <w:r w:rsidR="0067439F" w:rsidRPr="00891626">
        <w:t>"</w:t>
      </w:r>
      <w:r w:rsidR="0067439F">
        <w:t xml:space="preserve"> on an image element.</w:t>
      </w:r>
    </w:p>
    <w:p w14:paraId="4154D13F" w14:textId="69D56929" w:rsidR="0067439F" w:rsidRDefault="0067439F" w:rsidP="0067439F">
      <w:pPr>
        <w:pStyle w:val="Heading2"/>
      </w:pPr>
      <w:bookmarkStart w:id="11" w:name="_Toc22036975"/>
      <w:r>
        <w:t xml:space="preserve">Background </w:t>
      </w:r>
      <w:r w:rsidR="004C4471">
        <w:t>I</w:t>
      </w:r>
      <w:r>
        <w:t>mages</w:t>
      </w:r>
      <w:bookmarkEnd w:id="11"/>
    </w:p>
    <w:p w14:paraId="7F3AE59A" w14:textId="1016D668" w:rsidR="0067439F" w:rsidRDefault="0067439F" w:rsidP="0067439F">
      <w:r>
        <w:t xml:space="preserve">By default, background images are ignored by screen readers. </w:t>
      </w:r>
      <w:r w:rsidR="001F3A06">
        <w:t>B</w:t>
      </w:r>
      <w:r w:rsidR="00C9621A">
        <w:t>ackground image</w:t>
      </w:r>
      <w:r w:rsidR="001F3A06">
        <w:t>s are</w:t>
      </w:r>
      <w:r w:rsidR="00912A41">
        <w:t xml:space="preserve"> controlled through CSS an</w:t>
      </w:r>
      <w:r w:rsidR="00524D52">
        <w:t>d</w:t>
      </w:r>
      <w:r w:rsidR="00912A41">
        <w:t xml:space="preserve"> there is no image attribute.</w:t>
      </w:r>
    </w:p>
    <w:p w14:paraId="3195E24D" w14:textId="77777777" w:rsidR="00AC5115" w:rsidRDefault="00AC5115">
      <w:pPr>
        <w:rPr>
          <w:rFonts w:asciiTheme="majorHAnsi" w:eastAsiaTheme="majorEastAsia" w:hAnsiTheme="majorHAnsi" w:cstheme="majorBidi"/>
          <w:color w:val="1F4E79" w:themeColor="accent1" w:themeShade="80"/>
          <w:sz w:val="36"/>
          <w:szCs w:val="26"/>
        </w:rPr>
      </w:pPr>
      <w:bookmarkStart w:id="12" w:name="_GoBack"/>
      <w:bookmarkEnd w:id="12"/>
      <w:r>
        <w:br w:type="page"/>
      </w:r>
    </w:p>
    <w:p w14:paraId="5530423A" w14:textId="01263397" w:rsidR="002D5047" w:rsidRDefault="002D5047" w:rsidP="002D5047">
      <w:pPr>
        <w:pStyle w:val="Heading2"/>
      </w:pPr>
      <w:bookmarkStart w:id="13" w:name="_Toc22036976"/>
      <w:r>
        <w:lastRenderedPageBreak/>
        <w:t>Images of Text</w:t>
      </w:r>
      <w:bookmarkEnd w:id="13"/>
    </w:p>
    <w:p w14:paraId="34DAAAAA" w14:textId="196BBAC7" w:rsidR="00912A41" w:rsidRPr="0067439F" w:rsidRDefault="008870E7" w:rsidP="0067439F">
      <w:r>
        <w:t>The best practice is to use actual text whenever possible. If an image</w:t>
      </w:r>
      <w:r w:rsidR="000430F1">
        <w:t xml:space="preserve"> of text is used, the </w:t>
      </w:r>
      <w:r>
        <w:t xml:space="preserve">alt text on </w:t>
      </w:r>
      <w:r w:rsidR="000430F1">
        <w:t xml:space="preserve">the image </w:t>
      </w:r>
      <w:r>
        <w:t xml:space="preserve">should match the text within the image. </w:t>
      </w:r>
    </w:p>
    <w:p w14:paraId="79BE1D50" w14:textId="0D348DDE" w:rsidR="00BD5FBA" w:rsidRDefault="006C6F24" w:rsidP="00BD5FBA">
      <w:r>
        <w:rPr>
          <w:noProof/>
        </w:rPr>
        <w:drawing>
          <wp:inline distT="0" distB="0" distL="0" distR="0" wp14:anchorId="343348CD" wp14:editId="0F676320">
            <wp:extent cx="1005927" cy="510584"/>
            <wp:effectExtent l="0" t="0" r="3810" b="3810"/>
            <wp:docPr id="8" name="Picture 8" descr="broker 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rokerCheck.png"/>
                    <pic:cNvPicPr/>
                  </pic:nvPicPr>
                  <pic:blipFill>
                    <a:blip r:embed="rId18"/>
                    <a:stretch>
                      <a:fillRect/>
                    </a:stretch>
                  </pic:blipFill>
                  <pic:spPr>
                    <a:xfrm>
                      <a:off x="0" y="0"/>
                      <a:ext cx="1005927" cy="510584"/>
                    </a:xfrm>
                    <a:prstGeom prst="rect">
                      <a:avLst/>
                    </a:prstGeom>
                  </pic:spPr>
                </pic:pic>
              </a:graphicData>
            </a:graphic>
          </wp:inline>
        </w:drawing>
      </w:r>
    </w:p>
    <w:p w14:paraId="267E8867" w14:textId="25B3E35D" w:rsidR="006C6F24" w:rsidRDefault="006C6F24" w:rsidP="006C6F24">
      <w:r>
        <w:t>&lt;img src=</w:t>
      </w:r>
      <w:r w:rsidRPr="00840AB8">
        <w:t>"</w:t>
      </w:r>
      <w:r>
        <w:t>…</w:t>
      </w:r>
      <w:r w:rsidRPr="00840AB8">
        <w:t>"</w:t>
      </w:r>
      <w:r>
        <w:t xml:space="preserve"> alt=</w:t>
      </w:r>
      <w:r w:rsidRPr="00840AB8">
        <w:t>"</w:t>
      </w:r>
      <w:r w:rsidR="00AC5115">
        <w:t>Check the background of this firm with Broker Check</w:t>
      </w:r>
      <w:r w:rsidRPr="00840AB8">
        <w:t>"</w:t>
      </w:r>
      <w:r>
        <w:t xml:space="preserve"> /&gt;</w:t>
      </w:r>
    </w:p>
    <w:p w14:paraId="671E5A6F" w14:textId="77777777" w:rsidR="0070148C" w:rsidRDefault="0070148C">
      <w:pPr>
        <w:rPr>
          <w:rFonts w:asciiTheme="majorHAnsi" w:eastAsiaTheme="majorEastAsia" w:hAnsiTheme="majorHAnsi" w:cstheme="majorBidi"/>
          <w:color w:val="3B3838" w:themeColor="background2" w:themeShade="40"/>
          <w:kern w:val="28"/>
          <w:sz w:val="52"/>
          <w:szCs w:val="52"/>
          <w14:ligatures w14:val="standard"/>
          <w14:numForm w14:val="oldStyle"/>
        </w:rPr>
      </w:pPr>
      <w:bookmarkStart w:id="14" w:name="_Toc522551271"/>
      <w:bookmarkStart w:id="15" w:name="_Toc522551309"/>
      <w:bookmarkStart w:id="16" w:name="_Toc522551958"/>
      <w:r>
        <w:br w:type="page"/>
      </w:r>
    </w:p>
    <w:p w14:paraId="50A068F4" w14:textId="33308300" w:rsidR="005C6D45" w:rsidRDefault="000B2E53">
      <w:pPr>
        <w:pStyle w:val="Heading1"/>
      </w:pPr>
      <w:bookmarkStart w:id="17" w:name="_Toc22036977"/>
      <w:r>
        <w:lastRenderedPageBreak/>
        <w:t>Links</w:t>
      </w:r>
      <w:bookmarkEnd w:id="14"/>
      <w:bookmarkEnd w:id="15"/>
      <w:bookmarkEnd w:id="16"/>
      <w:r w:rsidR="00D326DB">
        <w:t>/Buttons</w:t>
      </w:r>
      <w:bookmarkEnd w:id="17"/>
    </w:p>
    <w:p w14:paraId="27D58456" w14:textId="75BD5CC7" w:rsidR="005C6D45" w:rsidRDefault="00E430A0">
      <w:r>
        <w:t>Every link must explain its purpose so that screen reader users know wh</w:t>
      </w:r>
      <w:r w:rsidR="00F54DB3">
        <w:t xml:space="preserve">ere they will be taken when they click the link. </w:t>
      </w:r>
    </w:p>
    <w:p w14:paraId="7C9D2564" w14:textId="07AE6077" w:rsidR="004459C0" w:rsidRDefault="00F83E71">
      <w:r>
        <w:t>Here’s an example of a typical link.</w:t>
      </w:r>
    </w:p>
    <w:p w14:paraId="47B771D9" w14:textId="52D4020F" w:rsidR="00F83E71" w:rsidRDefault="007E7458">
      <w:r w:rsidRPr="007E7458">
        <w:rPr>
          <w:noProof/>
        </w:rPr>
        <w:drawing>
          <wp:inline distT="0" distB="0" distL="0" distR="0" wp14:anchorId="2A5FCC19" wp14:editId="4DFE6AD4">
            <wp:extent cx="5943600" cy="421005"/>
            <wp:effectExtent l="0" t="0" r="0" b="0"/>
            <wp:docPr id="13" name="Content Placeholder 12" descr="example of a link">
              <a:extLst xmlns:a="http://schemas.openxmlformats.org/drawingml/2006/main">
                <a:ext uri="{FF2B5EF4-FFF2-40B4-BE49-F238E27FC236}">
                  <a16:creationId xmlns:a16="http://schemas.microsoft.com/office/drawing/2014/main" id="{F92A745A-7EB8-438B-AB45-DFD69AE8F62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 name="Content Placeholder 12" descr="A close up of a logo&#10;&#10;Description generated with very high confidence">
                      <a:extLst>
                        <a:ext uri="{FF2B5EF4-FFF2-40B4-BE49-F238E27FC236}">
                          <a16:creationId xmlns:a16="http://schemas.microsoft.com/office/drawing/2014/main" id="{F92A745A-7EB8-438B-AB45-DFD69AE8F624}"/>
                        </a:ext>
                      </a:extLst>
                    </pic:cNvPr>
                    <pic:cNvPicPr>
                      <a:picLocks noGrp="1"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600" cy="421005"/>
                    </a:xfrm>
                    <a:prstGeom prst="rect">
                      <a:avLst/>
                    </a:prstGeom>
                  </pic:spPr>
                </pic:pic>
              </a:graphicData>
            </a:graphic>
          </wp:inline>
        </w:drawing>
      </w:r>
    </w:p>
    <w:p w14:paraId="43A3E31A" w14:textId="6090399D" w:rsidR="00850052" w:rsidRPr="00850052" w:rsidRDefault="00850052" w:rsidP="00850052">
      <w:r w:rsidRPr="00850052">
        <w:t>&lt;a href=</w:t>
      </w:r>
      <w:r w:rsidR="002E1C9A">
        <w:t>“</w:t>
      </w:r>
      <w:r w:rsidRPr="00850052">
        <w:t>…"&gt;</w:t>
      </w:r>
    </w:p>
    <w:p w14:paraId="014C41E7" w14:textId="77777777" w:rsidR="00850052" w:rsidRPr="00850052" w:rsidRDefault="00850052" w:rsidP="00850052">
      <w:r w:rsidRPr="00850052">
        <w:t xml:space="preserve">  Helping Americans address the risk of outliving their retirement income</w:t>
      </w:r>
    </w:p>
    <w:p w14:paraId="6588EC25" w14:textId="77777777" w:rsidR="00850052" w:rsidRPr="00850052" w:rsidRDefault="00850052" w:rsidP="00850052">
      <w:r w:rsidRPr="00850052">
        <w:t>&lt;/a&gt;</w:t>
      </w:r>
    </w:p>
    <w:p w14:paraId="405EA8CB" w14:textId="394358D2" w:rsidR="007E7458" w:rsidRDefault="00850052" w:rsidP="00850052">
      <w:r>
        <w:t xml:space="preserve">The screen reader will read </w:t>
      </w:r>
      <w:r w:rsidR="002E1C9A">
        <w:t>“</w:t>
      </w:r>
      <w:r>
        <w:t xml:space="preserve">link, helping Americans </w:t>
      </w:r>
      <w:r w:rsidRPr="00850052">
        <w:t>address the risk of outliving their retirement income</w:t>
      </w:r>
      <w:r w:rsidR="002E1C9A">
        <w:t>”</w:t>
      </w:r>
      <w:r w:rsidR="00534BF5">
        <w:t>.</w:t>
      </w:r>
    </w:p>
    <w:p w14:paraId="7204DF37" w14:textId="633BC67E" w:rsidR="00AB4DE8" w:rsidRDefault="00AB4DE8" w:rsidP="00AB4DE8">
      <w:pPr>
        <w:pStyle w:val="Heading2"/>
      </w:pPr>
      <w:bookmarkStart w:id="18" w:name="_Toc22036978"/>
      <w:r>
        <w:t xml:space="preserve">Links </w:t>
      </w:r>
      <w:r w:rsidR="00D326DB">
        <w:t>with</w:t>
      </w:r>
      <w:r>
        <w:t xml:space="preserve"> No Discernible Text</w:t>
      </w:r>
      <w:bookmarkEnd w:id="18"/>
    </w:p>
    <w:p w14:paraId="3311AF3F" w14:textId="69C7FBE0" w:rsidR="00164B1D" w:rsidRDefault="00B50C60" w:rsidP="00850052">
      <w:r>
        <w:t xml:space="preserve">If the link </w:t>
      </w:r>
      <w:r w:rsidR="00490207">
        <w:t xml:space="preserve">text is empty, screen readers will </w:t>
      </w:r>
      <w:r w:rsidR="0063044A">
        <w:t xml:space="preserve">announce a link, but won’t be able to discern where the link will take the user. </w:t>
      </w:r>
      <w:r w:rsidR="00AB4DE8">
        <w:t xml:space="preserve">This typically happens when </w:t>
      </w:r>
      <w:r w:rsidR="00AB2B28">
        <w:t>background images</w:t>
      </w:r>
      <w:r w:rsidR="009B0DDB">
        <w:t xml:space="preserve"> or icon fonts</w:t>
      </w:r>
      <w:r w:rsidR="00AB2B28">
        <w:t xml:space="preserve"> are used. </w:t>
      </w:r>
    </w:p>
    <w:p w14:paraId="222C2005" w14:textId="6C0AF65E" w:rsidR="00AC0ADB" w:rsidRDefault="00AC0ADB" w:rsidP="00850052">
      <w:r w:rsidRPr="00AC0ADB">
        <w:rPr>
          <w:noProof/>
        </w:rPr>
        <w:drawing>
          <wp:inline distT="0" distB="0" distL="0" distR="0" wp14:anchorId="7B9A5D58" wp14:editId="01CEB324">
            <wp:extent cx="3061252" cy="491412"/>
            <wp:effectExtent l="0" t="0" r="6350" b="4445"/>
            <wp:docPr id="9" name="Content Placeholder 7" descr="link with no discernible text">
              <a:extLst xmlns:a="http://schemas.openxmlformats.org/drawingml/2006/main">
                <a:ext uri="{FF2B5EF4-FFF2-40B4-BE49-F238E27FC236}">
                  <a16:creationId xmlns:a16="http://schemas.microsoft.com/office/drawing/2014/main" id="{A88EAE5D-592D-4202-97AD-6DA2E525B0E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descr="A close up of a logo&#10;&#10;Description generated with very high confidence">
                      <a:extLst>
                        <a:ext uri="{FF2B5EF4-FFF2-40B4-BE49-F238E27FC236}">
                          <a16:creationId xmlns:a16="http://schemas.microsoft.com/office/drawing/2014/main" id="{A88EAE5D-592D-4202-97AD-6DA2E525B0ED}"/>
                        </a:ext>
                      </a:extLst>
                    </pic:cNvPr>
                    <pic:cNvPicPr>
                      <a:picLocks noGrp="1"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129025" cy="502291"/>
                    </a:xfrm>
                    <a:prstGeom prst="rect">
                      <a:avLst/>
                    </a:prstGeom>
                  </pic:spPr>
                </pic:pic>
              </a:graphicData>
            </a:graphic>
          </wp:inline>
        </w:drawing>
      </w:r>
    </w:p>
    <w:p w14:paraId="6EAACE90" w14:textId="648BA185" w:rsidR="00534BF5" w:rsidRDefault="00AB2B28" w:rsidP="00850052">
      <w:r>
        <w:t xml:space="preserve">Since the </w:t>
      </w:r>
      <w:r w:rsidR="00D07A03">
        <w:t xml:space="preserve">home icon is a </w:t>
      </w:r>
      <w:r>
        <w:t>back</w:t>
      </w:r>
      <w:r w:rsidR="00C004D4">
        <w:t>ground</w:t>
      </w:r>
      <w:r w:rsidR="00D07A03">
        <w:t xml:space="preserve"> image and background images don’t have </w:t>
      </w:r>
      <w:r w:rsidR="00C004D4">
        <w:t xml:space="preserve">alternative text, </w:t>
      </w:r>
      <w:r w:rsidR="00164B1D">
        <w:t xml:space="preserve">the screen reader will read </w:t>
      </w:r>
      <w:r w:rsidR="002E1C9A">
        <w:t>“</w:t>
      </w:r>
      <w:r w:rsidR="00164B1D">
        <w:t>link</w:t>
      </w:r>
      <w:r w:rsidR="002E1C9A">
        <w:t>”</w:t>
      </w:r>
      <w:r w:rsidR="00164B1D">
        <w:t xml:space="preserve"> but </w:t>
      </w:r>
      <w:r w:rsidR="004E195B">
        <w:t>won’t know where the link will take the user.</w:t>
      </w:r>
      <w:r w:rsidR="00164B1D">
        <w:t xml:space="preserve"> </w:t>
      </w:r>
    </w:p>
    <w:p w14:paraId="49360AC4" w14:textId="77777777" w:rsidR="00560560" w:rsidRPr="00560560" w:rsidRDefault="00560560" w:rsidP="00560560">
      <w:r w:rsidRPr="00560560">
        <w:t>&lt;a href="/"&gt;</w:t>
      </w:r>
    </w:p>
    <w:p w14:paraId="3947D2F3" w14:textId="77777777" w:rsidR="00560560" w:rsidRPr="00560560" w:rsidRDefault="00560560" w:rsidP="00560560">
      <w:r w:rsidRPr="00560560">
        <w:t xml:space="preserve">  &lt;span class="nw-breadcrumbs--home"&gt;&lt;/span&gt;</w:t>
      </w:r>
    </w:p>
    <w:p w14:paraId="137494A3" w14:textId="77777777" w:rsidR="00560560" w:rsidRPr="00560560" w:rsidRDefault="00560560" w:rsidP="00560560">
      <w:r w:rsidRPr="00560560">
        <w:t>&lt;/a&gt;</w:t>
      </w:r>
    </w:p>
    <w:p w14:paraId="3CEAB9B3" w14:textId="702E0DAD" w:rsidR="00560560" w:rsidRDefault="00257656" w:rsidP="00850052">
      <w:r>
        <w:t>Adding an aria-label with the appropriate link text will resolve the issue</w:t>
      </w:r>
      <w:r w:rsidR="00D03286">
        <w:t>.</w:t>
      </w:r>
    </w:p>
    <w:p w14:paraId="5771BD1B" w14:textId="26E5F5D8" w:rsidR="00D03286" w:rsidRPr="00560560" w:rsidRDefault="00D03286" w:rsidP="00D03286">
      <w:r w:rsidRPr="00560560">
        <w:t>&lt;a href="/"</w:t>
      </w:r>
      <w:r>
        <w:t xml:space="preserve"> aria-label=</w:t>
      </w:r>
      <w:r w:rsidRPr="00560560">
        <w:t>"</w:t>
      </w:r>
      <w:r>
        <w:t>Nationwide home</w:t>
      </w:r>
      <w:r w:rsidRPr="00560560">
        <w:t>"&gt;</w:t>
      </w:r>
    </w:p>
    <w:p w14:paraId="41709757" w14:textId="77777777" w:rsidR="00D03286" w:rsidRPr="00560560" w:rsidRDefault="00D03286" w:rsidP="00D03286">
      <w:r w:rsidRPr="00560560">
        <w:t xml:space="preserve">  &lt;span class="nw-breadcrumbs--home"&gt;&lt;/span&gt;</w:t>
      </w:r>
    </w:p>
    <w:p w14:paraId="176AB8FA" w14:textId="77777777" w:rsidR="00D03286" w:rsidRPr="00560560" w:rsidRDefault="00D03286" w:rsidP="00D03286">
      <w:r w:rsidRPr="00560560">
        <w:t>&lt;/a&gt;</w:t>
      </w:r>
    </w:p>
    <w:p w14:paraId="31CF8BFA" w14:textId="7D547CBB" w:rsidR="00D03286" w:rsidRDefault="00A97695" w:rsidP="00850052">
      <w:r>
        <w:t xml:space="preserve">The screen reader will read </w:t>
      </w:r>
      <w:r w:rsidR="002E1C9A">
        <w:t>“</w:t>
      </w:r>
      <w:r>
        <w:t>link, Nationwide home</w:t>
      </w:r>
      <w:r w:rsidR="002E1C9A">
        <w:t>”</w:t>
      </w:r>
      <w:r>
        <w:t>.</w:t>
      </w:r>
    </w:p>
    <w:p w14:paraId="7E196B55" w14:textId="63E09180" w:rsidR="00D326DB" w:rsidRDefault="00D326DB" w:rsidP="00D326DB">
      <w:pPr>
        <w:pStyle w:val="Heading2"/>
      </w:pPr>
      <w:bookmarkStart w:id="19" w:name="_Toc22036979"/>
      <w:r>
        <w:lastRenderedPageBreak/>
        <w:t>Buttons with No Discernible Text</w:t>
      </w:r>
      <w:bookmarkEnd w:id="19"/>
    </w:p>
    <w:p w14:paraId="1EF1FDC2" w14:textId="37F6F9EC" w:rsidR="00D326DB" w:rsidRDefault="009B0DDB" w:rsidP="00D326DB">
      <w:r>
        <w:t>Like</w:t>
      </w:r>
      <w:r w:rsidR="00D326DB">
        <w:t xml:space="preserve"> links, if the button text is empty, screen readers will announce a button, but won’t be able to discern the purpose of the button. This typically happens when background images </w:t>
      </w:r>
      <w:r>
        <w:t xml:space="preserve">or icon fonts </w:t>
      </w:r>
      <w:r w:rsidR="00D326DB">
        <w:t xml:space="preserve">are used. </w:t>
      </w:r>
    </w:p>
    <w:p w14:paraId="18DEA768" w14:textId="3C2D52B5" w:rsidR="002149C4" w:rsidRDefault="002149C4" w:rsidP="00D326DB">
      <w:r w:rsidRPr="002149C4">
        <w:rPr>
          <w:noProof/>
        </w:rPr>
        <w:drawing>
          <wp:inline distT="0" distB="0" distL="0" distR="0" wp14:anchorId="31CAB223" wp14:editId="30FC21C3">
            <wp:extent cx="4452730" cy="460897"/>
            <wp:effectExtent l="0" t="0" r="0" b="0"/>
            <wp:docPr id="11" name="Content Placeholder 7" descr="magnifying glass button with no discernible text">
              <a:extLst xmlns:a="http://schemas.openxmlformats.org/drawingml/2006/main">
                <a:ext uri="{FF2B5EF4-FFF2-40B4-BE49-F238E27FC236}">
                  <a16:creationId xmlns:a16="http://schemas.microsoft.com/office/drawing/2014/main" id="{1A38077B-0098-415D-B794-3723305E563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1A38077B-0098-415D-B794-3723305E5636}"/>
                        </a:ext>
                      </a:extLst>
                    </pic:cNvPr>
                    <pic:cNvPicPr>
                      <a:picLocks noGrp="1"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621960" cy="478414"/>
                    </a:xfrm>
                    <a:prstGeom prst="rect">
                      <a:avLst/>
                    </a:prstGeom>
                  </pic:spPr>
                </pic:pic>
              </a:graphicData>
            </a:graphic>
          </wp:inline>
        </w:drawing>
      </w:r>
    </w:p>
    <w:p w14:paraId="7A846B25" w14:textId="58FE2EA3" w:rsidR="00695ACB" w:rsidRDefault="0045798A" w:rsidP="0045798A">
      <w:r>
        <w:t xml:space="preserve">Since the magnifying glass button is </w:t>
      </w:r>
      <w:r w:rsidR="00732B5A">
        <w:t xml:space="preserve">an icon font, </w:t>
      </w:r>
      <w:r>
        <w:t xml:space="preserve">the screen reader will read </w:t>
      </w:r>
      <w:r w:rsidR="002E1C9A">
        <w:t>“</w:t>
      </w:r>
      <w:r w:rsidR="00732B5A">
        <w:t>button</w:t>
      </w:r>
      <w:r w:rsidR="002E1C9A">
        <w:t>”</w:t>
      </w:r>
      <w:r>
        <w:t xml:space="preserve"> but won’t know </w:t>
      </w:r>
      <w:r w:rsidR="00695ACB">
        <w:t>the button’s purpose.</w:t>
      </w:r>
    </w:p>
    <w:p w14:paraId="3C3058B8" w14:textId="5300B1C9" w:rsidR="00F71A1F" w:rsidRPr="00F71A1F" w:rsidRDefault="00F71A1F" w:rsidP="00F71A1F">
      <w:r w:rsidRPr="00F71A1F">
        <w:t>&lt;button class="btn" type="button" id="ebsearch</w:t>
      </w:r>
      <w:r w:rsidR="0076263E" w:rsidRPr="00F71A1F">
        <w:t>"</w:t>
      </w:r>
      <w:r w:rsidRPr="00F71A1F">
        <w:t>&gt;</w:t>
      </w:r>
    </w:p>
    <w:p w14:paraId="25C852DA" w14:textId="77777777" w:rsidR="00F71A1F" w:rsidRPr="00F71A1F" w:rsidRDefault="00F71A1F" w:rsidP="00F71A1F">
      <w:r w:rsidRPr="00F71A1F">
        <w:t xml:space="preserve">  &lt;i class="glyphicon glyphicon-search"&gt;&lt;/i&gt;</w:t>
      </w:r>
    </w:p>
    <w:p w14:paraId="111F3E07" w14:textId="77777777" w:rsidR="00F71A1F" w:rsidRPr="00F71A1F" w:rsidRDefault="00F71A1F" w:rsidP="00F71A1F">
      <w:r w:rsidRPr="00F71A1F">
        <w:t>&lt;/button&gt;</w:t>
      </w:r>
    </w:p>
    <w:p w14:paraId="02DB5084" w14:textId="082C8534" w:rsidR="00336DFC" w:rsidRDefault="00336DFC" w:rsidP="00336DFC">
      <w:r>
        <w:t>Adding an aria-label to the button will resolve the issue.</w:t>
      </w:r>
    </w:p>
    <w:p w14:paraId="706715D9" w14:textId="1B3033CC" w:rsidR="00F71A1F" w:rsidRPr="00F71A1F" w:rsidRDefault="00F71A1F" w:rsidP="00F71A1F">
      <w:r w:rsidRPr="00F71A1F">
        <w:t>&lt;button class="btn" type="button" id="ebsearch</w:t>
      </w:r>
      <w:r w:rsidR="0076263E" w:rsidRPr="00F71A1F">
        <w:t>"</w:t>
      </w:r>
      <w:r w:rsidRPr="00F71A1F">
        <w:t xml:space="preserve"> </w:t>
      </w:r>
      <w:r w:rsidRPr="00F71A1F">
        <w:rPr>
          <w:b/>
          <w:bCs/>
        </w:rPr>
        <w:t>aria-label="search"</w:t>
      </w:r>
      <w:r w:rsidRPr="00F71A1F">
        <w:t>&gt;</w:t>
      </w:r>
    </w:p>
    <w:p w14:paraId="3DBE2270" w14:textId="77777777" w:rsidR="00F71A1F" w:rsidRPr="00F71A1F" w:rsidRDefault="00F71A1F" w:rsidP="00F71A1F">
      <w:r w:rsidRPr="00F71A1F">
        <w:t xml:space="preserve">  &lt;i class="glyphicon glyphicon-search"&gt;&lt;/i&gt;</w:t>
      </w:r>
    </w:p>
    <w:p w14:paraId="423BFF39" w14:textId="77777777" w:rsidR="00F71A1F" w:rsidRPr="00F71A1F" w:rsidRDefault="00F71A1F" w:rsidP="00F71A1F">
      <w:r w:rsidRPr="00F71A1F">
        <w:t>&lt;/button&gt;</w:t>
      </w:r>
    </w:p>
    <w:p w14:paraId="00B0D776" w14:textId="5941788B" w:rsidR="00336DFC" w:rsidRDefault="00336DFC" w:rsidP="00336DFC">
      <w:r>
        <w:t xml:space="preserve">The screen reader will read </w:t>
      </w:r>
      <w:r w:rsidR="002E1C9A">
        <w:t>“</w:t>
      </w:r>
      <w:r>
        <w:t>button, search</w:t>
      </w:r>
      <w:r w:rsidR="002E1C9A">
        <w:t>”</w:t>
      </w:r>
      <w:r>
        <w:t>.</w:t>
      </w:r>
    </w:p>
    <w:p w14:paraId="456AA635" w14:textId="77777777" w:rsidR="002736D1" w:rsidRDefault="002736D1">
      <w:pPr>
        <w:rPr>
          <w:rFonts w:asciiTheme="majorHAnsi" w:eastAsiaTheme="majorEastAsia" w:hAnsiTheme="majorHAnsi" w:cstheme="majorBidi"/>
          <w:color w:val="3B3838" w:themeColor="background2" w:themeShade="40"/>
          <w:kern w:val="28"/>
          <w:sz w:val="52"/>
          <w:szCs w:val="52"/>
          <w14:ligatures w14:val="standard"/>
          <w14:numForm w14:val="oldStyle"/>
        </w:rPr>
      </w:pPr>
      <w:bookmarkStart w:id="20" w:name="_Toc522551959"/>
      <w:r>
        <w:br w:type="page"/>
      </w:r>
    </w:p>
    <w:p w14:paraId="07FB589B" w14:textId="3134D253" w:rsidR="005C6D45" w:rsidRDefault="00E47504">
      <w:pPr>
        <w:pStyle w:val="Heading1"/>
      </w:pPr>
      <w:bookmarkStart w:id="21" w:name="_Toc22036980"/>
      <w:bookmarkEnd w:id="20"/>
      <w:r>
        <w:lastRenderedPageBreak/>
        <w:t>Forms</w:t>
      </w:r>
      <w:bookmarkEnd w:id="21"/>
    </w:p>
    <w:p w14:paraId="472693AB" w14:textId="30041848" w:rsidR="005C6D45" w:rsidRDefault="00FD72B9">
      <w:r>
        <w:t>Every input, select box, radio button</w:t>
      </w:r>
      <w:r w:rsidR="00F22D29">
        <w:t xml:space="preserve"> and </w:t>
      </w:r>
      <w:r>
        <w:t>checkbox</w:t>
      </w:r>
      <w:r w:rsidR="00F22D29">
        <w:t xml:space="preserve"> must be associated with a label. </w:t>
      </w:r>
      <w:r w:rsidR="00431E75">
        <w:t xml:space="preserve">Without a label, screen reader users won’t know how to interact with the form element. </w:t>
      </w:r>
      <w:r>
        <w:t xml:space="preserve"> </w:t>
      </w:r>
    </w:p>
    <w:p w14:paraId="2824587A" w14:textId="2CE60B64" w:rsidR="00431E75" w:rsidRDefault="00431E75">
      <w:r>
        <w:t>Here’s an example of a typical input.</w:t>
      </w:r>
    </w:p>
    <w:p w14:paraId="104FC31D" w14:textId="459FE438" w:rsidR="000C36EF" w:rsidRDefault="000C36EF">
      <w:r w:rsidRPr="000C36EF">
        <w:rPr>
          <w:noProof/>
        </w:rPr>
        <w:drawing>
          <wp:inline distT="0" distB="0" distL="0" distR="0" wp14:anchorId="22032478" wp14:editId="2D8F0D0C">
            <wp:extent cx="2154803" cy="710786"/>
            <wp:effectExtent l="0" t="0" r="0" b="0"/>
            <wp:docPr id="17" name="Content Placeholder 7" descr="screen shot of an input with a label">
              <a:extLst xmlns:a="http://schemas.openxmlformats.org/drawingml/2006/main">
                <a:ext uri="{FF2B5EF4-FFF2-40B4-BE49-F238E27FC236}">
                  <a16:creationId xmlns:a16="http://schemas.microsoft.com/office/drawing/2014/main" id="{2889F11B-98A7-4F42-A119-F30080B4D64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descr="A screenshot of a cell phone&#10;&#10;Description generated with high confidence">
                      <a:extLst>
                        <a:ext uri="{FF2B5EF4-FFF2-40B4-BE49-F238E27FC236}">
                          <a16:creationId xmlns:a16="http://schemas.microsoft.com/office/drawing/2014/main" id="{2889F11B-98A7-4F42-A119-F30080B4D640}"/>
                        </a:ext>
                      </a:extLst>
                    </pic:cNvPr>
                    <pic:cNvPicPr>
                      <a:picLocks noGrp="1"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170275" cy="715890"/>
                    </a:xfrm>
                    <a:prstGeom prst="rect">
                      <a:avLst/>
                    </a:prstGeom>
                  </pic:spPr>
                </pic:pic>
              </a:graphicData>
            </a:graphic>
          </wp:inline>
        </w:drawing>
      </w:r>
    </w:p>
    <w:p w14:paraId="72C21FA1" w14:textId="2C902CD0" w:rsidR="00436D57" w:rsidRDefault="00641102">
      <w:r>
        <w:t xml:space="preserve">There is a visible label, so it’s easy for sighted users to make an association between the </w:t>
      </w:r>
      <w:r w:rsidR="00D34BC9">
        <w:t>input and the label</w:t>
      </w:r>
      <w:r w:rsidR="002F25A8">
        <w:t>.</w:t>
      </w:r>
      <w:r w:rsidR="00D34BC9">
        <w:t xml:space="preserve"> For screen reader users, however, the association </w:t>
      </w:r>
      <w:r w:rsidR="00644938">
        <w:t>must</w:t>
      </w:r>
      <w:r w:rsidR="00D34BC9">
        <w:t xml:space="preserve"> be created, either implicitly or explicitly. </w:t>
      </w:r>
    </w:p>
    <w:p w14:paraId="2D9329BC" w14:textId="588C2560" w:rsidR="005C6D45" w:rsidRDefault="00644938">
      <w:r>
        <w:t xml:space="preserve">With an implicit association, the </w:t>
      </w:r>
      <w:r w:rsidR="006F7EC2">
        <w:t>label is wrapped around the input.</w:t>
      </w:r>
    </w:p>
    <w:p w14:paraId="4D5AA0BE" w14:textId="77777777" w:rsidR="0033763A" w:rsidRDefault="006F7EC2" w:rsidP="006F7EC2">
      <w:r w:rsidRPr="006F7EC2">
        <w:t>&lt;label&gt;Username:</w:t>
      </w:r>
    </w:p>
    <w:p w14:paraId="1A5427B8" w14:textId="577C0F0F" w:rsidR="006F7EC2" w:rsidRPr="006F7EC2" w:rsidRDefault="006F7EC2" w:rsidP="006F7EC2">
      <w:r w:rsidRPr="006F7EC2">
        <w:t>&lt;input type="text" class="text-field-lrg" name="username" value=""&gt;</w:t>
      </w:r>
    </w:p>
    <w:p w14:paraId="1382CBFD" w14:textId="66CF1794" w:rsidR="006F7EC2" w:rsidRDefault="00B5141F">
      <w:r w:rsidRPr="006F7EC2">
        <w:t>&lt;/label&gt;</w:t>
      </w:r>
    </w:p>
    <w:p w14:paraId="6FE05874" w14:textId="0B5D286E" w:rsidR="00B5141F" w:rsidRDefault="00B5141F" w:rsidP="00B5141F">
      <w:r>
        <w:t>With an explicit association, the label has a for attribute that matches the ID on the input.</w:t>
      </w:r>
    </w:p>
    <w:p w14:paraId="4CFF1C96" w14:textId="59251CE9" w:rsidR="007826F0" w:rsidRDefault="00B5141F" w:rsidP="007826F0">
      <w:r w:rsidRPr="006F7EC2">
        <w:t>&lt;label</w:t>
      </w:r>
      <w:r w:rsidR="007826F0">
        <w:t xml:space="preserve"> for=</w:t>
      </w:r>
      <w:r w:rsidR="007826F0" w:rsidRPr="006F7EC2">
        <w:t>"</w:t>
      </w:r>
      <w:r w:rsidR="007826F0">
        <w:t>username</w:t>
      </w:r>
      <w:r w:rsidR="007826F0" w:rsidRPr="006F7EC2">
        <w:t>"</w:t>
      </w:r>
      <w:r w:rsidRPr="006F7EC2">
        <w:t>&gt;Username:</w:t>
      </w:r>
      <w:r w:rsidR="007826F0" w:rsidRPr="006F7EC2">
        <w:t>&lt;/label&gt;</w:t>
      </w:r>
    </w:p>
    <w:p w14:paraId="17C1343C" w14:textId="31DC2907" w:rsidR="00B5141F" w:rsidRPr="006F7EC2" w:rsidRDefault="00B5141F" w:rsidP="00B5141F">
      <w:r w:rsidRPr="006F7EC2">
        <w:t xml:space="preserve">&lt;input type="text" class="text-field-lrg" </w:t>
      </w:r>
      <w:r w:rsidR="00433154">
        <w:t>id=</w:t>
      </w:r>
      <w:r w:rsidR="00433154" w:rsidRPr="006F7EC2">
        <w:t>"</w:t>
      </w:r>
      <w:r w:rsidR="00433154">
        <w:t>username</w:t>
      </w:r>
      <w:r w:rsidR="00433154" w:rsidRPr="006F7EC2">
        <w:t>"</w:t>
      </w:r>
      <w:r w:rsidR="00433154">
        <w:t xml:space="preserve"> </w:t>
      </w:r>
      <w:r w:rsidRPr="006F7EC2">
        <w:t>name="username" value=""&gt;</w:t>
      </w:r>
    </w:p>
    <w:p w14:paraId="31C8653B" w14:textId="3B07F56B" w:rsidR="00B5141F" w:rsidRDefault="006B70EC" w:rsidP="006B70EC">
      <w:pPr>
        <w:pStyle w:val="Heading2"/>
      </w:pPr>
      <w:bookmarkStart w:id="22" w:name="_Toc22036981"/>
      <w:r>
        <w:t xml:space="preserve">Form </w:t>
      </w:r>
      <w:r w:rsidR="004C4471">
        <w:t>I</w:t>
      </w:r>
      <w:r>
        <w:t xml:space="preserve">nputs </w:t>
      </w:r>
      <w:r w:rsidR="006B1F88">
        <w:t>w</w:t>
      </w:r>
      <w:r>
        <w:t xml:space="preserve">ith </w:t>
      </w:r>
      <w:r w:rsidR="004C4471">
        <w:t>N</w:t>
      </w:r>
      <w:r>
        <w:t xml:space="preserve">o </w:t>
      </w:r>
      <w:r w:rsidR="004C4471">
        <w:t>V</w:t>
      </w:r>
      <w:r>
        <w:t xml:space="preserve">isible </w:t>
      </w:r>
      <w:r w:rsidR="004C4471">
        <w:t>L</w:t>
      </w:r>
      <w:r>
        <w:t>abel</w:t>
      </w:r>
      <w:bookmarkEnd w:id="22"/>
    </w:p>
    <w:p w14:paraId="26EC5F71" w14:textId="75366A4C" w:rsidR="006B70EC" w:rsidRDefault="00392582" w:rsidP="006B70EC">
      <w:r>
        <w:t>Sometimes, there is an input, but no visible label exists.</w:t>
      </w:r>
    </w:p>
    <w:p w14:paraId="4398CD63" w14:textId="149D4D07" w:rsidR="00392582" w:rsidRDefault="00392582" w:rsidP="006B70EC">
      <w:r w:rsidRPr="002149C4">
        <w:rPr>
          <w:noProof/>
        </w:rPr>
        <w:drawing>
          <wp:inline distT="0" distB="0" distL="0" distR="0" wp14:anchorId="22621C35" wp14:editId="5F1A723C">
            <wp:extent cx="4452730" cy="460897"/>
            <wp:effectExtent l="0" t="0" r="0" b="0"/>
            <wp:docPr id="19" name="Content Placeholder 7" descr="search input with no visible label">
              <a:extLst xmlns:a="http://schemas.openxmlformats.org/drawingml/2006/main">
                <a:ext uri="{FF2B5EF4-FFF2-40B4-BE49-F238E27FC236}">
                  <a16:creationId xmlns:a16="http://schemas.microsoft.com/office/drawing/2014/main" id="{1A38077B-0098-415D-B794-3723305E563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1A38077B-0098-415D-B794-3723305E5636}"/>
                        </a:ext>
                      </a:extLst>
                    </pic:cNvPr>
                    <pic:cNvPicPr>
                      <a:picLocks noGrp="1"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621960" cy="478414"/>
                    </a:xfrm>
                    <a:prstGeom prst="rect">
                      <a:avLst/>
                    </a:prstGeom>
                  </pic:spPr>
                </pic:pic>
              </a:graphicData>
            </a:graphic>
          </wp:inline>
        </w:drawing>
      </w:r>
    </w:p>
    <w:p w14:paraId="71A0C83A" w14:textId="293E42F6" w:rsidR="00392582" w:rsidRDefault="00392582" w:rsidP="006B70EC">
      <w:r>
        <w:t xml:space="preserve">Sighted users can determine that this is a search field, based on the </w:t>
      </w:r>
      <w:r w:rsidR="00032A67">
        <w:t xml:space="preserve">placeholder text and the magnifying glass image. For screen reader users, however, the association must be created. </w:t>
      </w:r>
    </w:p>
    <w:p w14:paraId="549BA704" w14:textId="2A2FF7F3" w:rsidR="00032A67" w:rsidRDefault="00032A67" w:rsidP="006B70EC">
      <w:r>
        <w:t>Since there is no visible label, an aria-label can be used as a substitu</w:t>
      </w:r>
      <w:r w:rsidR="008739D3">
        <w:t>tion to the label element.</w:t>
      </w:r>
    </w:p>
    <w:p w14:paraId="51AC1BE5" w14:textId="67F2855E" w:rsidR="008739D3" w:rsidRPr="008739D3" w:rsidRDefault="008739D3" w:rsidP="008739D3">
      <w:r w:rsidRPr="008739D3">
        <w:t>&lt;input type="text" placeholder="Search For Your Company" name="company</w:t>
      </w:r>
      <w:r w:rsidR="002E1C9A">
        <w:t>”</w:t>
      </w:r>
      <w:r w:rsidRPr="008739D3">
        <w:t xml:space="preserve"> </w:t>
      </w:r>
    </w:p>
    <w:p w14:paraId="519CEB53" w14:textId="354EFB82" w:rsidR="008739D3" w:rsidRPr="008739D3" w:rsidRDefault="008739D3" w:rsidP="008739D3">
      <w:r w:rsidRPr="008739D3">
        <w:rPr>
          <w:b/>
          <w:bCs/>
        </w:rPr>
        <w:t>aria-label="search for your company"</w:t>
      </w:r>
      <w:r w:rsidRPr="008739D3">
        <w:t>&gt;</w:t>
      </w:r>
    </w:p>
    <w:p w14:paraId="0D47E6FE" w14:textId="5DFBD76D" w:rsidR="005543FF" w:rsidRDefault="006D6AED" w:rsidP="006B70EC">
      <w:r>
        <w:t xml:space="preserve">The screen reader will read </w:t>
      </w:r>
      <w:r w:rsidR="002E1C9A">
        <w:t>“</w:t>
      </w:r>
      <w:r w:rsidR="00E16A03">
        <w:t>search for your company</w:t>
      </w:r>
      <w:r w:rsidR="003D0866">
        <w:t>, edit</w:t>
      </w:r>
      <w:r w:rsidR="002E1C9A">
        <w:t>”</w:t>
      </w:r>
      <w:r w:rsidR="003D0866">
        <w:t>.</w:t>
      </w:r>
    </w:p>
    <w:p w14:paraId="4F061A68" w14:textId="1B4AAFEB" w:rsidR="008D564D" w:rsidRDefault="008D564D" w:rsidP="008D564D">
      <w:pPr>
        <w:pStyle w:val="Heading2"/>
      </w:pPr>
      <w:bookmarkStart w:id="23" w:name="_Toc22036982"/>
      <w:r>
        <w:lastRenderedPageBreak/>
        <w:t xml:space="preserve">Radio Buttons </w:t>
      </w:r>
      <w:r w:rsidR="006B1F88">
        <w:t>a</w:t>
      </w:r>
      <w:r>
        <w:t>nd Checkboxes</w:t>
      </w:r>
      <w:bookmarkEnd w:id="23"/>
    </w:p>
    <w:p w14:paraId="31F10963" w14:textId="77777777" w:rsidR="00306E62" w:rsidRDefault="00C0700F">
      <w:r>
        <w:t>R</w:t>
      </w:r>
      <w:r w:rsidR="00B3022D">
        <w:t>adio buttons and checkboxes</w:t>
      </w:r>
      <w:r w:rsidR="00E720A4">
        <w:t xml:space="preserve"> need </w:t>
      </w:r>
      <w:r>
        <w:t xml:space="preserve">to be associated with labels. In addition, </w:t>
      </w:r>
      <w:r w:rsidR="00D92EF4">
        <w:t>a legend is needed that explains the grouping.</w:t>
      </w:r>
    </w:p>
    <w:p w14:paraId="79083874" w14:textId="77777777" w:rsidR="00647F19" w:rsidRDefault="00870936">
      <w:r>
        <w:t>Here’s an example of a typical rad</w:t>
      </w:r>
      <w:r w:rsidR="00647F19">
        <w:t>io button grouping.</w:t>
      </w:r>
    </w:p>
    <w:p w14:paraId="28463C1C" w14:textId="77777777" w:rsidR="00647F19" w:rsidRDefault="00647F19">
      <w:r>
        <w:rPr>
          <w:noProof/>
        </w:rPr>
        <w:drawing>
          <wp:inline distT="0" distB="0" distL="0" distR="0" wp14:anchorId="15F7CFC7" wp14:editId="77A7C9DF">
            <wp:extent cx="923925" cy="742950"/>
            <wp:effectExtent l="0" t="0" r="9525" b="0"/>
            <wp:docPr id="20" name="Picture 20" descr="radio button grouping with lab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www.nrsforu.com-2019.10.10-10-00-22.png"/>
                    <pic:cNvPicPr/>
                  </pic:nvPicPr>
                  <pic:blipFill>
                    <a:blip r:embed="rId23"/>
                    <a:stretch>
                      <a:fillRect/>
                    </a:stretch>
                  </pic:blipFill>
                  <pic:spPr>
                    <a:xfrm>
                      <a:off x="0" y="0"/>
                      <a:ext cx="923925" cy="742950"/>
                    </a:xfrm>
                    <a:prstGeom prst="rect">
                      <a:avLst/>
                    </a:prstGeom>
                  </pic:spPr>
                </pic:pic>
              </a:graphicData>
            </a:graphic>
          </wp:inline>
        </w:drawing>
      </w:r>
    </w:p>
    <w:p w14:paraId="0D344B90" w14:textId="3DF991E2" w:rsidR="007D6D6A" w:rsidRDefault="00647F19">
      <w:r>
        <w:t xml:space="preserve">Sighted users can make the association between </w:t>
      </w:r>
      <w:r w:rsidR="007D6D6A">
        <w:t xml:space="preserve">gender and the labels for the radio buttons. For screen reader users, however, the association must be created. </w:t>
      </w:r>
      <w:r w:rsidR="00AF12DE">
        <w:t xml:space="preserve">The entire grouping should be wrapped in a fieldset. </w:t>
      </w:r>
      <w:r w:rsidR="007C6615">
        <w:t>A legend should immediately follow the fieldset.</w:t>
      </w:r>
    </w:p>
    <w:p w14:paraId="73131A83" w14:textId="77777777" w:rsidR="00AF12DE" w:rsidRDefault="00AF12DE" w:rsidP="00AF12DE">
      <w:r>
        <w:t>&lt;fieldset&gt;</w:t>
      </w:r>
    </w:p>
    <w:p w14:paraId="2CB3D299" w14:textId="77777777" w:rsidR="0033763A" w:rsidRDefault="007C6615" w:rsidP="00AF12DE">
      <w:r>
        <w:t xml:space="preserve">  </w:t>
      </w:r>
      <w:r w:rsidR="00AF12DE">
        <w:t>&lt;legend&gt;Gender:&lt;/legend&gt;</w:t>
      </w:r>
    </w:p>
    <w:p w14:paraId="00923479" w14:textId="77777777" w:rsidR="00280F0C" w:rsidRDefault="00AF12DE" w:rsidP="00AF12DE">
      <w:r>
        <w:t>&lt;input type="radio" value="M" name="gender" id="gender-m" class="text-field-dd"&gt;</w:t>
      </w:r>
    </w:p>
    <w:p w14:paraId="2F33C0FA" w14:textId="77777777" w:rsidR="00280F0C" w:rsidRDefault="00AF12DE" w:rsidP="00AF12DE">
      <w:r>
        <w:t>&lt;label for="gender-m" class="radio-label"&gt;Male&lt;/label&gt;</w:t>
      </w:r>
    </w:p>
    <w:p w14:paraId="4DAFC1A3" w14:textId="77777777" w:rsidR="00280F0C" w:rsidRDefault="00AF12DE" w:rsidP="00AF12DE">
      <w:r>
        <w:t>&lt;input type="radio" value="F" name="gender" id="gender-f" class="text-field-dd"&gt;</w:t>
      </w:r>
    </w:p>
    <w:p w14:paraId="7DD5119C" w14:textId="7FFAA598" w:rsidR="00AF12DE" w:rsidRDefault="00AF12DE" w:rsidP="00AF12DE">
      <w:r>
        <w:t>&lt;label for="gender-f" class="radio-label"&gt;Female&lt;/label&gt;</w:t>
      </w:r>
    </w:p>
    <w:p w14:paraId="2F92B602" w14:textId="77777777" w:rsidR="004E75DC" w:rsidRDefault="00AF12DE" w:rsidP="00AF12DE">
      <w:r>
        <w:t>&lt;/fieldset&gt;</w:t>
      </w:r>
    </w:p>
    <w:p w14:paraId="47E45104" w14:textId="6D534366" w:rsidR="003C2FDE" w:rsidRDefault="004E75DC" w:rsidP="00AF12DE">
      <w:r>
        <w:t xml:space="preserve">When the first radio button receives focus, the screen reader will read </w:t>
      </w:r>
      <w:r w:rsidR="002E1C9A">
        <w:t>“</w:t>
      </w:r>
      <w:r w:rsidR="00722C5F">
        <w:t>Gender, grouping, male radio button checked, 1 of 2</w:t>
      </w:r>
      <w:r w:rsidR="002E1C9A">
        <w:t>”</w:t>
      </w:r>
      <w:r w:rsidR="00722C5F">
        <w:t>.</w:t>
      </w:r>
    </w:p>
    <w:p w14:paraId="70FEE42C" w14:textId="44C38857" w:rsidR="003C2FDE" w:rsidRDefault="003C2FDE" w:rsidP="003C2FDE">
      <w:pPr>
        <w:pStyle w:val="Heading2"/>
      </w:pPr>
      <w:bookmarkStart w:id="24" w:name="_Toc22036983"/>
      <w:r>
        <w:t>Required Fields</w:t>
      </w:r>
      <w:r w:rsidR="00DF2280">
        <w:t xml:space="preserve"> </w:t>
      </w:r>
      <w:r w:rsidR="006B1F88">
        <w:t>f</w:t>
      </w:r>
      <w:r w:rsidR="00DF2280">
        <w:t xml:space="preserve">or Input </w:t>
      </w:r>
      <w:r w:rsidR="006B1F88">
        <w:t>a</w:t>
      </w:r>
      <w:r w:rsidR="00DF2280">
        <w:t>nd Select</w:t>
      </w:r>
      <w:bookmarkEnd w:id="24"/>
    </w:p>
    <w:p w14:paraId="1E4D120F" w14:textId="6EC2A712" w:rsidR="003C2FDE" w:rsidRDefault="003C2FDE" w:rsidP="003C2FDE">
      <w:r>
        <w:t xml:space="preserve">Required fields can be identified </w:t>
      </w:r>
      <w:r w:rsidR="00621321">
        <w:t>by either using the HTML required attribute or using aria-required=</w:t>
      </w:r>
      <w:r w:rsidR="002E1C9A">
        <w:t>“</w:t>
      </w:r>
      <w:r w:rsidR="00621321">
        <w:t>true</w:t>
      </w:r>
      <w:r w:rsidR="002E1C9A">
        <w:t>”</w:t>
      </w:r>
      <w:r w:rsidR="00621321">
        <w:t xml:space="preserve">. </w:t>
      </w:r>
    </w:p>
    <w:p w14:paraId="7A839A1B" w14:textId="146BC21D" w:rsidR="00621321" w:rsidRDefault="005B1B57" w:rsidP="003C2FDE">
      <w:r>
        <w:rPr>
          <w:noProof/>
        </w:rPr>
        <w:drawing>
          <wp:inline distT="0" distB="0" distL="0" distR="0" wp14:anchorId="050281AB" wp14:editId="7EC9FD47">
            <wp:extent cx="2495550" cy="638175"/>
            <wp:effectExtent l="0" t="0" r="0" b="9525"/>
            <wp:docPr id="21" name="Picture 21" descr="required input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www.nrsforu.com-2019.10.10-10-06-47.png"/>
                    <pic:cNvPicPr/>
                  </pic:nvPicPr>
                  <pic:blipFill>
                    <a:blip r:embed="rId24"/>
                    <a:stretch>
                      <a:fillRect/>
                    </a:stretch>
                  </pic:blipFill>
                  <pic:spPr>
                    <a:xfrm>
                      <a:off x="0" y="0"/>
                      <a:ext cx="2495550" cy="638175"/>
                    </a:xfrm>
                    <a:prstGeom prst="rect">
                      <a:avLst/>
                    </a:prstGeom>
                  </pic:spPr>
                </pic:pic>
              </a:graphicData>
            </a:graphic>
          </wp:inline>
        </w:drawing>
      </w:r>
    </w:p>
    <w:p w14:paraId="493550AD" w14:textId="77777777" w:rsidR="00CE147C" w:rsidRDefault="00CE147C" w:rsidP="00CE147C">
      <w:r w:rsidRPr="00CE147C">
        <w:t xml:space="preserve">&lt;label for="firstName"&gt;*First name:&lt;/label&gt; </w:t>
      </w:r>
    </w:p>
    <w:p w14:paraId="74B36728" w14:textId="77777777" w:rsidR="00BC5240" w:rsidRDefault="00CE147C" w:rsidP="00CE147C">
      <w:r w:rsidRPr="00CE147C">
        <w:t>&lt;input type="text" aria-required="true" name="firstName" id="firstName" value=""&gt;</w:t>
      </w:r>
    </w:p>
    <w:p w14:paraId="6AD01A18" w14:textId="05446392" w:rsidR="00490EAE" w:rsidRDefault="00BC5240" w:rsidP="00CE147C">
      <w:r>
        <w:t xml:space="preserve">The screen reader will read </w:t>
      </w:r>
      <w:r w:rsidR="002E1C9A">
        <w:t>“</w:t>
      </w:r>
      <w:r w:rsidR="00490EAE">
        <w:t>first name, edit, required</w:t>
      </w:r>
      <w:r w:rsidR="002E1C9A">
        <w:t>”</w:t>
      </w:r>
      <w:r w:rsidR="00490EAE">
        <w:t>.</w:t>
      </w:r>
    </w:p>
    <w:p w14:paraId="1C1CB25D" w14:textId="2E2A212D" w:rsidR="00DF2280" w:rsidRDefault="00DF2280" w:rsidP="00DF2280">
      <w:pPr>
        <w:pStyle w:val="Heading2"/>
      </w:pPr>
      <w:bookmarkStart w:id="25" w:name="_Toc22036984"/>
      <w:r>
        <w:lastRenderedPageBreak/>
        <w:t xml:space="preserve">Required Fields </w:t>
      </w:r>
      <w:r w:rsidR="006B1F88">
        <w:t>f</w:t>
      </w:r>
      <w:r>
        <w:t xml:space="preserve">or </w:t>
      </w:r>
      <w:r w:rsidR="008438C0">
        <w:t>Radio Button and Checkbox</w:t>
      </w:r>
      <w:bookmarkEnd w:id="25"/>
    </w:p>
    <w:p w14:paraId="0C426C04" w14:textId="21E32C02" w:rsidR="008438C0" w:rsidRDefault="00150B74" w:rsidP="008438C0">
      <w:r>
        <w:t>Required fields on radio buttons and checkboxes are identified on the fieldset element rather than the input.</w:t>
      </w:r>
    </w:p>
    <w:p w14:paraId="231C10CF" w14:textId="7B468312" w:rsidR="00150B74" w:rsidRDefault="0073423E" w:rsidP="008438C0">
      <w:r>
        <w:rPr>
          <w:noProof/>
        </w:rPr>
        <w:drawing>
          <wp:inline distT="0" distB="0" distL="0" distR="0" wp14:anchorId="33FF7C86" wp14:editId="6723BD55">
            <wp:extent cx="914400" cy="723900"/>
            <wp:effectExtent l="0" t="0" r="0" b="0"/>
            <wp:docPr id="22" name="Picture 22" descr="screenshot of radio button in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www.nrsforu.com-2019.10.10-10-11-33.png"/>
                    <pic:cNvPicPr/>
                  </pic:nvPicPr>
                  <pic:blipFill>
                    <a:blip r:embed="rId25"/>
                    <a:stretch>
                      <a:fillRect/>
                    </a:stretch>
                  </pic:blipFill>
                  <pic:spPr>
                    <a:xfrm>
                      <a:off x="0" y="0"/>
                      <a:ext cx="914400" cy="723900"/>
                    </a:xfrm>
                    <a:prstGeom prst="rect">
                      <a:avLst/>
                    </a:prstGeom>
                  </pic:spPr>
                </pic:pic>
              </a:graphicData>
            </a:graphic>
          </wp:inline>
        </w:drawing>
      </w:r>
    </w:p>
    <w:p w14:paraId="5B1F4312" w14:textId="7BA211F3" w:rsidR="0073423E" w:rsidRPr="008438C0" w:rsidRDefault="003F08DA" w:rsidP="008438C0">
      <w:r w:rsidRPr="003F08DA">
        <w:t>&lt;fieldset aria-required="true"&gt;</w:t>
      </w:r>
    </w:p>
    <w:p w14:paraId="03F15F6B" w14:textId="34A669B6" w:rsidR="00280F0C" w:rsidRDefault="00626F0F" w:rsidP="00626F0F">
      <w:r>
        <w:t>&lt;legend&gt;Gender:&lt;/legend&gt;</w:t>
      </w:r>
    </w:p>
    <w:p w14:paraId="0BD8AED8" w14:textId="77777777" w:rsidR="00280F0C" w:rsidRDefault="00626F0F" w:rsidP="00626F0F">
      <w:r>
        <w:t>&lt;input type="radio" value="M" name="gender" id="gender-m" class="text-field-dd"&gt;</w:t>
      </w:r>
    </w:p>
    <w:p w14:paraId="4BBF3075" w14:textId="77777777" w:rsidR="00280F0C" w:rsidRDefault="00626F0F" w:rsidP="00626F0F">
      <w:r>
        <w:t>&lt;label for="gender-m" class="radio-label"&gt;Male&lt;/label&gt;</w:t>
      </w:r>
    </w:p>
    <w:p w14:paraId="67F3EF7A" w14:textId="77777777" w:rsidR="00280F0C" w:rsidRDefault="00626F0F" w:rsidP="00626F0F">
      <w:r>
        <w:t>&lt;input type="radio" value="F" name="gender" id="gender-f" class="text-field-dd"&gt;</w:t>
      </w:r>
    </w:p>
    <w:p w14:paraId="047BB4D7" w14:textId="53470E14" w:rsidR="00626F0F" w:rsidRDefault="00626F0F" w:rsidP="00626F0F">
      <w:r>
        <w:t>&lt;label for="gender-f" class="radio-label"&gt;Female&lt;/label&gt;</w:t>
      </w:r>
    </w:p>
    <w:p w14:paraId="18D556ED" w14:textId="77777777" w:rsidR="00626F0F" w:rsidRDefault="00626F0F" w:rsidP="00626F0F">
      <w:r>
        <w:t>&lt;/fieldset&gt;</w:t>
      </w:r>
    </w:p>
    <w:p w14:paraId="5E3686F4" w14:textId="1562B946" w:rsidR="00EF6942" w:rsidRDefault="006959FB" w:rsidP="00CE147C">
      <w:r>
        <w:t xml:space="preserve">The screen reader will read </w:t>
      </w:r>
      <w:r w:rsidR="002E1C9A">
        <w:t>“</w:t>
      </w:r>
      <w:r w:rsidR="006B1DE5">
        <w:t xml:space="preserve">gender, </w:t>
      </w:r>
      <w:r>
        <w:t xml:space="preserve">grouping, required, </w:t>
      </w:r>
      <w:r w:rsidR="006B1DE5">
        <w:t xml:space="preserve">male radio button not checked, </w:t>
      </w:r>
      <w:r w:rsidR="004A37EA">
        <w:t xml:space="preserve">1 </w:t>
      </w:r>
      <w:r w:rsidR="006B1DE5">
        <w:t xml:space="preserve">of </w:t>
      </w:r>
      <w:r w:rsidR="00A26B02">
        <w:t>2</w:t>
      </w:r>
      <w:r w:rsidR="002E1C9A">
        <w:t>”</w:t>
      </w:r>
      <w:r w:rsidR="006B1DE5">
        <w:t>.</w:t>
      </w:r>
    </w:p>
    <w:p w14:paraId="55ABC55F" w14:textId="77777777" w:rsidR="00952DEC" w:rsidRDefault="00890F3C" w:rsidP="00890F3C">
      <w:pPr>
        <w:pStyle w:val="Heading2"/>
      </w:pPr>
      <w:bookmarkStart w:id="26" w:name="_Toc22036985"/>
      <w:r>
        <w:t>Inputs with Supplemental Information</w:t>
      </w:r>
      <w:bookmarkEnd w:id="26"/>
    </w:p>
    <w:p w14:paraId="3883C41E" w14:textId="65C678B4" w:rsidR="003A7B08" w:rsidRDefault="003A7B08" w:rsidP="003A7B08">
      <w:r>
        <w:t xml:space="preserve">Supplemental information, such as hint text or error messages, also need to be associated with the </w:t>
      </w:r>
      <w:r w:rsidR="001E2B45">
        <w:t xml:space="preserve">input field. </w:t>
      </w:r>
    </w:p>
    <w:p w14:paraId="0A117E1D" w14:textId="11BEE35D" w:rsidR="001E2B45" w:rsidRDefault="00CC3BD5" w:rsidP="003A7B08">
      <w:r>
        <w:rPr>
          <w:noProof/>
        </w:rPr>
        <w:drawing>
          <wp:inline distT="0" distB="0" distL="0" distR="0" wp14:anchorId="632530E3" wp14:editId="5A6DD480">
            <wp:extent cx="1819275" cy="790575"/>
            <wp:effectExtent l="0" t="0" r="9525" b="9525"/>
            <wp:docPr id="23" name="Picture 23" descr="input field with supplemental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www.nrsforu.com-2019.10.10-10-21-19.png"/>
                    <pic:cNvPicPr/>
                  </pic:nvPicPr>
                  <pic:blipFill>
                    <a:blip r:embed="rId26"/>
                    <a:stretch>
                      <a:fillRect/>
                    </a:stretch>
                  </pic:blipFill>
                  <pic:spPr>
                    <a:xfrm>
                      <a:off x="0" y="0"/>
                      <a:ext cx="1819275" cy="790575"/>
                    </a:xfrm>
                    <a:prstGeom prst="rect">
                      <a:avLst/>
                    </a:prstGeom>
                  </pic:spPr>
                </pic:pic>
              </a:graphicData>
            </a:graphic>
          </wp:inline>
        </w:drawing>
      </w:r>
    </w:p>
    <w:p w14:paraId="6AECFC11" w14:textId="77777777" w:rsidR="004D4D21" w:rsidRDefault="0010389F" w:rsidP="0010389F">
      <w:r>
        <w:t>Sighted users can make the association between</w:t>
      </w:r>
      <w:r w:rsidR="006F0FA8">
        <w:t xml:space="preserve"> the label and the hint text. For screen reader users, however, the association must be created.</w:t>
      </w:r>
    </w:p>
    <w:p w14:paraId="7D08D651" w14:textId="3948B52F" w:rsidR="00035737" w:rsidRDefault="00FC0CFD" w:rsidP="0010389F">
      <w:r>
        <w:t xml:space="preserve">The association </w:t>
      </w:r>
      <w:r w:rsidR="00F93594">
        <w:t>is</w:t>
      </w:r>
      <w:r>
        <w:t xml:space="preserve"> created by a</w:t>
      </w:r>
      <w:r w:rsidR="004D4D21">
        <w:t xml:space="preserve">dding </w:t>
      </w:r>
      <w:r>
        <w:t xml:space="preserve">an </w:t>
      </w:r>
      <w:r w:rsidR="004D4D21">
        <w:t xml:space="preserve">aria-describedby </w:t>
      </w:r>
      <w:r w:rsidR="00F93594">
        <w:t>property</w:t>
      </w:r>
      <w:r w:rsidR="004D4D21">
        <w:t xml:space="preserve"> on the input and associating it with the ID on the hint text</w:t>
      </w:r>
      <w:r>
        <w:t>.</w:t>
      </w:r>
    </w:p>
    <w:p w14:paraId="091A9B7D" w14:textId="2A630187" w:rsidR="00035737" w:rsidRDefault="00035737" w:rsidP="00035737">
      <w:r>
        <w:t xml:space="preserve">&lt;label for="dateOfBirth"&gt;*Date of birth:&lt;/label&gt; </w:t>
      </w:r>
    </w:p>
    <w:p w14:paraId="5CCBB26C" w14:textId="660AE55C" w:rsidR="00035737" w:rsidRDefault="00035737" w:rsidP="00035737">
      <w:r>
        <w:t xml:space="preserve">&lt;input type="text" aria-required="true" </w:t>
      </w:r>
      <w:r w:rsidR="00F44AE2">
        <w:t xml:space="preserve">aria-describedby="dateOfBirth-hint" </w:t>
      </w:r>
      <w:r>
        <w:t>name="dateOfBirth" id="dateOfBirth" value=""</w:t>
      </w:r>
      <w:r w:rsidR="00F44AE2">
        <w:t>&gt;</w:t>
      </w:r>
    </w:p>
    <w:p w14:paraId="5CA165EA" w14:textId="77777777" w:rsidR="002472EA" w:rsidRDefault="00035737" w:rsidP="00035737">
      <w:r>
        <w:t xml:space="preserve">&lt;span class="hint" id="dateOfBirth-hint"&gt;(mm/dd/yyyy)&lt;/span&gt; </w:t>
      </w:r>
    </w:p>
    <w:p w14:paraId="616C1C1E" w14:textId="1AD9842B" w:rsidR="00FD3F88" w:rsidRDefault="002472EA" w:rsidP="00035737">
      <w:r>
        <w:lastRenderedPageBreak/>
        <w:t xml:space="preserve">The screen reader will read </w:t>
      </w:r>
      <w:r w:rsidR="002E1C9A">
        <w:t>“</w:t>
      </w:r>
      <w:r w:rsidR="00D6746D">
        <w:t xml:space="preserve">date of birth, edit, required, </w:t>
      </w:r>
      <w:r w:rsidR="003F4F36">
        <w:t>mm slash dd slash yyyy</w:t>
      </w:r>
      <w:r w:rsidR="00FD3F88">
        <w:t>, blank</w:t>
      </w:r>
      <w:r w:rsidR="002E1C9A">
        <w:t>”</w:t>
      </w:r>
      <w:r w:rsidR="00FD3F88">
        <w:t>.</w:t>
      </w:r>
    </w:p>
    <w:p w14:paraId="5B33EFD8" w14:textId="77777777" w:rsidR="00E97E1E" w:rsidRDefault="00E97E1E" w:rsidP="00035737"/>
    <w:p w14:paraId="389DEA3E" w14:textId="05E332B2" w:rsidR="00E97E1E" w:rsidRDefault="00DE2444" w:rsidP="00035737">
      <w:r>
        <w:t xml:space="preserve">Error message need associated with </w:t>
      </w:r>
      <w:r w:rsidR="00B61ABE">
        <w:t xml:space="preserve">inputs as well, using the aria-describedby </w:t>
      </w:r>
      <w:r w:rsidR="00F93594">
        <w:t>property</w:t>
      </w:r>
      <w:r w:rsidR="00B61ABE">
        <w:t xml:space="preserve">. More than one association can be made. If there is hint text and an error message, </w:t>
      </w:r>
      <w:r w:rsidR="00E97E1E">
        <w:t xml:space="preserve">include both within the aria-describedby </w:t>
      </w:r>
      <w:r w:rsidR="009F1AB2">
        <w:t>property</w:t>
      </w:r>
      <w:r w:rsidR="00E97E1E">
        <w:t>.</w:t>
      </w:r>
    </w:p>
    <w:p w14:paraId="629CD728" w14:textId="77777777" w:rsidR="00E85486" w:rsidRDefault="00D4527E" w:rsidP="00035737">
      <w:r>
        <w:rPr>
          <w:noProof/>
        </w:rPr>
        <w:drawing>
          <wp:inline distT="0" distB="0" distL="0" distR="0" wp14:anchorId="2CEB7DF6" wp14:editId="14242967">
            <wp:extent cx="2133600" cy="1066800"/>
            <wp:effectExtent l="0" t="0" r="0" b="0"/>
            <wp:docPr id="24" name="Picture 24" descr="input field with hint text and an error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www.nrsforu.com-2019.10.10-10-33-04.png"/>
                    <pic:cNvPicPr/>
                  </pic:nvPicPr>
                  <pic:blipFill>
                    <a:blip r:embed="rId27"/>
                    <a:stretch>
                      <a:fillRect/>
                    </a:stretch>
                  </pic:blipFill>
                  <pic:spPr>
                    <a:xfrm>
                      <a:off x="0" y="0"/>
                      <a:ext cx="2133600" cy="1066800"/>
                    </a:xfrm>
                    <a:prstGeom prst="rect">
                      <a:avLst/>
                    </a:prstGeom>
                  </pic:spPr>
                </pic:pic>
              </a:graphicData>
            </a:graphic>
          </wp:inline>
        </w:drawing>
      </w:r>
    </w:p>
    <w:p w14:paraId="1C014FE0" w14:textId="79DD0F9A" w:rsidR="00E85486" w:rsidRDefault="00E85486" w:rsidP="00E85486">
      <w:r>
        <w:t xml:space="preserve">&lt;label for="dateOfBirth"&gt;*Date of birth:&lt;/label&gt; </w:t>
      </w:r>
    </w:p>
    <w:p w14:paraId="79620FC0" w14:textId="662E617E" w:rsidR="00E85486" w:rsidRDefault="00E85486" w:rsidP="00E85486">
      <w:r>
        <w:t>&lt;input type="text" aria-required="true"</w:t>
      </w:r>
      <w:r w:rsidR="00FD4900">
        <w:t xml:space="preserve"> aria-describedby="dateOfBirth-error dateOfBirth-hint"</w:t>
      </w:r>
      <w:r>
        <w:t xml:space="preserve"> name="dateOfBirth" id="dateOfBirth" value=""&gt;</w:t>
      </w:r>
    </w:p>
    <w:p w14:paraId="0F200C3D" w14:textId="7B7CDB26" w:rsidR="00E85486" w:rsidRDefault="00E85486" w:rsidP="00E85486">
      <w:r>
        <w:t>&lt;span class="field-error" id="dateOfBirth-error"&gt;Date of birth is required.&lt;/span&gt;</w:t>
      </w:r>
    </w:p>
    <w:p w14:paraId="083FADFB" w14:textId="77777777" w:rsidR="00ED520B" w:rsidRDefault="00E85486" w:rsidP="00E85486">
      <w:r>
        <w:t>&lt;span class="hint" id="dateOfBirth-hint"&gt;(mm/dd/yyyy)&lt;/span&gt;</w:t>
      </w:r>
    </w:p>
    <w:p w14:paraId="76368C46" w14:textId="7046BFAC" w:rsidR="00ED520B" w:rsidRDefault="00ED520B" w:rsidP="00ED520B">
      <w:r>
        <w:t xml:space="preserve">The screen reader will read </w:t>
      </w:r>
      <w:r w:rsidR="002E1C9A">
        <w:t>“</w:t>
      </w:r>
      <w:r>
        <w:t xml:space="preserve">date of birth, edit, required, </w:t>
      </w:r>
      <w:r w:rsidR="001E5265">
        <w:t xml:space="preserve">date of birth is required, </w:t>
      </w:r>
      <w:r>
        <w:t>mm slash dd slash yyyy, blank</w:t>
      </w:r>
      <w:r w:rsidR="002E1C9A">
        <w:t>”</w:t>
      </w:r>
      <w:r>
        <w:t>.</w:t>
      </w:r>
    </w:p>
    <w:p w14:paraId="5D35335F" w14:textId="77777777" w:rsidR="0070148C" w:rsidRDefault="0070148C">
      <w:pPr>
        <w:rPr>
          <w:rFonts w:asciiTheme="majorHAnsi" w:eastAsiaTheme="majorEastAsia" w:hAnsiTheme="majorHAnsi" w:cstheme="majorBidi"/>
          <w:color w:val="3B3838" w:themeColor="background2" w:themeShade="40"/>
          <w:kern w:val="28"/>
          <w:sz w:val="52"/>
          <w:szCs w:val="52"/>
          <w14:ligatures w14:val="standard"/>
          <w14:numForm w14:val="oldStyle"/>
        </w:rPr>
      </w:pPr>
      <w:r>
        <w:br w:type="page"/>
      </w:r>
    </w:p>
    <w:p w14:paraId="01B4D9AF" w14:textId="12804073" w:rsidR="005C6D45" w:rsidRDefault="00576729">
      <w:pPr>
        <w:pStyle w:val="Heading1"/>
      </w:pPr>
      <w:bookmarkStart w:id="27" w:name="_Toc22036986"/>
      <w:r>
        <w:lastRenderedPageBreak/>
        <w:t>Keyboard</w:t>
      </w:r>
      <w:bookmarkEnd w:id="27"/>
    </w:p>
    <w:p w14:paraId="120FAD86" w14:textId="696F9D2D" w:rsidR="005C6D45" w:rsidRDefault="000553F4">
      <w:r>
        <w:t xml:space="preserve">Believe it or not, </w:t>
      </w:r>
      <w:r w:rsidR="00485B5E">
        <w:t>not everyone uses a mouse to navigate through websites. Some people rely on the keyboard only</w:t>
      </w:r>
      <w:r w:rsidR="00CF212C">
        <w:t xml:space="preserve">, either due to preference or an inability to use a mouse. </w:t>
      </w:r>
    </w:p>
    <w:p w14:paraId="05764EEC" w14:textId="77777777" w:rsidR="008971E5" w:rsidRDefault="00CF212C">
      <w:r>
        <w:t xml:space="preserve">All functionality </w:t>
      </w:r>
      <w:r w:rsidR="003413A8">
        <w:t xml:space="preserve">must work using the keyboard only. </w:t>
      </w:r>
    </w:p>
    <w:p w14:paraId="59AEA110" w14:textId="77777777" w:rsidR="008971E5" w:rsidRDefault="003413A8" w:rsidP="008971E5">
      <w:pPr>
        <w:pStyle w:val="ListParagraph"/>
        <w:numPr>
          <w:ilvl w:val="0"/>
          <w:numId w:val="34"/>
        </w:numPr>
      </w:pPr>
      <w:r>
        <w:t xml:space="preserve">If submenus can only be accessed via </w:t>
      </w:r>
      <w:r w:rsidR="001F4096">
        <w:t xml:space="preserve">a </w:t>
      </w:r>
      <w:r>
        <w:t>mouseover</w:t>
      </w:r>
      <w:r w:rsidR="001F4096">
        <w:t xml:space="preserve">, keyboard-only users will be excluded. </w:t>
      </w:r>
    </w:p>
    <w:p w14:paraId="2D83D07B" w14:textId="77777777" w:rsidR="008971E5" w:rsidRDefault="00816B86" w:rsidP="008971E5">
      <w:pPr>
        <w:pStyle w:val="ListParagraph"/>
        <w:numPr>
          <w:ilvl w:val="0"/>
          <w:numId w:val="34"/>
        </w:numPr>
      </w:pPr>
      <w:r>
        <w:t xml:space="preserve">If </w:t>
      </w:r>
      <w:r w:rsidR="00DF23E3">
        <w:t>links don’t have an href, keyboard only users won’t be able to tab to the link.</w:t>
      </w:r>
      <w:r w:rsidR="006544EF">
        <w:t xml:space="preserve"> </w:t>
      </w:r>
    </w:p>
    <w:p w14:paraId="56BB042C" w14:textId="77777777" w:rsidR="008971E5" w:rsidRDefault="006544EF" w:rsidP="008971E5">
      <w:pPr>
        <w:pStyle w:val="ListParagraph"/>
        <w:numPr>
          <w:ilvl w:val="0"/>
          <w:numId w:val="34"/>
        </w:numPr>
      </w:pPr>
      <w:r>
        <w:t xml:space="preserve">If </w:t>
      </w:r>
      <w:r w:rsidR="004F1B8E">
        <w:t>buttons are built using a &lt;div&gt; or &lt;span&gt; rather than a &lt;button&gt;</w:t>
      </w:r>
      <w:r w:rsidR="00BC6CA1">
        <w:t>,</w:t>
      </w:r>
      <w:r w:rsidR="004F1B8E">
        <w:t xml:space="preserve"> keyboard-only users won’t be able to </w:t>
      </w:r>
      <w:r w:rsidR="00BC6CA1">
        <w:t>tab to the element.</w:t>
      </w:r>
      <w:r w:rsidR="003413A8">
        <w:t xml:space="preserve"> </w:t>
      </w:r>
    </w:p>
    <w:p w14:paraId="79EDA5AE" w14:textId="6157F5F3" w:rsidR="00CF212C" w:rsidRDefault="00211EA7" w:rsidP="008971E5">
      <w:pPr>
        <w:pStyle w:val="ListParagraph"/>
        <w:numPr>
          <w:ilvl w:val="0"/>
          <w:numId w:val="34"/>
        </w:numPr>
      </w:pPr>
      <w:r>
        <w:t xml:space="preserve">If date input fields require the user to choose a date via a calendar widget </w:t>
      </w:r>
      <w:r w:rsidR="0064270D">
        <w:t>rather than typing the date, keyboard-only users will be excluded.</w:t>
      </w:r>
    </w:p>
    <w:p w14:paraId="0683650A" w14:textId="162D016B" w:rsidR="00D76267" w:rsidRDefault="00D76267" w:rsidP="00D76267">
      <w:r>
        <w:t xml:space="preserve">When testing functionality, always make sure to </w:t>
      </w:r>
      <w:r w:rsidR="00996CF2">
        <w:t>see if it works using the keyboard only. It only takes a minute to check, but it has a profound impact on keyboard-only users.</w:t>
      </w:r>
    </w:p>
    <w:p w14:paraId="579C2B41" w14:textId="5BD4DD74" w:rsidR="00996CF2" w:rsidRDefault="006E0A89" w:rsidP="006E0A89">
      <w:pPr>
        <w:pStyle w:val="Heading2"/>
      </w:pPr>
      <w:bookmarkStart w:id="28" w:name="_Toc22036987"/>
      <w:r>
        <w:t>Visible Focus</w:t>
      </w:r>
      <w:bookmarkEnd w:id="28"/>
    </w:p>
    <w:p w14:paraId="06A75DBB" w14:textId="11CB7D0B" w:rsidR="00E44E8B" w:rsidRDefault="006E0A89">
      <w:r>
        <w:t xml:space="preserve">Keyboard-only users </w:t>
      </w:r>
      <w:r w:rsidR="005C2D02">
        <w:t xml:space="preserve">use the Tab key to </w:t>
      </w:r>
      <w:r w:rsidR="00E44E8B">
        <w:t>navigate</w:t>
      </w:r>
      <w:r w:rsidR="005C2D02">
        <w:t xml:space="preserve"> to interactive elements, and they </w:t>
      </w:r>
      <w:r w:rsidR="001743DF">
        <w:t xml:space="preserve">need to know when </w:t>
      </w:r>
      <w:r w:rsidR="005F330B">
        <w:t xml:space="preserve">focus has moved to </w:t>
      </w:r>
      <w:r w:rsidR="00E44E8B">
        <w:t>an element</w:t>
      </w:r>
      <w:r w:rsidR="005C2D02">
        <w:t>.</w:t>
      </w:r>
      <w:r w:rsidR="00786255">
        <w:t xml:space="preserve"> The focus </w:t>
      </w:r>
      <w:r w:rsidR="00567647">
        <w:t>must always be visible</w:t>
      </w:r>
      <w:r w:rsidR="00786255">
        <w:t>.</w:t>
      </w:r>
    </w:p>
    <w:p w14:paraId="2F157E3F" w14:textId="2419A896" w:rsidR="005F330B" w:rsidRDefault="00567647">
      <w:r>
        <w:t>Never use outline:0 or outline:none in CSS. This causes the visible focus to be removed for keyboard-only users.</w:t>
      </w:r>
    </w:p>
    <w:p w14:paraId="07654A81" w14:textId="6A58A6B9" w:rsidR="0056387E" w:rsidRDefault="00D42C9D">
      <w:pPr>
        <w:rPr>
          <w:strike/>
        </w:rPr>
      </w:pPr>
      <w:r w:rsidRPr="00D42C9D">
        <w:rPr>
          <w:strike/>
        </w:rPr>
        <w:t>outline:0</w:t>
      </w:r>
    </w:p>
    <w:p w14:paraId="6600F520" w14:textId="70978730" w:rsidR="00D42C9D" w:rsidRDefault="00D42C9D">
      <w:pPr>
        <w:rPr>
          <w:strike/>
        </w:rPr>
      </w:pPr>
      <w:r>
        <w:rPr>
          <w:strike/>
        </w:rPr>
        <w:t>outline:none</w:t>
      </w:r>
    </w:p>
    <w:p w14:paraId="002A2D82" w14:textId="0B543C20" w:rsidR="00DD593B" w:rsidRDefault="00513C15">
      <w:r>
        <w:t>Link without focus:</w:t>
      </w:r>
    </w:p>
    <w:p w14:paraId="39935D9C" w14:textId="42D62966" w:rsidR="00513C15" w:rsidRDefault="00513C15">
      <w:r>
        <w:rPr>
          <w:noProof/>
        </w:rPr>
        <w:drawing>
          <wp:inline distT="0" distB="0" distL="0" distR="0" wp14:anchorId="55C96531" wp14:editId="5F11A43A">
            <wp:extent cx="2266950" cy="704850"/>
            <wp:effectExtent l="0" t="0" r="0" b="0"/>
            <wp:docPr id="25" name="Picture 25" descr="link without foc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www.nationwide.com-2019.10.10-08-42-40.png"/>
                    <pic:cNvPicPr/>
                  </pic:nvPicPr>
                  <pic:blipFill>
                    <a:blip r:embed="rId17"/>
                    <a:stretch>
                      <a:fillRect/>
                    </a:stretch>
                  </pic:blipFill>
                  <pic:spPr>
                    <a:xfrm>
                      <a:off x="0" y="0"/>
                      <a:ext cx="2266950" cy="704850"/>
                    </a:xfrm>
                    <a:prstGeom prst="rect">
                      <a:avLst/>
                    </a:prstGeom>
                  </pic:spPr>
                </pic:pic>
              </a:graphicData>
            </a:graphic>
          </wp:inline>
        </w:drawing>
      </w:r>
    </w:p>
    <w:p w14:paraId="2CFF1036" w14:textId="15181AD9" w:rsidR="00513C15" w:rsidRDefault="00513C15">
      <w:r>
        <w:t>Link with focus:</w:t>
      </w:r>
    </w:p>
    <w:p w14:paraId="58CAA68F" w14:textId="64324896" w:rsidR="00513C15" w:rsidRPr="00DD593B" w:rsidRDefault="00B803F0">
      <w:r>
        <w:rPr>
          <w:noProof/>
        </w:rPr>
        <w:drawing>
          <wp:inline distT="0" distB="0" distL="0" distR="0" wp14:anchorId="78178DA3" wp14:editId="1EEA85FA">
            <wp:extent cx="2249084" cy="787179"/>
            <wp:effectExtent l="0" t="0" r="0" b="0"/>
            <wp:docPr id="26" name="Picture 26" descr="link with foc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ntitled-1.png"/>
                    <pic:cNvPicPr/>
                  </pic:nvPicPr>
                  <pic:blipFill>
                    <a:blip r:embed="rId28"/>
                    <a:stretch>
                      <a:fillRect/>
                    </a:stretch>
                  </pic:blipFill>
                  <pic:spPr>
                    <a:xfrm>
                      <a:off x="0" y="0"/>
                      <a:ext cx="2314433" cy="810051"/>
                    </a:xfrm>
                    <a:prstGeom prst="rect">
                      <a:avLst/>
                    </a:prstGeom>
                  </pic:spPr>
                </pic:pic>
              </a:graphicData>
            </a:graphic>
          </wp:inline>
        </w:drawing>
      </w:r>
    </w:p>
    <w:p w14:paraId="3207BE1C" w14:textId="7285AFCC" w:rsidR="003A17A8" w:rsidRDefault="0056387E">
      <w:r>
        <w:t>If a :hover effect is used in CSS, provide an equivalent :focus effect.</w:t>
      </w:r>
    </w:p>
    <w:p w14:paraId="0DB60938" w14:textId="621172D5" w:rsidR="00704CFB" w:rsidRDefault="00872F68">
      <w:r>
        <w:lastRenderedPageBreak/>
        <w:t>Button without focus:</w:t>
      </w:r>
    </w:p>
    <w:p w14:paraId="526F3C54" w14:textId="7F8A0453" w:rsidR="00872F68" w:rsidRDefault="00872F68">
      <w:r>
        <w:rPr>
          <w:noProof/>
        </w:rPr>
        <w:drawing>
          <wp:inline distT="0" distB="0" distL="0" distR="0" wp14:anchorId="22EF887A" wp14:editId="49AFFD02">
            <wp:extent cx="1009650" cy="419100"/>
            <wp:effectExtent l="0" t="0" r="0" b="0"/>
            <wp:docPr id="27" name="Picture 27" descr="button without foc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www.nrsforu.com-2019.10.10-12-14-30.png"/>
                    <pic:cNvPicPr/>
                  </pic:nvPicPr>
                  <pic:blipFill>
                    <a:blip r:embed="rId29"/>
                    <a:stretch>
                      <a:fillRect/>
                    </a:stretch>
                  </pic:blipFill>
                  <pic:spPr>
                    <a:xfrm>
                      <a:off x="0" y="0"/>
                      <a:ext cx="1009650" cy="419100"/>
                    </a:xfrm>
                    <a:prstGeom prst="rect">
                      <a:avLst/>
                    </a:prstGeom>
                  </pic:spPr>
                </pic:pic>
              </a:graphicData>
            </a:graphic>
          </wp:inline>
        </w:drawing>
      </w:r>
    </w:p>
    <w:p w14:paraId="6CD4D2BE" w14:textId="1963DF73" w:rsidR="00872F68" w:rsidRDefault="00872F68">
      <w:r>
        <w:t>Button with focus:</w:t>
      </w:r>
    </w:p>
    <w:p w14:paraId="27800789" w14:textId="5E7AE7B3" w:rsidR="00872F68" w:rsidRDefault="00647056">
      <w:r>
        <w:rPr>
          <w:noProof/>
        </w:rPr>
        <w:drawing>
          <wp:inline distT="0" distB="0" distL="0" distR="0" wp14:anchorId="2C865468" wp14:editId="7A4C5C39">
            <wp:extent cx="1019175" cy="447675"/>
            <wp:effectExtent l="0" t="0" r="9525" b="9525"/>
            <wp:docPr id="28" name="Picture 28" descr="button with foc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www.nrsforu.com-2019.10.10-12-15-23.png"/>
                    <pic:cNvPicPr/>
                  </pic:nvPicPr>
                  <pic:blipFill>
                    <a:blip r:embed="rId30"/>
                    <a:stretch>
                      <a:fillRect/>
                    </a:stretch>
                  </pic:blipFill>
                  <pic:spPr>
                    <a:xfrm>
                      <a:off x="0" y="0"/>
                      <a:ext cx="1019175" cy="447675"/>
                    </a:xfrm>
                    <a:prstGeom prst="rect">
                      <a:avLst/>
                    </a:prstGeom>
                  </pic:spPr>
                </pic:pic>
              </a:graphicData>
            </a:graphic>
          </wp:inline>
        </w:drawing>
      </w:r>
    </w:p>
    <w:p w14:paraId="2C179492" w14:textId="2C4D1064" w:rsidR="00647056" w:rsidRDefault="00647056">
      <w:r>
        <w:t>CSS:</w:t>
      </w:r>
    </w:p>
    <w:p w14:paraId="237A8487" w14:textId="66C1FC56" w:rsidR="00D92DB3" w:rsidRDefault="00D92DB3">
      <w:r>
        <w:t>.preferred:hover, preferred:focus {}</w:t>
      </w:r>
    </w:p>
    <w:p w14:paraId="2EF4FAC0" w14:textId="0E4BF816" w:rsidR="00BA0C73" w:rsidRDefault="00BA0C73" w:rsidP="00BA0C73">
      <w:pPr>
        <w:pStyle w:val="Heading2"/>
      </w:pPr>
      <w:bookmarkStart w:id="29" w:name="_Toc22036988"/>
      <w:r>
        <w:t>Tabindex</w:t>
      </w:r>
      <w:bookmarkEnd w:id="29"/>
    </w:p>
    <w:p w14:paraId="7E52C607" w14:textId="18E8D77C" w:rsidR="00AD4043" w:rsidRDefault="007759E6">
      <w:r>
        <w:t>By default, interactive elements, such as form inputs, links, and buttons</w:t>
      </w:r>
      <w:r w:rsidR="00E077A6">
        <w:t xml:space="preserve">, automatically are included in the tabindex order. The order is determined by the DOM – the first </w:t>
      </w:r>
      <w:r w:rsidR="00AD4043">
        <w:t xml:space="preserve">interactive element within the DOM receives focus first, followed by the second, and so on. There is no need to add a tabindex to an interactive element. </w:t>
      </w:r>
    </w:p>
    <w:p w14:paraId="379F7907" w14:textId="2281B011" w:rsidR="00D35B84" w:rsidRDefault="00D35B84">
      <w:r>
        <w:t>If the tab</w:t>
      </w:r>
      <w:r w:rsidR="000F4A8B">
        <w:t xml:space="preserve"> </w:t>
      </w:r>
      <w:r>
        <w:t xml:space="preserve">order does not match the DOM, </w:t>
      </w:r>
      <w:r w:rsidR="000F4A8B">
        <w:t>it may be</w:t>
      </w:r>
      <w:r w:rsidR="009D3E63">
        <w:t xml:space="preserve"> because a tabindex greater than 0 was used, which will interrupt the natural order. A tabindex greater than 0 should never be used.</w:t>
      </w:r>
      <w:r w:rsidR="000F4A8B">
        <w:t xml:space="preserve"> </w:t>
      </w:r>
    </w:p>
    <w:p w14:paraId="0054042F" w14:textId="75F95310" w:rsidR="00F95AFA" w:rsidRDefault="00F95AFA">
      <w:r>
        <w:t>If an interactive element is not receiving focus, this may indicate a coding error.</w:t>
      </w:r>
    </w:p>
    <w:p w14:paraId="78F48EBC" w14:textId="1CD6FA9F" w:rsidR="00F95AFA" w:rsidRDefault="00F95AFA" w:rsidP="00F95AFA">
      <w:pPr>
        <w:pStyle w:val="ListParagraph"/>
        <w:numPr>
          <w:ilvl w:val="0"/>
          <w:numId w:val="35"/>
        </w:numPr>
      </w:pPr>
      <w:r>
        <w:t xml:space="preserve">If a link doesn’t receive focus, </w:t>
      </w:r>
      <w:r w:rsidR="00ED52B0">
        <w:t>it may be missing an href or it may have tabindex=</w:t>
      </w:r>
      <w:r w:rsidR="002E1C9A">
        <w:t>“</w:t>
      </w:r>
      <w:r w:rsidR="00ED52B0">
        <w:t>-1</w:t>
      </w:r>
      <w:r w:rsidR="002E1C9A">
        <w:t>”</w:t>
      </w:r>
      <w:r w:rsidR="00ED52B0">
        <w:t>.</w:t>
      </w:r>
    </w:p>
    <w:p w14:paraId="30C62BD3" w14:textId="4695D5C0" w:rsidR="00ED52B0" w:rsidRDefault="00ED52B0" w:rsidP="00F95AFA">
      <w:pPr>
        <w:pStyle w:val="ListParagraph"/>
        <w:numPr>
          <w:ilvl w:val="0"/>
          <w:numId w:val="35"/>
        </w:numPr>
      </w:pPr>
      <w:r>
        <w:t xml:space="preserve">If a button doesn’t receive focus, it may have been coded with a &lt;span&gt; or &lt;div&gt; rather than </w:t>
      </w:r>
      <w:r w:rsidR="00E6261B">
        <w:t>a &lt;button&gt; or &lt;input type=</w:t>
      </w:r>
      <w:r w:rsidR="002E1C9A">
        <w:t>“</w:t>
      </w:r>
      <w:r w:rsidR="00E6261B">
        <w:t>button</w:t>
      </w:r>
      <w:r w:rsidR="002E1C9A">
        <w:t>”</w:t>
      </w:r>
      <w:r w:rsidR="00E6261B">
        <w:t>&gt;.</w:t>
      </w:r>
    </w:p>
    <w:p w14:paraId="2F2189C1" w14:textId="1A46BB0C" w:rsidR="00E218CE" w:rsidRDefault="00E218CE" w:rsidP="00F95AFA">
      <w:pPr>
        <w:pStyle w:val="ListParagraph"/>
        <w:numPr>
          <w:ilvl w:val="0"/>
          <w:numId w:val="35"/>
        </w:numPr>
      </w:pPr>
      <w:r>
        <w:t xml:space="preserve">If a radio button or checkbox is not receiving focus, it may have been created with </w:t>
      </w:r>
      <w:r w:rsidR="00C37E94">
        <w:t>a</w:t>
      </w:r>
      <w:r w:rsidR="00D51FEF">
        <w:t xml:space="preserve"> custom </w:t>
      </w:r>
      <w:r w:rsidR="00C77CC7">
        <w:t>input that is not accessible.</w:t>
      </w:r>
    </w:p>
    <w:p w14:paraId="001963E6" w14:textId="77777777" w:rsidR="0070148C" w:rsidRDefault="0070148C">
      <w:pPr>
        <w:rPr>
          <w:rFonts w:asciiTheme="majorHAnsi" w:eastAsiaTheme="majorEastAsia" w:hAnsiTheme="majorHAnsi" w:cstheme="majorBidi"/>
          <w:color w:val="3B3838" w:themeColor="background2" w:themeShade="40"/>
          <w:kern w:val="28"/>
          <w:sz w:val="52"/>
          <w:szCs w:val="52"/>
          <w14:ligatures w14:val="standard"/>
          <w14:numForm w14:val="oldStyle"/>
        </w:rPr>
      </w:pPr>
      <w:r>
        <w:br w:type="page"/>
      </w:r>
    </w:p>
    <w:p w14:paraId="5CB52F61" w14:textId="5D00BB2C" w:rsidR="005C6D45" w:rsidRDefault="00FF0F3A">
      <w:pPr>
        <w:pStyle w:val="Heading1"/>
      </w:pPr>
      <w:bookmarkStart w:id="30" w:name="_Toc22036989"/>
      <w:r>
        <w:lastRenderedPageBreak/>
        <w:t>Headings</w:t>
      </w:r>
      <w:bookmarkEnd w:id="30"/>
    </w:p>
    <w:p w14:paraId="44AC3286" w14:textId="77777777" w:rsidR="00A645A7" w:rsidRDefault="00FF0F3A">
      <w:r>
        <w:t xml:space="preserve">Headings </w:t>
      </w:r>
      <w:r w:rsidR="003D1276">
        <w:t xml:space="preserve">help to visually segregate the webpage into sections. Headings are important to screen reader users as well because </w:t>
      </w:r>
      <w:r w:rsidR="00DD247B">
        <w:t xml:space="preserve">shortcut keys can be used to navigate between headings. </w:t>
      </w:r>
    </w:p>
    <w:p w14:paraId="25181A51" w14:textId="2F18E016" w:rsidR="009C5403" w:rsidRDefault="00A645A7">
      <w:r>
        <w:t xml:space="preserve">Headings should follow a </w:t>
      </w:r>
      <w:r w:rsidR="0033764A">
        <w:t>logical order. A heading level one should be first on the page, followed by heading level 2, heading level 3, etc.</w:t>
      </w:r>
      <w:r w:rsidR="00B9768E">
        <w:t xml:space="preserve"> Heading levels should not be skipped. </w:t>
      </w:r>
      <w:r w:rsidR="006B6C36">
        <w:t>It is a best practice to have only one heading level 1 per page.</w:t>
      </w:r>
    </w:p>
    <w:p w14:paraId="1B141994" w14:textId="77777777" w:rsidR="001D6815" w:rsidRDefault="00FD5705" w:rsidP="002D720E">
      <w:r>
        <w:t xml:space="preserve">Don’t use CSS to </w:t>
      </w:r>
      <w:r w:rsidR="00F826E5">
        <w:t xml:space="preserve">create </w:t>
      </w:r>
      <w:r>
        <w:t xml:space="preserve">fake headings. Styling a heading to look like a heading may be fine visually, but </w:t>
      </w:r>
      <w:r w:rsidR="00F826E5">
        <w:t xml:space="preserve">screen readers will not recognize it as a heading. Only </w:t>
      </w:r>
      <w:r w:rsidR="003676D7">
        <w:t>headings properly marked up with &lt;h1&gt;, &lt;h2&gt;, &lt;h3&gt;, &lt;h4&gt;, &lt;h5&gt; and &lt;h6&gt; will be recognized as headings.</w:t>
      </w:r>
      <w:bookmarkStart w:id="31" w:name="_Toc522551272"/>
      <w:bookmarkStart w:id="32" w:name="_Toc522551310"/>
      <w:bookmarkStart w:id="33" w:name="_Toc522551961"/>
    </w:p>
    <w:bookmarkEnd w:id="31"/>
    <w:bookmarkEnd w:id="32"/>
    <w:bookmarkEnd w:id="33"/>
    <w:p w14:paraId="2BF14F10" w14:textId="77777777" w:rsidR="0070148C" w:rsidRDefault="0070148C">
      <w:pPr>
        <w:rPr>
          <w:rFonts w:asciiTheme="majorHAnsi" w:eastAsiaTheme="majorEastAsia" w:hAnsiTheme="majorHAnsi" w:cstheme="majorBidi"/>
          <w:color w:val="3B3838" w:themeColor="background2" w:themeShade="40"/>
          <w:kern w:val="28"/>
          <w:sz w:val="52"/>
          <w:szCs w:val="52"/>
          <w14:ligatures w14:val="standard"/>
          <w14:numForm w14:val="oldStyle"/>
        </w:rPr>
      </w:pPr>
      <w:r>
        <w:br w:type="page"/>
      </w:r>
    </w:p>
    <w:p w14:paraId="1F2C61A7" w14:textId="691A2B05" w:rsidR="005C6D45" w:rsidRDefault="001D6815" w:rsidP="001D6815">
      <w:pPr>
        <w:pStyle w:val="Heading1"/>
      </w:pPr>
      <w:bookmarkStart w:id="34" w:name="_Toc22036990"/>
      <w:r>
        <w:lastRenderedPageBreak/>
        <w:t>List Items</w:t>
      </w:r>
      <w:bookmarkEnd w:id="34"/>
    </w:p>
    <w:p w14:paraId="04AB1412" w14:textId="49996CF9" w:rsidR="005C6D45" w:rsidRDefault="001D6815">
      <w:pPr>
        <w:keepNext/>
      </w:pPr>
      <w:r>
        <w:t xml:space="preserve">List items are used to </w:t>
      </w:r>
      <w:r w:rsidR="00DD2ED1">
        <w:t xml:space="preserve">group similar items. List items can be either unordered, meaning the order </w:t>
      </w:r>
      <w:r w:rsidR="00A8134D">
        <w:t xml:space="preserve">of the items </w:t>
      </w:r>
      <w:r w:rsidR="00DD2ED1">
        <w:t>doesn’t</w:t>
      </w:r>
      <w:r w:rsidR="00A8134D">
        <w:t xml:space="preserve"> matter, or ordered, meaning the order does matter.</w:t>
      </w:r>
      <w:r w:rsidR="00DD2ED1">
        <w:t xml:space="preserve"> </w:t>
      </w:r>
      <w:r w:rsidR="00D13A00">
        <w:t xml:space="preserve"> An example of an unordered list </w:t>
      </w:r>
      <w:r w:rsidR="00CF2BB5">
        <w:t>is a grocery list. An example of an ordered list would be a recipe, where the order of the steps matter.</w:t>
      </w:r>
    </w:p>
    <w:p w14:paraId="1DF6573D" w14:textId="5C860BC0" w:rsidR="004B1B5C" w:rsidRDefault="004B1B5C">
      <w:pPr>
        <w:keepNext/>
      </w:pPr>
      <w:r>
        <w:t xml:space="preserve">Don’t use CSS to create fake lists. Styling a list to look like a list may be fine visually, but screen readers will not recognize it as a list. </w:t>
      </w:r>
    </w:p>
    <w:p w14:paraId="1D7DA5EF" w14:textId="298FE786" w:rsidR="00FD20C5" w:rsidRDefault="00FD20C5">
      <w:pPr>
        <w:keepNext/>
      </w:pPr>
      <w:r>
        <w:t>If &lt;li&gt; is used, it must be wrapped with either &lt;ul&gt; or &lt;ol&gt;</w:t>
      </w:r>
    </w:p>
    <w:p w14:paraId="48AEE68D" w14:textId="77777777" w:rsidR="0070148C" w:rsidRDefault="0070148C">
      <w:pPr>
        <w:rPr>
          <w:rFonts w:asciiTheme="majorHAnsi" w:eastAsiaTheme="majorEastAsia" w:hAnsiTheme="majorHAnsi" w:cstheme="majorBidi"/>
          <w:color w:val="3B3838" w:themeColor="background2" w:themeShade="40"/>
          <w:kern w:val="28"/>
          <w:sz w:val="52"/>
          <w:szCs w:val="52"/>
          <w14:ligatures w14:val="standard"/>
          <w14:numForm w14:val="oldStyle"/>
        </w:rPr>
      </w:pPr>
      <w:r>
        <w:br w:type="page"/>
      </w:r>
    </w:p>
    <w:p w14:paraId="4106E8A8" w14:textId="6372DDAB" w:rsidR="005C6D45" w:rsidRDefault="00B73D21">
      <w:pPr>
        <w:pStyle w:val="Heading1"/>
      </w:pPr>
      <w:bookmarkStart w:id="35" w:name="_Toc22036991"/>
      <w:r>
        <w:lastRenderedPageBreak/>
        <w:t>Tables</w:t>
      </w:r>
      <w:bookmarkEnd w:id="35"/>
    </w:p>
    <w:p w14:paraId="411854C1" w14:textId="79E43004" w:rsidR="005C6D45" w:rsidRDefault="00B73D21">
      <w:r>
        <w:t>There are two common types of tables, simple tables and complex tables.</w:t>
      </w:r>
    </w:p>
    <w:p w14:paraId="46B966D9" w14:textId="591091D7" w:rsidR="00757E73" w:rsidRDefault="00757E73" w:rsidP="00757E73">
      <w:pPr>
        <w:pStyle w:val="Heading2"/>
      </w:pPr>
      <w:bookmarkStart w:id="36" w:name="_Toc22036992"/>
      <w:r>
        <w:t>Simple Table</w:t>
      </w:r>
      <w:bookmarkEnd w:id="36"/>
    </w:p>
    <w:p w14:paraId="053A9C11" w14:textId="6318BA8C" w:rsidR="007D70BB" w:rsidRDefault="007D70BB">
      <w:r>
        <w:t>A simple table has a header row for each column. Here’s an example of a simple table.</w:t>
      </w:r>
    </w:p>
    <w:p w14:paraId="6F9628DE" w14:textId="398BBF35" w:rsidR="007D70BB" w:rsidRDefault="000839C8">
      <w:r>
        <w:rPr>
          <w:noProof/>
        </w:rPr>
        <w:drawing>
          <wp:inline distT="0" distB="0" distL="0" distR="0" wp14:anchorId="7A30AB1B" wp14:editId="6534E6EB">
            <wp:extent cx="5476875" cy="1333500"/>
            <wp:effectExtent l="0" t="0" r="9525" b="0"/>
            <wp:docPr id="29" name="Picture 29" descr="simple tab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www.nrsforu.com-2019.10.10-12-48-47.png"/>
                    <pic:cNvPicPr/>
                  </pic:nvPicPr>
                  <pic:blipFill>
                    <a:blip r:embed="rId31"/>
                    <a:stretch>
                      <a:fillRect/>
                    </a:stretch>
                  </pic:blipFill>
                  <pic:spPr>
                    <a:xfrm>
                      <a:off x="0" y="0"/>
                      <a:ext cx="5476875" cy="1333500"/>
                    </a:xfrm>
                    <a:prstGeom prst="rect">
                      <a:avLst/>
                    </a:prstGeom>
                  </pic:spPr>
                </pic:pic>
              </a:graphicData>
            </a:graphic>
          </wp:inline>
        </w:drawing>
      </w:r>
    </w:p>
    <w:p w14:paraId="41331511" w14:textId="1E8492B7" w:rsidR="000839C8" w:rsidRDefault="0018028C">
      <w:r>
        <w:t xml:space="preserve">On simple tables, the first row should identify the headers. Use </w:t>
      </w:r>
      <w:r w:rsidR="00F80D1E">
        <w:t>scope=</w:t>
      </w:r>
      <w:r w:rsidR="002E1C9A">
        <w:t>“</w:t>
      </w:r>
      <w:r w:rsidR="00F80D1E">
        <w:t>col</w:t>
      </w:r>
      <w:r w:rsidR="002E1C9A">
        <w:t>”</w:t>
      </w:r>
      <w:r w:rsidR="00F80D1E">
        <w:t xml:space="preserve"> to indicate which column the header is associated with.</w:t>
      </w:r>
      <w:r w:rsidR="0091690F">
        <w:t xml:space="preserve"> Add a &lt;caption&gt; below the table. If the caption is not be shown visually, use CSS to hide it off-screen.</w:t>
      </w:r>
    </w:p>
    <w:p w14:paraId="0D6A5930" w14:textId="1471A839" w:rsidR="00E403E8" w:rsidRDefault="00E403E8" w:rsidP="00E403E8">
      <w:r>
        <w:t>&lt;table id="recent-activity-table" class="data-table mb30"&gt;</w:t>
      </w:r>
    </w:p>
    <w:p w14:paraId="674F43EF" w14:textId="20BA2C9D" w:rsidR="00E403E8" w:rsidRDefault="00E403E8" w:rsidP="00E403E8">
      <w:r>
        <w:t>&lt;caption&gt;recent activity&lt;/caption&gt;</w:t>
      </w:r>
    </w:p>
    <w:p w14:paraId="43EC3AF6" w14:textId="63D59994" w:rsidR="00E403E8" w:rsidRDefault="00E403E8" w:rsidP="00E403E8">
      <w:r>
        <w:t>&lt;tbody&gt;</w:t>
      </w:r>
    </w:p>
    <w:p w14:paraId="589ED5DE" w14:textId="214E4DBE" w:rsidR="00E403E8" w:rsidRDefault="00E403E8" w:rsidP="00E403E8">
      <w:r>
        <w:t>&lt;tr&gt;</w:t>
      </w:r>
    </w:p>
    <w:p w14:paraId="19139003" w14:textId="3934AA74" w:rsidR="00E403E8" w:rsidRDefault="00E403E8" w:rsidP="00E403E8">
      <w:r>
        <w:t>&lt;th scope="col"&gt;Effective Date&lt;/th&gt;</w:t>
      </w:r>
    </w:p>
    <w:p w14:paraId="1E8883E8" w14:textId="1FC98F75" w:rsidR="00E403E8" w:rsidRDefault="00E403E8" w:rsidP="00E403E8">
      <w:r>
        <w:t>&lt;th scope="col"&gt;Transaction&lt;/th&gt;</w:t>
      </w:r>
    </w:p>
    <w:p w14:paraId="76391353" w14:textId="53622408" w:rsidR="00E403E8" w:rsidRDefault="00E403E8" w:rsidP="00E403E8">
      <w:r>
        <w:t>&lt;th scope="col"&gt;Amount&lt;/th&gt;</w:t>
      </w:r>
    </w:p>
    <w:p w14:paraId="06A75243" w14:textId="4DAE110F" w:rsidR="00E403E8" w:rsidRDefault="00E403E8" w:rsidP="00E403E8">
      <w:r>
        <w:t>&lt;/tr&gt;</w:t>
      </w:r>
    </w:p>
    <w:p w14:paraId="464EB889" w14:textId="678C4FD0" w:rsidR="00E403E8" w:rsidRDefault="00E403E8" w:rsidP="00E403E8">
      <w:r>
        <w:t>&lt;tr&gt;</w:t>
      </w:r>
    </w:p>
    <w:p w14:paraId="15999E6F" w14:textId="7DC1C87B" w:rsidR="0091690F" w:rsidRDefault="00757E73" w:rsidP="00757E73">
      <w:pPr>
        <w:pStyle w:val="Heading2"/>
      </w:pPr>
      <w:bookmarkStart w:id="37" w:name="_Toc22036993"/>
      <w:r>
        <w:t>Complex Table</w:t>
      </w:r>
      <w:bookmarkEnd w:id="37"/>
    </w:p>
    <w:p w14:paraId="0209746D" w14:textId="74655485" w:rsidR="00616F46" w:rsidRDefault="00616F46" w:rsidP="00616F46">
      <w:r>
        <w:t>A complex table typically has multiple header rows</w:t>
      </w:r>
      <w:r w:rsidR="00711BC5">
        <w:t xml:space="preserve"> and may scan multiple data cells. </w:t>
      </w:r>
      <w:r>
        <w:t xml:space="preserve">Here’s an example of a </w:t>
      </w:r>
      <w:r w:rsidR="00711BC5">
        <w:t>complex</w:t>
      </w:r>
      <w:r>
        <w:t xml:space="preserve"> table.</w:t>
      </w:r>
    </w:p>
    <w:p w14:paraId="6E6856A5" w14:textId="7D869697" w:rsidR="00711BC5" w:rsidRDefault="00CB3E15" w:rsidP="00616F46">
      <w:r>
        <w:rPr>
          <w:noProof/>
        </w:rPr>
        <w:lastRenderedPageBreak/>
        <w:drawing>
          <wp:inline distT="0" distB="0" distL="0" distR="0" wp14:anchorId="2F4C1F95" wp14:editId="5C30B909">
            <wp:extent cx="5943600" cy="2131695"/>
            <wp:effectExtent l="0" t="0" r="0" b="1905"/>
            <wp:docPr id="30" name="Picture 30" descr="complex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www.nrsforu.com-2019.10.10-12-56-36.png"/>
                    <pic:cNvPicPr/>
                  </pic:nvPicPr>
                  <pic:blipFill>
                    <a:blip r:embed="rId32"/>
                    <a:stretch>
                      <a:fillRect/>
                    </a:stretch>
                  </pic:blipFill>
                  <pic:spPr>
                    <a:xfrm>
                      <a:off x="0" y="0"/>
                      <a:ext cx="5943600" cy="2131695"/>
                    </a:xfrm>
                    <a:prstGeom prst="rect">
                      <a:avLst/>
                    </a:prstGeom>
                  </pic:spPr>
                </pic:pic>
              </a:graphicData>
            </a:graphic>
          </wp:inline>
        </w:drawing>
      </w:r>
    </w:p>
    <w:p w14:paraId="0E3501FC" w14:textId="19A7F8CB" w:rsidR="00757E73" w:rsidRDefault="00746C65" w:rsidP="00757E73">
      <w:r>
        <w:t xml:space="preserve">Complex tables require </w:t>
      </w:r>
      <w:r w:rsidR="00AC7089">
        <w:t xml:space="preserve">a unique ID on each of the headers. </w:t>
      </w:r>
    </w:p>
    <w:p w14:paraId="5C00375F" w14:textId="1587858E" w:rsidR="00EF4FEE" w:rsidRDefault="00EF4FEE" w:rsidP="00757E73">
      <w:r>
        <w:t xml:space="preserve">Each data cell needs a headers attribute </w:t>
      </w:r>
      <w:r w:rsidR="004D4F52">
        <w:t>to associated which header should be associated with the data cell.</w:t>
      </w:r>
    </w:p>
    <w:p w14:paraId="1BB9BFF2" w14:textId="79522F70" w:rsidR="005C0B48" w:rsidRDefault="004D4F52" w:rsidP="00757E73">
      <w:r>
        <w:t xml:space="preserve">For instance, </w:t>
      </w:r>
      <w:r w:rsidR="006F2EFC">
        <w:t xml:space="preserve">if a screen reader user was in the </w:t>
      </w:r>
      <w:r w:rsidR="00633AA0">
        <w:t xml:space="preserve">3 YR column for the Fidelity Asset Manager fund, there </w:t>
      </w:r>
      <w:r w:rsidR="0017433F">
        <w:t xml:space="preserve">are four </w:t>
      </w:r>
      <w:r w:rsidR="00633AA0">
        <w:t xml:space="preserve">headers that would need to be announced. </w:t>
      </w:r>
    </w:p>
    <w:p w14:paraId="0B1B5D00" w14:textId="779FF1BB" w:rsidR="004D4F52" w:rsidRDefault="005C0B48" w:rsidP="005C0B48">
      <w:pPr>
        <w:pStyle w:val="ListParagraph"/>
        <w:numPr>
          <w:ilvl w:val="0"/>
          <w:numId w:val="36"/>
        </w:numPr>
      </w:pPr>
      <w:r>
        <w:t>Average Annual Return (%).</w:t>
      </w:r>
      <w:r w:rsidR="00811BA8">
        <w:t xml:space="preserve"> (row 1, column 2)</w:t>
      </w:r>
    </w:p>
    <w:p w14:paraId="54D2E101" w14:textId="08666E69" w:rsidR="005C0B48" w:rsidRDefault="005C0B48" w:rsidP="005C0B48">
      <w:pPr>
        <w:pStyle w:val="ListParagraph"/>
        <w:numPr>
          <w:ilvl w:val="0"/>
          <w:numId w:val="36"/>
        </w:numPr>
      </w:pPr>
      <w:r>
        <w:t>3 YR</w:t>
      </w:r>
      <w:r w:rsidR="00811BA8">
        <w:t xml:space="preserve"> (row 2, column 4)</w:t>
      </w:r>
    </w:p>
    <w:p w14:paraId="18932377" w14:textId="010A4454" w:rsidR="0017433F" w:rsidRDefault="0017433F" w:rsidP="005C0B48">
      <w:pPr>
        <w:pStyle w:val="ListParagraph"/>
        <w:numPr>
          <w:ilvl w:val="0"/>
          <w:numId w:val="36"/>
        </w:numPr>
      </w:pPr>
      <w:r>
        <w:t>Balanced</w:t>
      </w:r>
      <w:r w:rsidR="00811BA8">
        <w:t xml:space="preserve"> (</w:t>
      </w:r>
      <w:r w:rsidR="00BF33DD">
        <w:t>row 5, column 1)</w:t>
      </w:r>
    </w:p>
    <w:p w14:paraId="278B8F75" w14:textId="605CDB3B" w:rsidR="00E1388F" w:rsidRDefault="0017433F" w:rsidP="00E1388F">
      <w:pPr>
        <w:pStyle w:val="ListParagraph"/>
        <w:numPr>
          <w:ilvl w:val="0"/>
          <w:numId w:val="36"/>
        </w:numPr>
      </w:pPr>
      <w:r>
        <w:t>Fidelity Asset Manager</w:t>
      </w:r>
      <w:r w:rsidR="00A23765">
        <w:t xml:space="preserve"> (row 6, column 1)</w:t>
      </w:r>
    </w:p>
    <w:p w14:paraId="6CB9F3AA" w14:textId="77777777" w:rsidR="00B76C43" w:rsidRDefault="006E2167">
      <w:r w:rsidRPr="006E2167">
        <w:t>&lt;td class="numeric nowrap" headers="</w:t>
      </w:r>
      <w:r w:rsidR="005007BA">
        <w:t>r1</w:t>
      </w:r>
      <w:r w:rsidRPr="006E2167">
        <w:t xml:space="preserve">c2 </w:t>
      </w:r>
      <w:r w:rsidR="005007BA">
        <w:t>r2</w:t>
      </w:r>
      <w:r w:rsidRPr="006E2167">
        <w:t xml:space="preserve">c4 </w:t>
      </w:r>
      <w:r w:rsidR="005007BA">
        <w:t>r</w:t>
      </w:r>
      <w:r w:rsidR="00BF33DD">
        <w:t>5</w:t>
      </w:r>
      <w:r w:rsidRPr="006E2167">
        <w:t xml:space="preserve">c1 </w:t>
      </w:r>
      <w:r w:rsidR="005007BA">
        <w:t>r</w:t>
      </w:r>
      <w:r w:rsidR="00E1388F">
        <w:t>6</w:t>
      </w:r>
      <w:r w:rsidRPr="006E2167">
        <w:t>c1"&gt;6.52&lt;/td&gt;</w:t>
      </w:r>
    </w:p>
    <w:p w14:paraId="4D2BB816" w14:textId="77777777" w:rsidR="0070148C" w:rsidRDefault="0070148C">
      <w:pPr>
        <w:rPr>
          <w:rFonts w:asciiTheme="majorHAnsi" w:eastAsiaTheme="majorEastAsia" w:hAnsiTheme="majorHAnsi" w:cstheme="majorBidi"/>
          <w:color w:val="3B3838" w:themeColor="background2" w:themeShade="40"/>
          <w:kern w:val="28"/>
          <w:sz w:val="52"/>
          <w:szCs w:val="52"/>
          <w14:ligatures w14:val="standard"/>
          <w14:numForm w14:val="oldStyle"/>
        </w:rPr>
      </w:pPr>
      <w:r>
        <w:br w:type="page"/>
      </w:r>
    </w:p>
    <w:p w14:paraId="6523F9F3" w14:textId="78CF8B9B" w:rsidR="00166912" w:rsidRDefault="00B76C43" w:rsidP="00271B1D">
      <w:pPr>
        <w:pStyle w:val="Heading1"/>
      </w:pPr>
      <w:bookmarkStart w:id="38" w:name="_Toc22036994"/>
      <w:r>
        <w:lastRenderedPageBreak/>
        <w:t>Language</w:t>
      </w:r>
      <w:bookmarkEnd w:id="38"/>
    </w:p>
    <w:p w14:paraId="03601763" w14:textId="73F64873" w:rsidR="00271B1D" w:rsidRDefault="007D4CF9" w:rsidP="00271B1D">
      <w:r>
        <w:t xml:space="preserve">Since screen readers can read in multiple languages, </w:t>
      </w:r>
      <w:r w:rsidR="00B32BF4">
        <w:t>t</w:t>
      </w:r>
      <w:r w:rsidR="00271B1D">
        <w:t>he language of every webpage needs specified</w:t>
      </w:r>
      <w:r w:rsidR="00B32BF4">
        <w:t xml:space="preserve"> so that the screen reader knows how to properly enunciate the text. </w:t>
      </w:r>
    </w:p>
    <w:p w14:paraId="048A6CCF" w14:textId="1D677663" w:rsidR="004A7F5E" w:rsidRDefault="004A7F5E" w:rsidP="004A7F5E">
      <w:pPr>
        <w:pStyle w:val="Heading2"/>
      </w:pPr>
      <w:bookmarkStart w:id="39" w:name="_Toc22036995"/>
      <w:r>
        <w:t>Language of the page</w:t>
      </w:r>
      <w:bookmarkEnd w:id="39"/>
    </w:p>
    <w:p w14:paraId="609AE2BD" w14:textId="2AE09394" w:rsidR="0091690F" w:rsidRDefault="003641C6">
      <w:r>
        <w:t xml:space="preserve">The lang attribute </w:t>
      </w:r>
      <w:r w:rsidR="00696844">
        <w:t>belongs on the &lt;html&gt; attribute.</w:t>
      </w:r>
    </w:p>
    <w:p w14:paraId="4A408FCF" w14:textId="347B486E" w:rsidR="00696844" w:rsidRDefault="00696844">
      <w:r>
        <w:t>&lt;html lang=</w:t>
      </w:r>
      <w:r w:rsidR="002E1C9A">
        <w:t>“</w:t>
      </w:r>
      <w:r>
        <w:t>en</w:t>
      </w:r>
      <w:r w:rsidR="002E1C9A">
        <w:t>”</w:t>
      </w:r>
      <w:r>
        <w:t>&gt;</w:t>
      </w:r>
    </w:p>
    <w:p w14:paraId="350C22A6" w14:textId="40AFAFC8" w:rsidR="00F54F1D" w:rsidRDefault="00F54F1D">
      <w:r>
        <w:t xml:space="preserve">The language attribute of </w:t>
      </w:r>
      <w:r w:rsidR="002E1C9A">
        <w:t>“</w:t>
      </w:r>
      <w:r>
        <w:t>en</w:t>
      </w:r>
      <w:r w:rsidR="002E1C9A">
        <w:t>”</w:t>
      </w:r>
      <w:r>
        <w:t xml:space="preserve"> will read the contents of the page in English</w:t>
      </w:r>
      <w:r w:rsidR="004A7F5E">
        <w:t>.</w:t>
      </w:r>
    </w:p>
    <w:p w14:paraId="41C2A4D5" w14:textId="77777777" w:rsidR="004A7F5E" w:rsidRDefault="004A7F5E"/>
    <w:p w14:paraId="5C93E780" w14:textId="651CFDE0" w:rsidR="004A7F5E" w:rsidRDefault="004A7F5E">
      <w:r>
        <w:t>&lt;html lang=</w:t>
      </w:r>
      <w:r w:rsidR="002E1C9A">
        <w:t>“</w:t>
      </w:r>
      <w:r>
        <w:t>es</w:t>
      </w:r>
      <w:r w:rsidR="002E1C9A">
        <w:t>”</w:t>
      </w:r>
      <w:r>
        <w:t>&gt;</w:t>
      </w:r>
    </w:p>
    <w:p w14:paraId="21BA3E30" w14:textId="6DC9C35B" w:rsidR="004A7F5E" w:rsidRDefault="004A7F5E">
      <w:r>
        <w:t xml:space="preserve">The language attribute of </w:t>
      </w:r>
      <w:r w:rsidR="002E1C9A">
        <w:t>“</w:t>
      </w:r>
      <w:r>
        <w:t>es</w:t>
      </w:r>
      <w:r w:rsidR="002E1C9A">
        <w:t>”</w:t>
      </w:r>
      <w:r>
        <w:t xml:space="preserve"> will read the contents of the page in Spanish.</w:t>
      </w:r>
    </w:p>
    <w:p w14:paraId="0DF35E89" w14:textId="6B9493AF" w:rsidR="004A7F5E" w:rsidRDefault="004A7F5E" w:rsidP="004A7F5E">
      <w:pPr>
        <w:pStyle w:val="Heading2"/>
      </w:pPr>
      <w:bookmarkStart w:id="40" w:name="_Toc22036996"/>
      <w:r>
        <w:t>Language of the part</w:t>
      </w:r>
      <w:bookmarkEnd w:id="40"/>
    </w:p>
    <w:p w14:paraId="3DF2953D" w14:textId="3AED2F2F" w:rsidR="004A7F5E" w:rsidRDefault="004A7F5E" w:rsidP="004A7F5E">
      <w:r>
        <w:t xml:space="preserve">If a portion of the page should be read in a </w:t>
      </w:r>
      <w:r w:rsidR="00D9136F">
        <w:t>different language,</w:t>
      </w:r>
      <w:r w:rsidR="00623C02">
        <w:t xml:space="preserve"> add the lang attribute on the element.</w:t>
      </w:r>
      <w:r w:rsidR="00D9136F">
        <w:t xml:space="preserve"> </w:t>
      </w:r>
    </w:p>
    <w:p w14:paraId="3780FF02" w14:textId="1608E153" w:rsidR="007930E5" w:rsidRDefault="007930E5" w:rsidP="004A7F5E">
      <w:r w:rsidRPr="007930E5">
        <w:t>&lt;a href="</w:t>
      </w:r>
      <w:r w:rsidR="005330C4">
        <w:t>…</w:t>
      </w:r>
      <w:r w:rsidRPr="007930E5">
        <w:t xml:space="preserve">" </w:t>
      </w:r>
      <w:r w:rsidR="005330C4">
        <w:t>lang=</w:t>
      </w:r>
      <w:r w:rsidR="005330C4" w:rsidRPr="007930E5">
        <w:t>"</w:t>
      </w:r>
      <w:r w:rsidR="005330C4">
        <w:t>es</w:t>
      </w:r>
      <w:r w:rsidRPr="007930E5">
        <w:t>"&gt;Español&lt;/a&gt;</w:t>
      </w:r>
    </w:p>
    <w:p w14:paraId="7DA20FCE" w14:textId="77777777" w:rsidR="0070148C" w:rsidRDefault="0070148C">
      <w:pPr>
        <w:rPr>
          <w:rFonts w:asciiTheme="majorHAnsi" w:eastAsiaTheme="majorEastAsia" w:hAnsiTheme="majorHAnsi" w:cstheme="majorBidi"/>
          <w:color w:val="3B3838" w:themeColor="background2" w:themeShade="40"/>
          <w:kern w:val="28"/>
          <w:sz w:val="52"/>
          <w:szCs w:val="52"/>
          <w14:ligatures w14:val="standard"/>
          <w14:numForm w14:val="oldStyle"/>
        </w:rPr>
      </w:pPr>
      <w:r>
        <w:br w:type="page"/>
      </w:r>
    </w:p>
    <w:p w14:paraId="6DB8E652" w14:textId="21420AB9" w:rsidR="00FD2312" w:rsidRDefault="009E2923" w:rsidP="009E2923">
      <w:pPr>
        <w:pStyle w:val="Heading1"/>
      </w:pPr>
      <w:bookmarkStart w:id="41" w:name="_Toc22036997"/>
      <w:r>
        <w:lastRenderedPageBreak/>
        <w:t>Title</w:t>
      </w:r>
      <w:bookmarkEnd w:id="41"/>
    </w:p>
    <w:p w14:paraId="143FB0FB" w14:textId="0B4F8578" w:rsidR="00FD2312" w:rsidRDefault="009E2923" w:rsidP="004A7F5E">
      <w:r>
        <w:t>Every webpage should have a unique title. The title is the first content that will be read by screen readers when the page loads.</w:t>
      </w:r>
    </w:p>
    <w:p w14:paraId="04C00FA9" w14:textId="3FFE5DA1" w:rsidR="005F43FA" w:rsidRDefault="005F43FA" w:rsidP="004A7F5E">
      <w:r>
        <w:t>The &lt;title&gt; attribute is added into the &lt;head&gt; of the document.</w:t>
      </w:r>
    </w:p>
    <w:p w14:paraId="38EC5F73" w14:textId="1C5AB9D0" w:rsidR="009E2923" w:rsidRDefault="009E2923" w:rsidP="004A7F5E">
      <w:r>
        <w:t xml:space="preserve">It is a best practice to </w:t>
      </w:r>
      <w:r w:rsidR="00293C09">
        <w:t>put unique information first.</w:t>
      </w:r>
    </w:p>
    <w:p w14:paraId="5F972F9C" w14:textId="5398EE35" w:rsidR="005F43FA" w:rsidRDefault="003A7657" w:rsidP="004A7F5E">
      <w:r w:rsidRPr="003A7657">
        <w:t>&lt;title&gt;How do Annuities Work? – Nationwide&lt;/title&gt;</w:t>
      </w:r>
    </w:p>
    <w:p w14:paraId="2CF758FF" w14:textId="635499F8" w:rsidR="003A7657" w:rsidRDefault="002F0B7A" w:rsidP="004A7F5E">
      <w:r w:rsidRPr="002F0B7A">
        <w:t>&lt;title&gt;What to Know Before Buying a House - Nationwide&lt;/title&gt;</w:t>
      </w:r>
    </w:p>
    <w:p w14:paraId="749A7BB5" w14:textId="77777777" w:rsidR="0070148C" w:rsidRDefault="0070148C">
      <w:pPr>
        <w:rPr>
          <w:rFonts w:asciiTheme="majorHAnsi" w:eastAsiaTheme="majorEastAsia" w:hAnsiTheme="majorHAnsi" w:cstheme="majorBidi"/>
          <w:color w:val="3B3838" w:themeColor="background2" w:themeShade="40"/>
          <w:kern w:val="28"/>
          <w:sz w:val="52"/>
          <w:szCs w:val="52"/>
          <w14:ligatures w14:val="standard"/>
          <w14:numForm w14:val="oldStyle"/>
        </w:rPr>
      </w:pPr>
      <w:r>
        <w:br w:type="page"/>
      </w:r>
    </w:p>
    <w:p w14:paraId="3FA3A718" w14:textId="4D453F4E" w:rsidR="00CE1C5A" w:rsidRDefault="001C6F52" w:rsidP="001C6F52">
      <w:pPr>
        <w:pStyle w:val="Heading1"/>
      </w:pPr>
      <w:bookmarkStart w:id="42" w:name="_Toc22036998"/>
      <w:r>
        <w:lastRenderedPageBreak/>
        <w:t>Bypass Blocks</w:t>
      </w:r>
      <w:bookmarkEnd w:id="42"/>
    </w:p>
    <w:p w14:paraId="29800A99" w14:textId="2821DAB6" w:rsidR="00CE1C5A" w:rsidRDefault="001C6F52" w:rsidP="004A7F5E">
      <w:r>
        <w:t xml:space="preserve">Bypass blocks allow screen reader users </w:t>
      </w:r>
      <w:r w:rsidR="00832CBB">
        <w:t xml:space="preserve">and keyboard-only users </w:t>
      </w:r>
      <w:r>
        <w:t xml:space="preserve">to skip </w:t>
      </w:r>
      <w:r w:rsidR="0092095C">
        <w:t xml:space="preserve">to the important content quickly. </w:t>
      </w:r>
      <w:r w:rsidR="002A7E26">
        <w:t>There are two types of bypass blocks: skip links and landmark regions.</w:t>
      </w:r>
    </w:p>
    <w:p w14:paraId="35D02F7E" w14:textId="232444F8" w:rsidR="002A7E26" w:rsidRDefault="002A7E26" w:rsidP="002A7E26">
      <w:pPr>
        <w:pStyle w:val="Heading2"/>
      </w:pPr>
      <w:bookmarkStart w:id="43" w:name="_Toc22036999"/>
      <w:r>
        <w:t>Skip Links</w:t>
      </w:r>
      <w:bookmarkEnd w:id="43"/>
    </w:p>
    <w:p w14:paraId="4176B0D1" w14:textId="633EA006" w:rsidR="002A7E26" w:rsidRDefault="002A7E26" w:rsidP="002A7E26">
      <w:r>
        <w:t xml:space="preserve">Skip links </w:t>
      </w:r>
      <w:r w:rsidR="009807AB">
        <w:t xml:space="preserve">are in-page anchor links that </w:t>
      </w:r>
      <w:r>
        <w:t>are used by keyboard-only users t</w:t>
      </w:r>
      <w:r w:rsidR="009807AB">
        <w:t xml:space="preserve">o quickly navigate to the main content on the page. </w:t>
      </w:r>
      <w:r w:rsidR="001059DB">
        <w:t>The skip link should be the first link on the page, immediately following the &lt;body&gt;.</w:t>
      </w:r>
    </w:p>
    <w:p w14:paraId="023F6CD6" w14:textId="77777777" w:rsidR="000D34C6" w:rsidRPr="002A7E26" w:rsidRDefault="000D34C6" w:rsidP="000D34C6">
      <w:r w:rsidRPr="000D34C6">
        <w:t>&lt;a href="#main-content"&gt;Skip to main content&lt;/a&gt;</w:t>
      </w:r>
    </w:p>
    <w:p w14:paraId="748DE2B7" w14:textId="77777777" w:rsidR="000D34C6" w:rsidRDefault="000D34C6" w:rsidP="002A7E26"/>
    <w:p w14:paraId="07E029F8" w14:textId="784F1D91" w:rsidR="001059DB" w:rsidRDefault="00AF70C3" w:rsidP="002A7E26">
      <w:r>
        <w:t xml:space="preserve">When the skip link is clicked, focus will move to the location of the </w:t>
      </w:r>
      <w:r w:rsidR="00D2211F">
        <w:t>link specified in the anchor link.</w:t>
      </w:r>
    </w:p>
    <w:p w14:paraId="7210D886" w14:textId="424EFCB4" w:rsidR="005F43FA" w:rsidRDefault="00491109" w:rsidP="004A7F5E">
      <w:r w:rsidRPr="00491109">
        <w:t>&lt;main id="main-content"&gt;</w:t>
      </w:r>
    </w:p>
    <w:p w14:paraId="6B415EA1" w14:textId="7EF6B6AC" w:rsidR="00A7552C" w:rsidRDefault="00A7552C" w:rsidP="004A7F5E">
      <w:r>
        <w:t>The skip link can be styled in a variety of ways and can be hidden off-screen until it receives focus.</w:t>
      </w:r>
    </w:p>
    <w:p w14:paraId="59CAE1C3" w14:textId="4FA1A3B7" w:rsidR="00271A02" w:rsidRDefault="00271A02" w:rsidP="004A7F5E">
      <w:r>
        <w:t>Here is an example of a skip link on the Nationwide home page.</w:t>
      </w:r>
    </w:p>
    <w:p w14:paraId="07127562" w14:textId="1612E82D" w:rsidR="00271A02" w:rsidRDefault="00271A02" w:rsidP="004A7F5E">
      <w:r>
        <w:rPr>
          <w:noProof/>
        </w:rPr>
        <w:drawing>
          <wp:inline distT="0" distB="0" distL="0" distR="0" wp14:anchorId="306E88B6" wp14:editId="61AE16C1">
            <wp:extent cx="5943600" cy="3585845"/>
            <wp:effectExtent l="0" t="0" r="0" b="0"/>
            <wp:docPr id="31" name="Picture 31" descr="screenshot of a skip to main content in-page anchor 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kip-link.png"/>
                    <pic:cNvPicPr/>
                  </pic:nvPicPr>
                  <pic:blipFill>
                    <a:blip r:embed="rId33"/>
                    <a:stretch>
                      <a:fillRect/>
                    </a:stretch>
                  </pic:blipFill>
                  <pic:spPr>
                    <a:xfrm>
                      <a:off x="0" y="0"/>
                      <a:ext cx="5943600" cy="3585845"/>
                    </a:xfrm>
                    <a:prstGeom prst="rect">
                      <a:avLst/>
                    </a:prstGeom>
                  </pic:spPr>
                </pic:pic>
              </a:graphicData>
            </a:graphic>
          </wp:inline>
        </w:drawing>
      </w:r>
    </w:p>
    <w:p w14:paraId="6E61CC41" w14:textId="356298ED" w:rsidR="004A6208" w:rsidRDefault="004A6208" w:rsidP="004A6208">
      <w:pPr>
        <w:pStyle w:val="Heading2"/>
      </w:pPr>
      <w:bookmarkStart w:id="44" w:name="_Toc22037000"/>
      <w:r>
        <w:lastRenderedPageBreak/>
        <w:t>Landmark regions</w:t>
      </w:r>
      <w:bookmarkEnd w:id="44"/>
    </w:p>
    <w:p w14:paraId="22919ABC" w14:textId="4C51CE00" w:rsidR="004A6208" w:rsidRDefault="00564562" w:rsidP="004A6208">
      <w:r>
        <w:t>Landmark regions go a step further than skip links. Instead of one link to the main content on the page, landmark regions can</w:t>
      </w:r>
      <w:r w:rsidR="00D065D5">
        <w:t xml:space="preserve"> be used to navigate to the header, navigation, </w:t>
      </w:r>
      <w:r w:rsidR="00CD54D5">
        <w:t xml:space="preserve">main content, </w:t>
      </w:r>
      <w:r w:rsidR="00D4165C">
        <w:t>comple</w:t>
      </w:r>
      <w:r w:rsidR="00B351D2">
        <w:t>mentary content, forms, search and the footer.</w:t>
      </w:r>
    </w:p>
    <w:p w14:paraId="2E3ABBDF" w14:textId="7958B827" w:rsidR="00CD54D5" w:rsidRDefault="00560AB2" w:rsidP="004A6208">
      <w:r>
        <w:t>Another difference is that l</w:t>
      </w:r>
      <w:r w:rsidR="00CD54D5">
        <w:t>andmark regions are used by screen reader users</w:t>
      </w:r>
      <w:r>
        <w:t>, but not keyboard-only users.</w:t>
      </w:r>
    </w:p>
    <w:p w14:paraId="1AD3A0FF" w14:textId="77777777" w:rsidR="004E6764" w:rsidRDefault="00B351D2" w:rsidP="004A6208">
      <w:r>
        <w:t>Landmark regions can be added to the webpage using HTML5 el</w:t>
      </w:r>
      <w:r w:rsidR="0053528F">
        <w:t xml:space="preserve">ements, ARIA landmark roles, or both. The recommendation is to use both to ensure </w:t>
      </w:r>
      <w:r w:rsidR="004E6764">
        <w:t xml:space="preserve">wider support among various </w:t>
      </w:r>
      <w:r w:rsidR="0053528F">
        <w:t>browser/screen reader combination</w:t>
      </w:r>
      <w:r w:rsidR="004E6764">
        <w:t>s.</w:t>
      </w:r>
    </w:p>
    <w:p w14:paraId="39D6BDB9" w14:textId="77777777" w:rsidR="004E6764" w:rsidRDefault="004E6764">
      <w:r>
        <w:br w:type="page"/>
      </w:r>
    </w:p>
    <w:tbl>
      <w:tblPr>
        <w:tblStyle w:val="TableGrid"/>
        <w:tblW w:w="0" w:type="auto"/>
        <w:tblLook w:val="04A0" w:firstRow="1" w:lastRow="0" w:firstColumn="1" w:lastColumn="0" w:noHBand="0" w:noVBand="1"/>
      </w:tblPr>
      <w:tblGrid>
        <w:gridCol w:w="4675"/>
        <w:gridCol w:w="4675"/>
      </w:tblGrid>
      <w:tr w:rsidR="00FA62D8" w14:paraId="72ABC5ED" w14:textId="77777777" w:rsidTr="00366BED">
        <w:tc>
          <w:tcPr>
            <w:tcW w:w="4675" w:type="dxa"/>
            <w:shd w:val="clear" w:color="auto" w:fill="002060"/>
          </w:tcPr>
          <w:p w14:paraId="37BEDF9E" w14:textId="054A2C81" w:rsidR="00FA62D8" w:rsidRPr="00366BED" w:rsidRDefault="00FA62D8" w:rsidP="004A6208">
            <w:pPr>
              <w:rPr>
                <w:color w:val="FFFFFF" w:themeColor="background1"/>
              </w:rPr>
            </w:pPr>
            <w:r w:rsidRPr="00366BED">
              <w:rPr>
                <w:color w:val="FFFFFF" w:themeColor="background1"/>
              </w:rPr>
              <w:lastRenderedPageBreak/>
              <w:t>HTML 5 Elements</w:t>
            </w:r>
          </w:p>
        </w:tc>
        <w:tc>
          <w:tcPr>
            <w:tcW w:w="4675" w:type="dxa"/>
            <w:shd w:val="clear" w:color="auto" w:fill="002060"/>
          </w:tcPr>
          <w:p w14:paraId="30958212" w14:textId="3AC2C510" w:rsidR="00FA62D8" w:rsidRPr="00366BED" w:rsidRDefault="00FA62D8" w:rsidP="004A6208">
            <w:pPr>
              <w:rPr>
                <w:color w:val="FFFFFF" w:themeColor="background1"/>
              </w:rPr>
            </w:pPr>
            <w:r w:rsidRPr="00366BED">
              <w:rPr>
                <w:color w:val="FFFFFF" w:themeColor="background1"/>
              </w:rPr>
              <w:t>ARIA Landmark Roles</w:t>
            </w:r>
          </w:p>
        </w:tc>
      </w:tr>
      <w:tr w:rsidR="00FA62D8" w14:paraId="40AD0247" w14:textId="77777777" w:rsidTr="00FA62D8">
        <w:tc>
          <w:tcPr>
            <w:tcW w:w="4675" w:type="dxa"/>
          </w:tcPr>
          <w:p w14:paraId="42D509B0" w14:textId="36F21F36" w:rsidR="00FA62D8" w:rsidRDefault="00FA62D8" w:rsidP="004A6208">
            <w:r>
              <w:t>&lt;header&gt;</w:t>
            </w:r>
          </w:p>
        </w:tc>
        <w:tc>
          <w:tcPr>
            <w:tcW w:w="4675" w:type="dxa"/>
          </w:tcPr>
          <w:p w14:paraId="01E170B2" w14:textId="0A32524D" w:rsidR="00FA62D8" w:rsidRDefault="00366BED" w:rsidP="004A6208">
            <w:r>
              <w:t>role=</w:t>
            </w:r>
            <w:r w:rsidR="002E1C9A">
              <w:t>“</w:t>
            </w:r>
            <w:r>
              <w:t>banner</w:t>
            </w:r>
            <w:r w:rsidR="002E1C9A">
              <w:t>”</w:t>
            </w:r>
          </w:p>
        </w:tc>
      </w:tr>
      <w:tr w:rsidR="00FA62D8" w14:paraId="6D232F16" w14:textId="77777777" w:rsidTr="00FA62D8">
        <w:tc>
          <w:tcPr>
            <w:tcW w:w="4675" w:type="dxa"/>
          </w:tcPr>
          <w:p w14:paraId="483D3EAD" w14:textId="7B02B2E4" w:rsidR="00FA62D8" w:rsidRDefault="00366BED" w:rsidP="004A6208">
            <w:r>
              <w:t>&lt;nav&gt;</w:t>
            </w:r>
          </w:p>
        </w:tc>
        <w:tc>
          <w:tcPr>
            <w:tcW w:w="4675" w:type="dxa"/>
          </w:tcPr>
          <w:p w14:paraId="709A5E5E" w14:textId="637687E5" w:rsidR="00FA62D8" w:rsidRDefault="00366BED" w:rsidP="004A6208">
            <w:r>
              <w:t>role=</w:t>
            </w:r>
            <w:r w:rsidR="002E1C9A">
              <w:t>“</w:t>
            </w:r>
            <w:r>
              <w:t>navigation</w:t>
            </w:r>
            <w:r w:rsidR="002E1C9A">
              <w:t>”</w:t>
            </w:r>
          </w:p>
        </w:tc>
      </w:tr>
      <w:tr w:rsidR="00FA62D8" w14:paraId="09FDF933" w14:textId="77777777" w:rsidTr="00FA62D8">
        <w:tc>
          <w:tcPr>
            <w:tcW w:w="4675" w:type="dxa"/>
          </w:tcPr>
          <w:p w14:paraId="79D25168" w14:textId="09441F61" w:rsidR="00FA62D8" w:rsidRDefault="00366BED" w:rsidP="004A6208">
            <w:r>
              <w:t>&lt;main&gt;</w:t>
            </w:r>
          </w:p>
        </w:tc>
        <w:tc>
          <w:tcPr>
            <w:tcW w:w="4675" w:type="dxa"/>
          </w:tcPr>
          <w:p w14:paraId="1489EAB6" w14:textId="4FAC52CD" w:rsidR="00FA62D8" w:rsidRDefault="00366BED" w:rsidP="004A6208">
            <w:r>
              <w:t>role=</w:t>
            </w:r>
            <w:r w:rsidR="002E1C9A">
              <w:t>“</w:t>
            </w:r>
            <w:r>
              <w:t>main</w:t>
            </w:r>
            <w:r w:rsidR="002E1C9A">
              <w:t>”</w:t>
            </w:r>
          </w:p>
        </w:tc>
      </w:tr>
      <w:tr w:rsidR="00FA62D8" w14:paraId="096FDF29" w14:textId="77777777" w:rsidTr="00FA62D8">
        <w:tc>
          <w:tcPr>
            <w:tcW w:w="4675" w:type="dxa"/>
          </w:tcPr>
          <w:p w14:paraId="6F4DCC07" w14:textId="5EC43EB2" w:rsidR="00FA62D8" w:rsidRDefault="00366BED" w:rsidP="004A6208">
            <w:r>
              <w:t>&lt;footer&gt;</w:t>
            </w:r>
          </w:p>
        </w:tc>
        <w:tc>
          <w:tcPr>
            <w:tcW w:w="4675" w:type="dxa"/>
          </w:tcPr>
          <w:p w14:paraId="169912B8" w14:textId="65C2C27E" w:rsidR="00FA62D8" w:rsidRDefault="00366BED" w:rsidP="004A6208">
            <w:r>
              <w:t>role=</w:t>
            </w:r>
            <w:r w:rsidR="002E1C9A">
              <w:t>“</w:t>
            </w:r>
            <w:r>
              <w:t>contentinfo</w:t>
            </w:r>
            <w:r w:rsidR="002E1C9A">
              <w:t>”</w:t>
            </w:r>
          </w:p>
        </w:tc>
      </w:tr>
      <w:tr w:rsidR="00FA62D8" w14:paraId="78B86559" w14:textId="77777777" w:rsidTr="00FA62D8">
        <w:tc>
          <w:tcPr>
            <w:tcW w:w="4675" w:type="dxa"/>
          </w:tcPr>
          <w:p w14:paraId="23D0D1DB" w14:textId="00CB3907" w:rsidR="00FA62D8" w:rsidRDefault="00366BED" w:rsidP="004A6208">
            <w:r>
              <w:t>&lt;aside&gt;</w:t>
            </w:r>
          </w:p>
        </w:tc>
        <w:tc>
          <w:tcPr>
            <w:tcW w:w="4675" w:type="dxa"/>
          </w:tcPr>
          <w:p w14:paraId="1D0F8D9C" w14:textId="1B0FBD00" w:rsidR="00FA62D8" w:rsidRDefault="00366BED" w:rsidP="004A6208">
            <w:r>
              <w:t>role=</w:t>
            </w:r>
            <w:r w:rsidR="002E1C9A">
              <w:t>“</w:t>
            </w:r>
            <w:r>
              <w:t>complementary</w:t>
            </w:r>
            <w:r w:rsidR="002E1C9A">
              <w:t>”</w:t>
            </w:r>
          </w:p>
        </w:tc>
      </w:tr>
      <w:tr w:rsidR="00FA62D8" w14:paraId="35AA7EB5" w14:textId="77777777" w:rsidTr="00FA62D8">
        <w:tc>
          <w:tcPr>
            <w:tcW w:w="4675" w:type="dxa"/>
          </w:tcPr>
          <w:p w14:paraId="5514F2B4" w14:textId="11A13726" w:rsidR="00FA62D8" w:rsidRDefault="00366BED" w:rsidP="004A6208">
            <w:r>
              <w:t>&lt;form&gt;</w:t>
            </w:r>
          </w:p>
        </w:tc>
        <w:tc>
          <w:tcPr>
            <w:tcW w:w="4675" w:type="dxa"/>
          </w:tcPr>
          <w:p w14:paraId="1FAFC879" w14:textId="33017CAF" w:rsidR="00FA62D8" w:rsidRDefault="00366BED" w:rsidP="004A6208">
            <w:r>
              <w:t>role=</w:t>
            </w:r>
            <w:r w:rsidR="002E1C9A">
              <w:t>“</w:t>
            </w:r>
            <w:r>
              <w:t>form</w:t>
            </w:r>
            <w:r w:rsidR="002E1C9A">
              <w:t>”</w:t>
            </w:r>
          </w:p>
        </w:tc>
      </w:tr>
      <w:tr w:rsidR="00366BED" w14:paraId="24D001D7" w14:textId="77777777" w:rsidTr="00FA62D8">
        <w:tc>
          <w:tcPr>
            <w:tcW w:w="4675" w:type="dxa"/>
          </w:tcPr>
          <w:p w14:paraId="1FA75A4F" w14:textId="4F754104" w:rsidR="00366BED" w:rsidRDefault="00366BED" w:rsidP="004A6208">
            <w:r>
              <w:t>N/A</w:t>
            </w:r>
          </w:p>
        </w:tc>
        <w:tc>
          <w:tcPr>
            <w:tcW w:w="4675" w:type="dxa"/>
          </w:tcPr>
          <w:p w14:paraId="724038CD" w14:textId="698CE894" w:rsidR="00366BED" w:rsidRDefault="00366BED" w:rsidP="004A6208">
            <w:r>
              <w:t>role=</w:t>
            </w:r>
            <w:r w:rsidR="002E1C9A">
              <w:t>“</w:t>
            </w:r>
            <w:r>
              <w:t>search</w:t>
            </w:r>
            <w:r w:rsidR="002E1C9A">
              <w:t>”</w:t>
            </w:r>
          </w:p>
        </w:tc>
      </w:tr>
    </w:tbl>
    <w:p w14:paraId="4C9DBCFE" w14:textId="77777777" w:rsidR="0070148C" w:rsidRDefault="0070148C" w:rsidP="002770E4">
      <w:pPr>
        <w:pStyle w:val="Heading1"/>
      </w:pPr>
    </w:p>
    <w:p w14:paraId="6E57C105" w14:textId="77777777" w:rsidR="0070148C" w:rsidRDefault="0070148C">
      <w:pPr>
        <w:rPr>
          <w:rFonts w:asciiTheme="majorHAnsi" w:eastAsiaTheme="majorEastAsia" w:hAnsiTheme="majorHAnsi" w:cstheme="majorBidi"/>
          <w:color w:val="3B3838" w:themeColor="background2" w:themeShade="40"/>
          <w:kern w:val="28"/>
          <w:sz w:val="52"/>
          <w:szCs w:val="52"/>
          <w14:ligatures w14:val="standard"/>
          <w14:numForm w14:val="oldStyle"/>
        </w:rPr>
      </w:pPr>
      <w:r>
        <w:br w:type="page"/>
      </w:r>
    </w:p>
    <w:p w14:paraId="5B9DAE6C" w14:textId="5A684CD0" w:rsidR="00B351D2" w:rsidRDefault="002770E4" w:rsidP="002770E4">
      <w:pPr>
        <w:pStyle w:val="Heading1"/>
      </w:pPr>
      <w:bookmarkStart w:id="45" w:name="_Toc22037001"/>
      <w:r>
        <w:lastRenderedPageBreak/>
        <w:t>ARIA</w:t>
      </w:r>
      <w:bookmarkEnd w:id="45"/>
    </w:p>
    <w:p w14:paraId="740E25D1" w14:textId="5E92B950" w:rsidR="002770E4" w:rsidRDefault="001F352D" w:rsidP="002770E4">
      <w:pPr>
        <w:rPr>
          <w:rFonts w:cstheme="minorHAnsi"/>
          <w:color w:val="222222"/>
          <w:shd w:val="clear" w:color="auto" w:fill="FFFFFF"/>
        </w:rPr>
      </w:pPr>
      <w:r>
        <w:rPr>
          <w:rFonts w:cstheme="minorHAnsi"/>
        </w:rPr>
        <w:t>Websites have become more dynamic over time</w:t>
      </w:r>
      <w:r w:rsidR="00AA7AF8">
        <w:rPr>
          <w:rFonts w:cstheme="minorHAnsi"/>
        </w:rPr>
        <w:t>,</w:t>
      </w:r>
      <w:r w:rsidR="00D37544">
        <w:rPr>
          <w:rFonts w:cstheme="minorHAnsi"/>
        </w:rPr>
        <w:t xml:space="preserve"> and plain HTML </w:t>
      </w:r>
      <w:r w:rsidR="00092B0E">
        <w:rPr>
          <w:rFonts w:cstheme="minorHAnsi"/>
        </w:rPr>
        <w:t xml:space="preserve">can no longer be relied upon to provide full accessibility. </w:t>
      </w:r>
      <w:r w:rsidR="002770E4" w:rsidRPr="00091AF7">
        <w:rPr>
          <w:rFonts w:cstheme="minorHAnsi"/>
        </w:rPr>
        <w:t xml:space="preserve">ARIA (Accessible Rich Internet Applications) </w:t>
      </w:r>
      <w:r w:rsidR="00091AF7" w:rsidRPr="00091AF7">
        <w:rPr>
          <w:rFonts w:cstheme="minorHAnsi"/>
        </w:rPr>
        <w:t xml:space="preserve">was </w:t>
      </w:r>
      <w:r w:rsidR="00091AF7" w:rsidRPr="00091AF7">
        <w:rPr>
          <w:rFonts w:cstheme="minorHAnsi"/>
          <w:color w:val="222222"/>
          <w:shd w:val="clear" w:color="auto" w:fill="FFFFFF"/>
        </w:rPr>
        <w:t xml:space="preserve">created to improve accessibility of </w:t>
      </w:r>
      <w:r w:rsidR="00AA7AF8">
        <w:rPr>
          <w:rFonts w:cstheme="minorHAnsi"/>
          <w:color w:val="222222"/>
          <w:shd w:val="clear" w:color="auto" w:fill="FFFFFF"/>
        </w:rPr>
        <w:t>websites</w:t>
      </w:r>
      <w:r w:rsidR="00091AF7" w:rsidRPr="00091AF7">
        <w:rPr>
          <w:rFonts w:cstheme="minorHAnsi"/>
          <w:color w:val="222222"/>
          <w:shd w:val="clear" w:color="auto" w:fill="FFFFFF"/>
        </w:rPr>
        <w:t xml:space="preserve"> by providing extra information to assistive technologies, such as screen readers, via attributes which could be added to HTML.</w:t>
      </w:r>
    </w:p>
    <w:p w14:paraId="3DDC2DB2" w14:textId="2EB3FB37" w:rsidR="00001082" w:rsidRDefault="00001082" w:rsidP="002770E4">
      <w:pPr>
        <w:rPr>
          <w:rFonts w:cstheme="minorHAnsi"/>
          <w:color w:val="222222"/>
          <w:shd w:val="clear" w:color="auto" w:fill="FFFFFF"/>
        </w:rPr>
      </w:pPr>
      <w:r>
        <w:rPr>
          <w:rFonts w:cstheme="minorHAnsi"/>
          <w:color w:val="222222"/>
          <w:shd w:val="clear" w:color="auto" w:fill="FFFFFF"/>
        </w:rPr>
        <w:t xml:space="preserve">Although ARIA has the potential to </w:t>
      </w:r>
      <w:r w:rsidR="00534A0D">
        <w:rPr>
          <w:rFonts w:cstheme="minorHAnsi"/>
          <w:color w:val="222222"/>
          <w:shd w:val="clear" w:color="auto" w:fill="FFFFFF"/>
        </w:rPr>
        <w:t xml:space="preserve">improve accessibility, it also has the potential to make the accessibility experience much worse. </w:t>
      </w:r>
      <w:r w:rsidR="007872FE">
        <w:rPr>
          <w:rFonts w:cstheme="minorHAnsi"/>
          <w:color w:val="222222"/>
          <w:shd w:val="clear" w:color="auto" w:fill="FFFFFF"/>
        </w:rPr>
        <w:t>For instance, adding role=</w:t>
      </w:r>
      <w:r w:rsidR="002E1C9A">
        <w:rPr>
          <w:rFonts w:cstheme="minorHAnsi"/>
          <w:color w:val="222222"/>
          <w:shd w:val="clear" w:color="auto" w:fill="FFFFFF"/>
        </w:rPr>
        <w:t>“</w:t>
      </w:r>
      <w:r w:rsidR="007872FE">
        <w:rPr>
          <w:rFonts w:cstheme="minorHAnsi"/>
          <w:color w:val="222222"/>
          <w:shd w:val="clear" w:color="auto" w:fill="FFFFFF"/>
        </w:rPr>
        <w:t>navigation</w:t>
      </w:r>
      <w:r w:rsidR="002E1C9A">
        <w:rPr>
          <w:rFonts w:cstheme="minorHAnsi"/>
          <w:color w:val="222222"/>
          <w:shd w:val="clear" w:color="auto" w:fill="FFFFFF"/>
        </w:rPr>
        <w:t>”</w:t>
      </w:r>
      <w:r w:rsidR="007872FE">
        <w:rPr>
          <w:rFonts w:cstheme="minorHAnsi"/>
          <w:color w:val="222222"/>
          <w:shd w:val="clear" w:color="auto" w:fill="FFFFFF"/>
        </w:rPr>
        <w:t xml:space="preserve"> </w:t>
      </w:r>
      <w:r w:rsidR="00DA004A">
        <w:rPr>
          <w:rFonts w:cstheme="minorHAnsi"/>
          <w:color w:val="222222"/>
          <w:shd w:val="clear" w:color="auto" w:fill="FFFFFF"/>
        </w:rPr>
        <w:t xml:space="preserve">on </w:t>
      </w:r>
      <w:r w:rsidR="00AA0783">
        <w:rPr>
          <w:rFonts w:cstheme="minorHAnsi"/>
          <w:color w:val="222222"/>
          <w:shd w:val="clear" w:color="auto" w:fill="FFFFFF"/>
        </w:rPr>
        <w:t xml:space="preserve">an unordered list will override the &lt;ul&gt; and cause screen readers to read it as &lt;nav&gt;. </w:t>
      </w:r>
      <w:r w:rsidR="005C7AD5">
        <w:rPr>
          <w:rFonts w:cstheme="minorHAnsi"/>
          <w:color w:val="222222"/>
          <w:shd w:val="clear" w:color="auto" w:fill="FFFFFF"/>
        </w:rPr>
        <w:t xml:space="preserve">That’s why the first rule of ARIA is to only use it when semantic HTML will not suffice. </w:t>
      </w:r>
    </w:p>
    <w:p w14:paraId="4E1A3769" w14:textId="230C395C" w:rsidR="00262EE1" w:rsidRDefault="00262EE1" w:rsidP="002770E4">
      <w:pPr>
        <w:rPr>
          <w:rFonts w:cstheme="minorHAnsi"/>
          <w:color w:val="222222"/>
          <w:shd w:val="clear" w:color="auto" w:fill="FFFFFF"/>
        </w:rPr>
      </w:pPr>
      <w:r>
        <w:rPr>
          <w:rFonts w:cstheme="minorHAnsi"/>
          <w:color w:val="222222"/>
          <w:shd w:val="clear" w:color="auto" w:fill="FFFFFF"/>
        </w:rPr>
        <w:t>ARIA falls into three categories – roles, states and prope</w:t>
      </w:r>
      <w:r w:rsidR="000A09DC">
        <w:rPr>
          <w:rFonts w:cstheme="minorHAnsi"/>
          <w:color w:val="222222"/>
          <w:shd w:val="clear" w:color="auto" w:fill="FFFFFF"/>
        </w:rPr>
        <w:t>rties.</w:t>
      </w:r>
    </w:p>
    <w:p w14:paraId="270150EB" w14:textId="2D2AA5CB" w:rsidR="000A09DC" w:rsidRPr="00B90DA3" w:rsidRDefault="000A09DC" w:rsidP="00B90DA3">
      <w:pPr>
        <w:pStyle w:val="ListParagraph"/>
        <w:numPr>
          <w:ilvl w:val="0"/>
          <w:numId w:val="37"/>
        </w:numPr>
        <w:rPr>
          <w:rFonts w:cstheme="minorHAnsi"/>
          <w:color w:val="222222"/>
          <w:shd w:val="clear" w:color="auto" w:fill="FFFFFF"/>
        </w:rPr>
      </w:pPr>
      <w:r w:rsidRPr="00B90DA3">
        <w:rPr>
          <w:rFonts w:cstheme="minorHAnsi"/>
          <w:color w:val="222222"/>
          <w:shd w:val="clear" w:color="auto" w:fill="FFFFFF"/>
        </w:rPr>
        <w:t xml:space="preserve">ARIA roles define </w:t>
      </w:r>
      <w:r w:rsidR="007872FE" w:rsidRPr="00B90DA3">
        <w:rPr>
          <w:rFonts w:cstheme="minorHAnsi"/>
          <w:color w:val="222222"/>
          <w:shd w:val="clear" w:color="auto" w:fill="FFFFFF"/>
        </w:rPr>
        <w:t>the component’s purpose in the interface.</w:t>
      </w:r>
    </w:p>
    <w:p w14:paraId="5827237A" w14:textId="6B473824" w:rsidR="00A45F1D" w:rsidRPr="00B90DA3" w:rsidRDefault="00A45F1D" w:rsidP="00B90DA3">
      <w:pPr>
        <w:pStyle w:val="ListParagraph"/>
        <w:numPr>
          <w:ilvl w:val="0"/>
          <w:numId w:val="37"/>
        </w:numPr>
        <w:rPr>
          <w:rFonts w:cstheme="minorHAnsi"/>
          <w:color w:val="222222"/>
          <w:shd w:val="clear" w:color="auto" w:fill="FFFFFF"/>
        </w:rPr>
      </w:pPr>
      <w:r w:rsidRPr="00B90DA3">
        <w:rPr>
          <w:rFonts w:cstheme="minorHAnsi"/>
          <w:color w:val="222222"/>
          <w:shd w:val="clear" w:color="auto" w:fill="FFFFFF"/>
        </w:rPr>
        <w:t xml:space="preserve">ARIA states </w:t>
      </w:r>
      <w:r w:rsidR="00B63215" w:rsidRPr="00B90DA3">
        <w:rPr>
          <w:rFonts w:cstheme="minorHAnsi"/>
          <w:color w:val="222222"/>
          <w:shd w:val="clear" w:color="auto" w:fill="FFFFFF"/>
        </w:rPr>
        <w:t xml:space="preserve">define the current </w:t>
      </w:r>
      <w:r w:rsidR="000F3905" w:rsidRPr="00B90DA3">
        <w:rPr>
          <w:rFonts w:cstheme="minorHAnsi"/>
          <w:color w:val="222222"/>
          <w:shd w:val="clear" w:color="auto" w:fill="FFFFFF"/>
        </w:rPr>
        <w:t>condition of the component.</w:t>
      </w:r>
    </w:p>
    <w:p w14:paraId="2641ACCC" w14:textId="6BFB24DB" w:rsidR="000F3905" w:rsidRDefault="000F3905" w:rsidP="00B90DA3">
      <w:pPr>
        <w:pStyle w:val="ListParagraph"/>
        <w:numPr>
          <w:ilvl w:val="0"/>
          <w:numId w:val="37"/>
        </w:numPr>
        <w:rPr>
          <w:rFonts w:cstheme="minorHAnsi"/>
          <w:color w:val="222222"/>
          <w:shd w:val="clear" w:color="auto" w:fill="FFFFFF"/>
        </w:rPr>
      </w:pPr>
      <w:r w:rsidRPr="00B90DA3">
        <w:rPr>
          <w:rFonts w:cstheme="minorHAnsi"/>
          <w:color w:val="222222"/>
          <w:shd w:val="clear" w:color="auto" w:fill="FFFFFF"/>
        </w:rPr>
        <w:t xml:space="preserve">ARIA properties define </w:t>
      </w:r>
      <w:r w:rsidR="00B90DA3" w:rsidRPr="00B90DA3">
        <w:rPr>
          <w:rFonts w:cstheme="minorHAnsi"/>
          <w:color w:val="222222"/>
          <w:shd w:val="clear" w:color="auto" w:fill="FFFFFF"/>
        </w:rPr>
        <w:t>characteristics of the component.</w:t>
      </w:r>
    </w:p>
    <w:p w14:paraId="1CC1C46C" w14:textId="67DD18B4" w:rsidR="00D71229" w:rsidRDefault="00D71229" w:rsidP="00D71229">
      <w:pPr>
        <w:rPr>
          <w:rFonts w:cstheme="minorHAnsi"/>
          <w:color w:val="222222"/>
          <w:shd w:val="clear" w:color="auto" w:fill="FFFFFF"/>
        </w:rPr>
      </w:pPr>
      <w:r>
        <w:rPr>
          <w:rFonts w:cstheme="minorHAnsi"/>
          <w:color w:val="222222"/>
          <w:shd w:val="clear" w:color="auto" w:fill="FFFFFF"/>
        </w:rPr>
        <w:t xml:space="preserve">Although there is a long list of ARIA roles, states and properties, only the most commonly used </w:t>
      </w:r>
      <w:r w:rsidR="002930B3">
        <w:rPr>
          <w:rFonts w:cstheme="minorHAnsi"/>
          <w:color w:val="222222"/>
          <w:shd w:val="clear" w:color="auto" w:fill="FFFFFF"/>
        </w:rPr>
        <w:t>ARIA elements will be covered.</w:t>
      </w:r>
      <w:r w:rsidR="002521A3">
        <w:rPr>
          <w:rFonts w:cstheme="minorHAnsi"/>
          <w:color w:val="222222"/>
          <w:shd w:val="clear" w:color="auto" w:fill="FFFFFF"/>
        </w:rPr>
        <w:t xml:space="preserve"> For more information on </w:t>
      </w:r>
      <w:r w:rsidR="00832F5E">
        <w:rPr>
          <w:rFonts w:cstheme="minorHAnsi"/>
          <w:color w:val="222222"/>
          <w:shd w:val="clear" w:color="auto" w:fill="FFFFFF"/>
        </w:rPr>
        <w:t>ARIA, click the ARIA roles, states and properties link in the resources section.</w:t>
      </w:r>
    </w:p>
    <w:p w14:paraId="61B6DF9A" w14:textId="77777777" w:rsidR="0070148C" w:rsidRDefault="0070148C">
      <w:pPr>
        <w:rPr>
          <w:rFonts w:asciiTheme="majorHAnsi" w:eastAsiaTheme="majorEastAsia" w:hAnsiTheme="majorHAnsi" w:cstheme="majorBidi"/>
          <w:color w:val="3B3838" w:themeColor="background2" w:themeShade="40"/>
          <w:kern w:val="28"/>
          <w:sz w:val="52"/>
          <w:szCs w:val="52"/>
          <w:shd w:val="clear" w:color="auto" w:fill="FFFFFF"/>
          <w14:ligatures w14:val="standard"/>
          <w14:numForm w14:val="oldStyle"/>
        </w:rPr>
      </w:pPr>
      <w:r>
        <w:rPr>
          <w:shd w:val="clear" w:color="auto" w:fill="FFFFFF"/>
        </w:rPr>
        <w:br w:type="page"/>
      </w:r>
    </w:p>
    <w:p w14:paraId="32C546F8" w14:textId="3794C784" w:rsidR="00524744" w:rsidRDefault="00524744" w:rsidP="00524744">
      <w:pPr>
        <w:pStyle w:val="Heading1"/>
        <w:rPr>
          <w:shd w:val="clear" w:color="auto" w:fill="FFFFFF"/>
        </w:rPr>
      </w:pPr>
      <w:bookmarkStart w:id="46" w:name="_Toc22037002"/>
      <w:r>
        <w:rPr>
          <w:shd w:val="clear" w:color="auto" w:fill="FFFFFF"/>
        </w:rPr>
        <w:lastRenderedPageBreak/>
        <w:t>ARIA Roles</w:t>
      </w:r>
      <w:bookmarkEnd w:id="46"/>
    </w:p>
    <w:p w14:paraId="598159F8" w14:textId="3B494040" w:rsidR="00524744" w:rsidRDefault="00524744" w:rsidP="00D71229">
      <w:pPr>
        <w:rPr>
          <w:rFonts w:cstheme="minorHAnsi"/>
          <w:color w:val="222222"/>
          <w:shd w:val="clear" w:color="auto" w:fill="FFFFFF"/>
        </w:rPr>
      </w:pPr>
      <w:r>
        <w:rPr>
          <w:rFonts w:cstheme="minorHAnsi"/>
          <w:color w:val="222222"/>
          <w:shd w:val="clear" w:color="auto" w:fill="FFFFFF"/>
        </w:rPr>
        <w:t>ARIA roles are pre-defined elements</w:t>
      </w:r>
      <w:r w:rsidR="00C72404">
        <w:rPr>
          <w:rFonts w:cstheme="minorHAnsi"/>
          <w:color w:val="222222"/>
          <w:shd w:val="clear" w:color="auto" w:fill="FFFFFF"/>
        </w:rPr>
        <w:t xml:space="preserve"> that provide additional information to screen readers. </w:t>
      </w:r>
      <w:r w:rsidR="00E25ECA">
        <w:rPr>
          <w:rFonts w:cstheme="minorHAnsi"/>
          <w:color w:val="222222"/>
          <w:shd w:val="clear" w:color="auto" w:fill="FFFFFF"/>
        </w:rPr>
        <w:t xml:space="preserve">All </w:t>
      </w:r>
      <w:r w:rsidR="00C72404">
        <w:rPr>
          <w:rFonts w:cstheme="minorHAnsi"/>
          <w:color w:val="222222"/>
          <w:shd w:val="clear" w:color="auto" w:fill="FFFFFF"/>
        </w:rPr>
        <w:t>ARIA roles begin with role=</w:t>
      </w:r>
      <w:r w:rsidR="00E25ECA">
        <w:rPr>
          <w:rFonts w:cstheme="minorHAnsi"/>
          <w:color w:val="222222"/>
          <w:shd w:val="clear" w:color="auto" w:fill="FFFFFF"/>
        </w:rPr>
        <w:t xml:space="preserve"> followed by a pre-defined value.</w:t>
      </w:r>
    </w:p>
    <w:p w14:paraId="0CB87887" w14:textId="5AF9354B" w:rsidR="00DE0678" w:rsidRDefault="00DE0678" w:rsidP="009D1EF4">
      <w:pPr>
        <w:pStyle w:val="Heading2"/>
        <w:rPr>
          <w:shd w:val="clear" w:color="auto" w:fill="FFFFFF"/>
        </w:rPr>
      </w:pPr>
      <w:bookmarkStart w:id="47" w:name="_Toc22037003"/>
      <w:r>
        <w:rPr>
          <w:shd w:val="clear" w:color="auto" w:fill="FFFFFF"/>
        </w:rPr>
        <w:t>Landmark roles</w:t>
      </w:r>
      <w:bookmarkEnd w:id="47"/>
    </w:p>
    <w:p w14:paraId="48A32A70" w14:textId="6B4FEFB0" w:rsidR="00DE0678" w:rsidRDefault="009060D5" w:rsidP="00D71229">
      <w:pPr>
        <w:rPr>
          <w:rFonts w:cstheme="minorHAnsi"/>
          <w:color w:val="333333"/>
          <w:shd w:val="clear" w:color="auto" w:fill="FDFDFD"/>
        </w:rPr>
      </w:pPr>
      <w:r w:rsidRPr="009060D5">
        <w:rPr>
          <w:rFonts w:cstheme="minorHAnsi"/>
          <w:color w:val="333333"/>
          <w:shd w:val="clear" w:color="auto" w:fill="FDFDFD"/>
        </w:rPr>
        <w:t xml:space="preserve">Landmark roles identify large content areas and are used by screen readers for navigation. </w:t>
      </w:r>
      <w:r w:rsidR="00D82B0D">
        <w:rPr>
          <w:rFonts w:cstheme="minorHAnsi"/>
          <w:color w:val="333333"/>
          <w:shd w:val="clear" w:color="auto" w:fill="FDFDFD"/>
        </w:rPr>
        <w:t>A best practice to have a</w:t>
      </w:r>
      <w:r w:rsidRPr="009060D5">
        <w:rPr>
          <w:rFonts w:cstheme="minorHAnsi"/>
          <w:color w:val="333333"/>
          <w:shd w:val="clear" w:color="auto" w:fill="FDFDFD"/>
        </w:rPr>
        <w:t xml:space="preserve">ll </w:t>
      </w:r>
      <w:r w:rsidR="00D82B0D">
        <w:rPr>
          <w:rFonts w:cstheme="minorHAnsi"/>
          <w:color w:val="333333"/>
          <w:shd w:val="clear" w:color="auto" w:fill="FDFDFD"/>
        </w:rPr>
        <w:t xml:space="preserve">the content with a web page </w:t>
      </w:r>
      <w:r w:rsidRPr="009060D5">
        <w:rPr>
          <w:rFonts w:cstheme="minorHAnsi"/>
          <w:color w:val="333333"/>
          <w:shd w:val="clear" w:color="auto" w:fill="FDFDFD"/>
        </w:rPr>
        <w:t xml:space="preserve">within a landmark role. </w:t>
      </w:r>
      <w:r w:rsidR="009A5A3A">
        <w:rPr>
          <w:rFonts w:cstheme="minorHAnsi"/>
          <w:color w:val="333333"/>
          <w:shd w:val="clear" w:color="auto" w:fill="FDFDFD"/>
        </w:rPr>
        <w:t>Landmark roles can be navigated to by screen reader users via shortcut keys.</w:t>
      </w:r>
    </w:p>
    <w:p w14:paraId="050FD32B" w14:textId="78ADF292" w:rsidR="00BA401E" w:rsidRDefault="00BA401E" w:rsidP="00BA401E">
      <w:r>
        <w:t>Landmark regions can be added to the webpage using HTML5 elements, ARIA landmark roles, or both. The recommendation is to use both to ensure wider support among various browser/screen reader combinations.</w:t>
      </w:r>
    </w:p>
    <w:p w14:paraId="443FCF10" w14:textId="77777777" w:rsidR="00BA401E" w:rsidRDefault="00BA401E" w:rsidP="00BA401E"/>
    <w:tbl>
      <w:tblPr>
        <w:tblStyle w:val="TableGrid"/>
        <w:tblW w:w="0" w:type="auto"/>
        <w:tblLook w:val="04A0" w:firstRow="1" w:lastRow="0" w:firstColumn="1" w:lastColumn="0" w:noHBand="0" w:noVBand="1"/>
      </w:tblPr>
      <w:tblGrid>
        <w:gridCol w:w="4675"/>
        <w:gridCol w:w="4675"/>
      </w:tblGrid>
      <w:tr w:rsidR="00BA401E" w:rsidRPr="00366BED" w14:paraId="42291B7E" w14:textId="77777777" w:rsidTr="007D6F29">
        <w:tc>
          <w:tcPr>
            <w:tcW w:w="4675" w:type="dxa"/>
            <w:shd w:val="clear" w:color="auto" w:fill="002060"/>
          </w:tcPr>
          <w:p w14:paraId="350A502C" w14:textId="77777777" w:rsidR="00BA401E" w:rsidRPr="00366BED" w:rsidRDefault="00BA401E" w:rsidP="007D6F29">
            <w:pPr>
              <w:rPr>
                <w:color w:val="FFFFFF" w:themeColor="background1"/>
              </w:rPr>
            </w:pPr>
            <w:r w:rsidRPr="00366BED">
              <w:rPr>
                <w:color w:val="FFFFFF" w:themeColor="background1"/>
              </w:rPr>
              <w:t>HTML 5 Elements</w:t>
            </w:r>
          </w:p>
        </w:tc>
        <w:tc>
          <w:tcPr>
            <w:tcW w:w="4675" w:type="dxa"/>
            <w:shd w:val="clear" w:color="auto" w:fill="002060"/>
          </w:tcPr>
          <w:p w14:paraId="67B26712" w14:textId="77777777" w:rsidR="00BA401E" w:rsidRPr="00366BED" w:rsidRDefault="00BA401E" w:rsidP="007D6F29">
            <w:pPr>
              <w:rPr>
                <w:color w:val="FFFFFF" w:themeColor="background1"/>
              </w:rPr>
            </w:pPr>
            <w:r w:rsidRPr="00366BED">
              <w:rPr>
                <w:color w:val="FFFFFF" w:themeColor="background1"/>
              </w:rPr>
              <w:t>ARIA Landmark Roles</w:t>
            </w:r>
          </w:p>
        </w:tc>
      </w:tr>
      <w:tr w:rsidR="00BA401E" w14:paraId="48DFDA3A" w14:textId="77777777" w:rsidTr="007D6F29">
        <w:tc>
          <w:tcPr>
            <w:tcW w:w="4675" w:type="dxa"/>
          </w:tcPr>
          <w:p w14:paraId="3E109793" w14:textId="77777777" w:rsidR="00BA401E" w:rsidRDefault="00BA401E" w:rsidP="007D6F29">
            <w:r>
              <w:t>&lt;header&gt;</w:t>
            </w:r>
          </w:p>
        </w:tc>
        <w:tc>
          <w:tcPr>
            <w:tcW w:w="4675" w:type="dxa"/>
          </w:tcPr>
          <w:p w14:paraId="1D93C456" w14:textId="62240BE0" w:rsidR="00BA401E" w:rsidRDefault="00BA401E" w:rsidP="007D6F29">
            <w:r>
              <w:t>role=</w:t>
            </w:r>
            <w:r w:rsidR="002E1C9A">
              <w:t>“</w:t>
            </w:r>
            <w:r>
              <w:t>banner</w:t>
            </w:r>
            <w:r w:rsidR="002E1C9A">
              <w:t>”</w:t>
            </w:r>
          </w:p>
        </w:tc>
      </w:tr>
      <w:tr w:rsidR="00BA401E" w14:paraId="7948CB2A" w14:textId="77777777" w:rsidTr="007D6F29">
        <w:tc>
          <w:tcPr>
            <w:tcW w:w="4675" w:type="dxa"/>
          </w:tcPr>
          <w:p w14:paraId="4EC3CBBF" w14:textId="77777777" w:rsidR="00BA401E" w:rsidRDefault="00BA401E" w:rsidP="007D6F29">
            <w:r>
              <w:t>&lt;nav&gt;</w:t>
            </w:r>
          </w:p>
        </w:tc>
        <w:tc>
          <w:tcPr>
            <w:tcW w:w="4675" w:type="dxa"/>
          </w:tcPr>
          <w:p w14:paraId="486C2EB6" w14:textId="414D6E7A" w:rsidR="00BA401E" w:rsidRDefault="00BA401E" w:rsidP="007D6F29">
            <w:r>
              <w:t>role=</w:t>
            </w:r>
            <w:r w:rsidR="002E1C9A">
              <w:t>“</w:t>
            </w:r>
            <w:r>
              <w:t>navigation</w:t>
            </w:r>
            <w:r w:rsidR="002E1C9A">
              <w:t>”</w:t>
            </w:r>
          </w:p>
        </w:tc>
      </w:tr>
      <w:tr w:rsidR="00BA401E" w14:paraId="15C87402" w14:textId="77777777" w:rsidTr="007D6F29">
        <w:tc>
          <w:tcPr>
            <w:tcW w:w="4675" w:type="dxa"/>
          </w:tcPr>
          <w:p w14:paraId="78A6FC4C" w14:textId="77777777" w:rsidR="00BA401E" w:rsidRDefault="00BA401E" w:rsidP="007D6F29">
            <w:r>
              <w:t>&lt;main&gt;</w:t>
            </w:r>
          </w:p>
        </w:tc>
        <w:tc>
          <w:tcPr>
            <w:tcW w:w="4675" w:type="dxa"/>
          </w:tcPr>
          <w:p w14:paraId="3929DB22" w14:textId="151C7DD4" w:rsidR="00BA401E" w:rsidRDefault="00BA401E" w:rsidP="007D6F29">
            <w:r>
              <w:t>role=</w:t>
            </w:r>
            <w:r w:rsidR="002E1C9A">
              <w:t>“</w:t>
            </w:r>
            <w:r>
              <w:t>main</w:t>
            </w:r>
            <w:r w:rsidR="002E1C9A">
              <w:t>”</w:t>
            </w:r>
          </w:p>
        </w:tc>
      </w:tr>
      <w:tr w:rsidR="00BA401E" w14:paraId="6AF1E5DE" w14:textId="77777777" w:rsidTr="007D6F29">
        <w:tc>
          <w:tcPr>
            <w:tcW w:w="4675" w:type="dxa"/>
          </w:tcPr>
          <w:p w14:paraId="46171D3C" w14:textId="77777777" w:rsidR="00BA401E" w:rsidRDefault="00BA401E" w:rsidP="007D6F29">
            <w:r>
              <w:t>&lt;footer&gt;</w:t>
            </w:r>
          </w:p>
        </w:tc>
        <w:tc>
          <w:tcPr>
            <w:tcW w:w="4675" w:type="dxa"/>
          </w:tcPr>
          <w:p w14:paraId="7FC95C96" w14:textId="768FC479" w:rsidR="00BA401E" w:rsidRDefault="00BA401E" w:rsidP="007D6F29">
            <w:r>
              <w:t>role=</w:t>
            </w:r>
            <w:r w:rsidR="002E1C9A">
              <w:t>“</w:t>
            </w:r>
            <w:r>
              <w:t>contentinfo</w:t>
            </w:r>
            <w:r w:rsidR="002E1C9A">
              <w:t>”</w:t>
            </w:r>
          </w:p>
        </w:tc>
      </w:tr>
      <w:tr w:rsidR="00BA401E" w14:paraId="41933AB8" w14:textId="77777777" w:rsidTr="007D6F29">
        <w:tc>
          <w:tcPr>
            <w:tcW w:w="4675" w:type="dxa"/>
          </w:tcPr>
          <w:p w14:paraId="5D0C6DC2" w14:textId="77777777" w:rsidR="00BA401E" w:rsidRDefault="00BA401E" w:rsidP="007D6F29">
            <w:r>
              <w:t>&lt;aside&gt;</w:t>
            </w:r>
          </w:p>
        </w:tc>
        <w:tc>
          <w:tcPr>
            <w:tcW w:w="4675" w:type="dxa"/>
          </w:tcPr>
          <w:p w14:paraId="40DB8BE9" w14:textId="07EFA39F" w:rsidR="00BA401E" w:rsidRDefault="00BA401E" w:rsidP="007D6F29">
            <w:r>
              <w:t>role=</w:t>
            </w:r>
            <w:r w:rsidR="002E1C9A">
              <w:t>“</w:t>
            </w:r>
            <w:r>
              <w:t>complementary</w:t>
            </w:r>
            <w:r w:rsidR="002E1C9A">
              <w:t>”</w:t>
            </w:r>
          </w:p>
        </w:tc>
      </w:tr>
      <w:tr w:rsidR="00BA401E" w14:paraId="1819C54D" w14:textId="77777777" w:rsidTr="007D6F29">
        <w:tc>
          <w:tcPr>
            <w:tcW w:w="4675" w:type="dxa"/>
          </w:tcPr>
          <w:p w14:paraId="48406CDA" w14:textId="77777777" w:rsidR="00BA401E" w:rsidRDefault="00BA401E" w:rsidP="007D6F29">
            <w:r>
              <w:t>&lt;form&gt;</w:t>
            </w:r>
          </w:p>
        </w:tc>
        <w:tc>
          <w:tcPr>
            <w:tcW w:w="4675" w:type="dxa"/>
          </w:tcPr>
          <w:p w14:paraId="6A9CB006" w14:textId="247337E6" w:rsidR="00BA401E" w:rsidRDefault="00BA401E" w:rsidP="007D6F29">
            <w:r>
              <w:t>role=</w:t>
            </w:r>
            <w:r w:rsidR="002E1C9A">
              <w:t>“</w:t>
            </w:r>
            <w:r>
              <w:t>form</w:t>
            </w:r>
            <w:r w:rsidR="002E1C9A">
              <w:t>”</w:t>
            </w:r>
          </w:p>
        </w:tc>
      </w:tr>
      <w:tr w:rsidR="00BA401E" w14:paraId="58F98D48" w14:textId="77777777" w:rsidTr="007D6F29">
        <w:tc>
          <w:tcPr>
            <w:tcW w:w="4675" w:type="dxa"/>
          </w:tcPr>
          <w:p w14:paraId="2FB2DCC3" w14:textId="77777777" w:rsidR="00BA401E" w:rsidRDefault="00BA401E" w:rsidP="007D6F29">
            <w:r>
              <w:t>N/A</w:t>
            </w:r>
          </w:p>
        </w:tc>
        <w:tc>
          <w:tcPr>
            <w:tcW w:w="4675" w:type="dxa"/>
          </w:tcPr>
          <w:p w14:paraId="7BCBEABF" w14:textId="345B9ECB" w:rsidR="00BA401E" w:rsidRDefault="00BA401E" w:rsidP="007D6F29">
            <w:r>
              <w:t>role=</w:t>
            </w:r>
            <w:r w:rsidR="002E1C9A">
              <w:t>“</w:t>
            </w:r>
            <w:r>
              <w:t>search</w:t>
            </w:r>
            <w:r w:rsidR="002E1C9A">
              <w:t>”</w:t>
            </w:r>
          </w:p>
        </w:tc>
      </w:tr>
    </w:tbl>
    <w:p w14:paraId="2DCD38D7" w14:textId="711F1D05" w:rsidR="00BA401E" w:rsidRDefault="00464972" w:rsidP="006C654D">
      <w:pPr>
        <w:pStyle w:val="Heading2"/>
      </w:pPr>
      <w:bookmarkStart w:id="48" w:name="_Toc22037004"/>
      <w:r>
        <w:t>Alert</w:t>
      </w:r>
      <w:bookmarkEnd w:id="48"/>
    </w:p>
    <w:p w14:paraId="51A94CEA" w14:textId="3F48EAF1" w:rsidR="00464972" w:rsidRDefault="006C654D" w:rsidP="00BA401E">
      <w:r>
        <w:t>The alert role</w:t>
      </w:r>
      <w:r w:rsidR="00EE30C6">
        <w:t xml:space="preserve"> is used to </w:t>
      </w:r>
      <w:r w:rsidR="00C41C5C">
        <w:t xml:space="preserve">provide time-sensitive information to screen reader users. For instance, if an error occurs while completing a form, the user needs </w:t>
      </w:r>
      <w:r w:rsidR="0039660F">
        <w:t>to be informed right away so that they can correct the error.</w:t>
      </w:r>
    </w:p>
    <w:p w14:paraId="6B69F26B" w14:textId="1187D4E1" w:rsidR="0039660F" w:rsidRDefault="0039660F" w:rsidP="00BA401E">
      <w:r>
        <w:t xml:space="preserve">The alert should not be used for information that changes often on a website, such as </w:t>
      </w:r>
      <w:r w:rsidR="001D15D7">
        <w:t>updating stock prices. This would become disruptive for screen reader users and</w:t>
      </w:r>
      <w:r w:rsidR="004F717F">
        <w:t xml:space="preserve"> create a bad user experience.</w:t>
      </w:r>
    </w:p>
    <w:p w14:paraId="22FE68B3" w14:textId="48E78702" w:rsidR="004F717F" w:rsidRDefault="004F717F" w:rsidP="00BA401E">
      <w:r>
        <w:t>The alert role can be added to an existing element</w:t>
      </w:r>
      <w:r w:rsidR="00893C3E">
        <w:t>. When content within the element changes, screen reader users will be alerted to the change.</w:t>
      </w:r>
    </w:p>
    <w:p w14:paraId="0C33D3CF" w14:textId="77777777" w:rsidR="00DF5DDA" w:rsidRPr="00DF5DDA" w:rsidRDefault="00DF5DDA" w:rsidP="00DF5DDA">
      <w:r w:rsidRPr="00DF5DDA">
        <w:t>&lt;p id="errors" role="alert"&gt;&lt;/p&gt;</w:t>
      </w:r>
    </w:p>
    <w:p w14:paraId="0B5542BF" w14:textId="394A0D3A" w:rsidR="00DF5DDA" w:rsidRDefault="00FC5D74" w:rsidP="00BA401E">
      <w:r>
        <w:lastRenderedPageBreak/>
        <w:t>When an error is injected into the paragraph element, the screen reader will immediately read the information.</w:t>
      </w:r>
    </w:p>
    <w:p w14:paraId="355DBCEC" w14:textId="37C3CA13" w:rsidR="0052222C" w:rsidRDefault="0052222C" w:rsidP="0052222C">
      <w:r w:rsidRPr="0052222C">
        <w:t>&lt;p id="errors" role="alert"&gt;Please enter your first name.&lt;/p&gt;</w:t>
      </w:r>
    </w:p>
    <w:p w14:paraId="6D2C0C59" w14:textId="5E2BCB4E" w:rsidR="00AD748B" w:rsidRDefault="00AD748B" w:rsidP="00AD748B">
      <w:pPr>
        <w:pStyle w:val="Heading2"/>
      </w:pPr>
      <w:bookmarkStart w:id="49" w:name="_Toc22037005"/>
      <w:r>
        <w:t>Dialog</w:t>
      </w:r>
      <w:bookmarkEnd w:id="49"/>
    </w:p>
    <w:p w14:paraId="51236712" w14:textId="3F9544E1" w:rsidR="00AD748B" w:rsidRDefault="00AD748B" w:rsidP="0052222C">
      <w:r>
        <w:t xml:space="preserve">The dialog role is used to </w:t>
      </w:r>
      <w:r w:rsidR="008A3138">
        <w:t>inform screen reader users that the focus has moved from the parent window into a dialog box.</w:t>
      </w:r>
    </w:p>
    <w:p w14:paraId="5C8043C7" w14:textId="3C03C471" w:rsidR="00C339AC" w:rsidRDefault="00DD29E9" w:rsidP="0052222C">
      <w:r>
        <w:t>In addition to adding role=</w:t>
      </w:r>
      <w:r w:rsidRPr="0052222C">
        <w:t>"</w:t>
      </w:r>
      <w:r>
        <w:t>dialog</w:t>
      </w:r>
      <w:r w:rsidRPr="0052222C">
        <w:t>"</w:t>
      </w:r>
      <w:r w:rsidR="00C31F6F">
        <w:t xml:space="preserve">, there are a few additional steps that are necessary to ensure dialogs work correctly. </w:t>
      </w:r>
      <w:r w:rsidR="00802954">
        <w:t xml:space="preserve">The user should be trapped inside the dialog until an action is performed (submit, cancel or close, for instance). </w:t>
      </w:r>
      <w:r w:rsidR="00517617">
        <w:t xml:space="preserve">The user should not be able to tab back into the parent window. This will cause confusion and may make it difficult to navigate back into the dialog window. </w:t>
      </w:r>
      <w:r w:rsidR="00F27F37">
        <w:t>Also, once the dialog is closed, focus should move back to the element that launched the dialog. For instance, if a button was clicked to open the dialog, focus should move back to the button when the dialog is closed.</w:t>
      </w:r>
    </w:p>
    <w:p w14:paraId="7793F9AA" w14:textId="301EE026" w:rsidR="00F27F37" w:rsidRDefault="004C1C87" w:rsidP="00B60089">
      <w:pPr>
        <w:pStyle w:val="Heading2"/>
      </w:pPr>
      <w:bookmarkStart w:id="50" w:name="_Toc22037006"/>
      <w:r>
        <w:t>Tab</w:t>
      </w:r>
      <w:bookmarkEnd w:id="50"/>
    </w:p>
    <w:p w14:paraId="2B89D983" w14:textId="4B5290C5" w:rsidR="004C1C87" w:rsidRDefault="00A74A76" w:rsidP="0052222C">
      <w:r>
        <w:t>Creating accessible tabs requires three roles</w:t>
      </w:r>
      <w:r w:rsidR="00B521A1">
        <w:t xml:space="preserve"> – tab, tablist and tabpanel. </w:t>
      </w:r>
      <w:r w:rsidR="004C1C87">
        <w:t xml:space="preserve">The </w:t>
      </w:r>
      <w:r w:rsidR="00B60089">
        <w:t xml:space="preserve">tab role </w:t>
      </w:r>
      <w:r w:rsidR="007935EE">
        <w:t xml:space="preserve">is a role that </w:t>
      </w:r>
      <w:r w:rsidR="004A2F2A">
        <w:t>needs specified on each tab. In addition to the tab role, the parent role of tab</w:t>
      </w:r>
      <w:r w:rsidR="00FC2039">
        <w:t>list</w:t>
      </w:r>
      <w:r w:rsidR="004A2F2A">
        <w:t xml:space="preserve"> is required. The tab</w:t>
      </w:r>
      <w:r w:rsidR="00FC2039">
        <w:t>list</w:t>
      </w:r>
      <w:r w:rsidR="004A2F2A">
        <w:t xml:space="preserve"> role is</w:t>
      </w:r>
      <w:r>
        <w:t xml:space="preserve"> a</w:t>
      </w:r>
      <w:r w:rsidR="004A2F2A">
        <w:t xml:space="preserve"> </w:t>
      </w:r>
      <w:r w:rsidR="00FC2039">
        <w:t xml:space="preserve">list of all </w:t>
      </w:r>
      <w:r w:rsidR="00B1271A">
        <w:t xml:space="preserve">tab elements. </w:t>
      </w:r>
      <w:r>
        <w:t xml:space="preserve">The tabpanel role </w:t>
      </w:r>
      <w:r w:rsidR="00DC4099">
        <w:t>goes on each container that is associated with each tab</w:t>
      </w:r>
      <w:r w:rsidR="007F4876">
        <w:t>.</w:t>
      </w:r>
    </w:p>
    <w:p w14:paraId="3988B0E8" w14:textId="34FAE6A3" w:rsidR="007F4876" w:rsidRPr="0052222C" w:rsidRDefault="009003CE" w:rsidP="0052222C">
      <w:r>
        <w:rPr>
          <w:noProof/>
        </w:rPr>
        <w:drawing>
          <wp:inline distT="0" distB="0" distL="0" distR="0" wp14:anchorId="186ED655" wp14:editId="5DBB3614">
            <wp:extent cx="5943600" cy="3580130"/>
            <wp:effectExtent l="0" t="0" r="0" b="1270"/>
            <wp:docPr id="1" name="Picture 1" descr="screenshot of a list of ta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www.nrsforu.com-2019.10.11-08-11-32.png"/>
                    <pic:cNvPicPr/>
                  </pic:nvPicPr>
                  <pic:blipFill>
                    <a:blip r:embed="rId34"/>
                    <a:stretch>
                      <a:fillRect/>
                    </a:stretch>
                  </pic:blipFill>
                  <pic:spPr>
                    <a:xfrm>
                      <a:off x="0" y="0"/>
                      <a:ext cx="5943600" cy="3580130"/>
                    </a:xfrm>
                    <a:prstGeom prst="rect">
                      <a:avLst/>
                    </a:prstGeom>
                  </pic:spPr>
                </pic:pic>
              </a:graphicData>
            </a:graphic>
          </wp:inline>
        </w:drawing>
      </w:r>
    </w:p>
    <w:p w14:paraId="7793EA9B" w14:textId="639DBAEA" w:rsidR="005C739B" w:rsidRDefault="00F16279" w:rsidP="00D71229">
      <w:r>
        <w:rPr>
          <w:rFonts w:cstheme="minorHAnsi"/>
          <w:color w:val="222222"/>
          <w:shd w:val="clear" w:color="auto" w:fill="FFFFFF"/>
        </w:rPr>
        <w:lastRenderedPageBreak/>
        <w:t xml:space="preserve">Each of the tabs (Activity, Balance History, Rate or Return, Investment Election, Contributions, My Funds) need </w:t>
      </w:r>
      <w:r w:rsidR="00A85C26">
        <w:rPr>
          <w:rFonts w:cstheme="minorHAnsi"/>
          <w:color w:val="222222"/>
          <w:shd w:val="clear" w:color="auto" w:fill="FFFFFF"/>
        </w:rPr>
        <w:t>role=</w:t>
      </w:r>
      <w:r w:rsidR="005C739B" w:rsidRPr="0052222C">
        <w:t>"</w:t>
      </w:r>
      <w:r w:rsidR="005C739B">
        <w:t>tab</w:t>
      </w:r>
      <w:r w:rsidR="005C739B" w:rsidRPr="0052222C">
        <w:t>"</w:t>
      </w:r>
      <w:r w:rsidR="005C739B">
        <w:t xml:space="preserve">. </w:t>
      </w:r>
    </w:p>
    <w:p w14:paraId="49040972" w14:textId="2616453B" w:rsidR="003614A0" w:rsidRDefault="003614A0" w:rsidP="003614A0">
      <w:r>
        <w:t>&lt;li role="tab"</w:t>
      </w:r>
      <w:r w:rsidR="00D940FE">
        <w:t xml:space="preserve"> aria-selected="false"</w:t>
      </w:r>
      <w:r>
        <w:t>&gt;</w:t>
      </w:r>
    </w:p>
    <w:p w14:paraId="5D3CDE8B" w14:textId="7A527D36" w:rsidR="003614A0" w:rsidRDefault="003614A0" w:rsidP="003614A0">
      <w:r>
        <w:t>&lt;a href="#activityOverview"&gt;Activity&lt;/a&gt;</w:t>
      </w:r>
    </w:p>
    <w:p w14:paraId="351889C6" w14:textId="0A64EF4C" w:rsidR="003614A0" w:rsidRDefault="003614A0" w:rsidP="003614A0">
      <w:r>
        <w:t>&lt;/li&gt;</w:t>
      </w:r>
    </w:p>
    <w:p w14:paraId="59A77DB2" w14:textId="77777777" w:rsidR="00493F45" w:rsidRDefault="00493F45" w:rsidP="00D71229">
      <w:pPr>
        <w:rPr>
          <w:rFonts w:cstheme="minorHAnsi"/>
          <w:color w:val="222222"/>
          <w:shd w:val="clear" w:color="auto" w:fill="FFFFFF"/>
        </w:rPr>
      </w:pPr>
    </w:p>
    <w:p w14:paraId="74AB2BDE" w14:textId="5FD3C132" w:rsidR="009A5A3A" w:rsidRDefault="005C739B" w:rsidP="00D71229">
      <w:pPr>
        <w:rPr>
          <w:rFonts w:cstheme="minorHAnsi"/>
          <w:color w:val="222222"/>
          <w:shd w:val="clear" w:color="auto" w:fill="FFFFFF"/>
        </w:rPr>
      </w:pPr>
      <w:r>
        <w:rPr>
          <w:rFonts w:cstheme="minorHAnsi"/>
          <w:color w:val="222222"/>
          <w:shd w:val="clear" w:color="auto" w:fill="FFFFFF"/>
        </w:rPr>
        <w:t>The outer element for each of the tabs needs role=</w:t>
      </w:r>
      <w:r w:rsidRPr="0052222C">
        <w:t>"</w:t>
      </w:r>
      <w:r>
        <w:rPr>
          <w:rFonts w:cstheme="minorHAnsi"/>
          <w:color w:val="222222"/>
          <w:shd w:val="clear" w:color="auto" w:fill="FFFFFF"/>
        </w:rPr>
        <w:t>tablist</w:t>
      </w:r>
      <w:r w:rsidRPr="0052222C">
        <w:t>"</w:t>
      </w:r>
      <w:r>
        <w:rPr>
          <w:rFonts w:cstheme="minorHAnsi"/>
          <w:color w:val="222222"/>
          <w:shd w:val="clear" w:color="auto" w:fill="FFFFFF"/>
        </w:rPr>
        <w:t>.</w:t>
      </w:r>
      <w:r w:rsidR="005F0928">
        <w:rPr>
          <w:rFonts w:cstheme="minorHAnsi"/>
          <w:color w:val="222222"/>
          <w:shd w:val="clear" w:color="auto" w:fill="FFFFFF"/>
        </w:rPr>
        <w:t xml:space="preserve"> </w:t>
      </w:r>
    </w:p>
    <w:p w14:paraId="64348C8A" w14:textId="098DEA09" w:rsidR="00493F45" w:rsidRDefault="00493F45" w:rsidP="00D71229">
      <w:pPr>
        <w:rPr>
          <w:rFonts w:cstheme="minorHAnsi"/>
          <w:color w:val="222222"/>
          <w:shd w:val="clear" w:color="auto" w:fill="FFFFFF"/>
        </w:rPr>
      </w:pPr>
      <w:r w:rsidRPr="00493F45">
        <w:rPr>
          <w:rFonts w:cstheme="minorHAnsi"/>
          <w:color w:val="222222"/>
          <w:shd w:val="clear" w:color="auto" w:fill="FFFFFF"/>
        </w:rPr>
        <w:t>&lt;ul class="tabs__navigation group" role="tablist"&gt;</w:t>
      </w:r>
    </w:p>
    <w:p w14:paraId="245822FA" w14:textId="6442A424" w:rsidR="00493F45" w:rsidRDefault="00493F45" w:rsidP="00D71229">
      <w:pPr>
        <w:rPr>
          <w:rFonts w:cstheme="minorHAnsi"/>
          <w:color w:val="222222"/>
          <w:shd w:val="clear" w:color="auto" w:fill="FFFFFF"/>
        </w:rPr>
      </w:pPr>
    </w:p>
    <w:p w14:paraId="379270D6" w14:textId="762EA7D8" w:rsidR="005C739B" w:rsidRDefault="004A7CCE" w:rsidP="00D71229">
      <w:pPr>
        <w:rPr>
          <w:rFonts w:cstheme="minorHAnsi"/>
          <w:color w:val="222222"/>
          <w:shd w:val="clear" w:color="auto" w:fill="FFFFFF"/>
        </w:rPr>
      </w:pPr>
      <w:r>
        <w:rPr>
          <w:rFonts w:cstheme="minorHAnsi"/>
          <w:color w:val="222222"/>
          <w:shd w:val="clear" w:color="auto" w:fill="FFFFFF"/>
        </w:rPr>
        <w:t>Each tabpanel needs role=</w:t>
      </w:r>
      <w:r w:rsidRPr="0052222C">
        <w:t>"</w:t>
      </w:r>
      <w:r>
        <w:rPr>
          <w:rFonts w:cstheme="minorHAnsi"/>
          <w:color w:val="222222"/>
          <w:shd w:val="clear" w:color="auto" w:fill="FFFFFF"/>
        </w:rPr>
        <w:t>tabpanel</w:t>
      </w:r>
      <w:r w:rsidRPr="0052222C">
        <w:t>"</w:t>
      </w:r>
      <w:r>
        <w:rPr>
          <w:rFonts w:cstheme="minorHAnsi"/>
          <w:color w:val="222222"/>
          <w:shd w:val="clear" w:color="auto" w:fill="FFFFFF"/>
        </w:rPr>
        <w:t>.</w:t>
      </w:r>
    </w:p>
    <w:p w14:paraId="161F17DC" w14:textId="3231796C" w:rsidR="00191336" w:rsidRDefault="00677194" w:rsidP="002770E4">
      <w:pPr>
        <w:rPr>
          <w:rFonts w:cstheme="minorHAnsi"/>
          <w:color w:val="222222"/>
          <w:shd w:val="clear" w:color="auto" w:fill="FFFFFF"/>
        </w:rPr>
      </w:pPr>
      <w:r w:rsidRPr="00677194">
        <w:rPr>
          <w:rFonts w:cstheme="minorHAnsi"/>
          <w:color w:val="222222"/>
          <w:shd w:val="clear" w:color="auto" w:fill="FFFFFF"/>
        </w:rPr>
        <w:t>&lt;div id="activityOverview" role="tabpanel" class="tabs__content-container"&gt;</w:t>
      </w:r>
    </w:p>
    <w:p w14:paraId="6D528A80" w14:textId="77777777" w:rsidR="0070148C" w:rsidRDefault="0070148C">
      <w:pPr>
        <w:rPr>
          <w:rFonts w:asciiTheme="majorHAnsi" w:eastAsiaTheme="majorEastAsia" w:hAnsiTheme="majorHAnsi" w:cstheme="majorBidi"/>
          <w:color w:val="3B3838" w:themeColor="background2" w:themeShade="40"/>
          <w:kern w:val="28"/>
          <w:sz w:val="52"/>
          <w:szCs w:val="52"/>
          <w:shd w:val="clear" w:color="auto" w:fill="FFFFFF"/>
          <w14:ligatures w14:val="standard"/>
          <w14:numForm w14:val="oldStyle"/>
        </w:rPr>
      </w:pPr>
      <w:r>
        <w:rPr>
          <w:shd w:val="clear" w:color="auto" w:fill="FFFFFF"/>
        </w:rPr>
        <w:br w:type="page"/>
      </w:r>
    </w:p>
    <w:p w14:paraId="78DC4EE4" w14:textId="3FAD102E" w:rsidR="009C16E8" w:rsidRDefault="009C16E8" w:rsidP="009C16E8">
      <w:pPr>
        <w:pStyle w:val="Heading1"/>
        <w:rPr>
          <w:shd w:val="clear" w:color="auto" w:fill="FFFFFF"/>
        </w:rPr>
      </w:pPr>
      <w:bookmarkStart w:id="51" w:name="_Toc22037007"/>
      <w:r>
        <w:rPr>
          <w:shd w:val="clear" w:color="auto" w:fill="FFFFFF"/>
        </w:rPr>
        <w:lastRenderedPageBreak/>
        <w:t>ARIA States</w:t>
      </w:r>
      <w:bookmarkEnd w:id="51"/>
    </w:p>
    <w:p w14:paraId="36CB792A" w14:textId="1536A924" w:rsidR="009C16E8" w:rsidRDefault="009C16E8" w:rsidP="009C16E8">
      <w:pPr>
        <w:rPr>
          <w:rFonts w:cstheme="minorHAnsi"/>
          <w:color w:val="222222"/>
          <w:shd w:val="clear" w:color="auto" w:fill="FFFFFF"/>
        </w:rPr>
      </w:pPr>
      <w:r>
        <w:rPr>
          <w:rFonts w:cstheme="minorHAnsi"/>
          <w:color w:val="222222"/>
          <w:shd w:val="clear" w:color="auto" w:fill="FFFFFF"/>
        </w:rPr>
        <w:t xml:space="preserve">ARIA states </w:t>
      </w:r>
      <w:r w:rsidR="00652882">
        <w:rPr>
          <w:rFonts w:cstheme="minorHAnsi"/>
          <w:color w:val="222222"/>
          <w:shd w:val="clear" w:color="auto" w:fill="FFFFFF"/>
        </w:rPr>
        <w:t xml:space="preserve">define the current condition of the component. Since the state is </w:t>
      </w:r>
      <w:r w:rsidR="00675C4D">
        <w:rPr>
          <w:rFonts w:cstheme="minorHAnsi"/>
          <w:color w:val="222222"/>
          <w:shd w:val="clear" w:color="auto" w:fill="FFFFFF"/>
        </w:rPr>
        <w:t>dynamic</w:t>
      </w:r>
      <w:r w:rsidR="00652882">
        <w:rPr>
          <w:rFonts w:cstheme="minorHAnsi"/>
          <w:color w:val="222222"/>
          <w:shd w:val="clear" w:color="auto" w:fill="FFFFFF"/>
        </w:rPr>
        <w:t xml:space="preserve">, JavaScript is required to </w:t>
      </w:r>
      <w:r w:rsidR="000C371E">
        <w:rPr>
          <w:rFonts w:cstheme="minorHAnsi"/>
          <w:color w:val="222222"/>
          <w:shd w:val="clear" w:color="auto" w:fill="FFFFFF"/>
        </w:rPr>
        <w:t>toggle between the correct state</w:t>
      </w:r>
      <w:r w:rsidR="00652882">
        <w:rPr>
          <w:rFonts w:cstheme="minorHAnsi"/>
          <w:color w:val="222222"/>
          <w:shd w:val="clear" w:color="auto" w:fill="FFFFFF"/>
        </w:rPr>
        <w:t xml:space="preserve">, typically either true or false. </w:t>
      </w:r>
      <w:r w:rsidR="00D02368">
        <w:rPr>
          <w:rFonts w:cstheme="minorHAnsi"/>
          <w:color w:val="222222"/>
          <w:shd w:val="clear" w:color="auto" w:fill="FFFFFF"/>
        </w:rPr>
        <w:t xml:space="preserve"> </w:t>
      </w:r>
    </w:p>
    <w:p w14:paraId="6D038A84" w14:textId="37CEA910" w:rsidR="009D13F7" w:rsidRDefault="0063396F" w:rsidP="0063396F">
      <w:pPr>
        <w:pStyle w:val="Heading2"/>
        <w:rPr>
          <w:shd w:val="clear" w:color="auto" w:fill="FFFFFF"/>
        </w:rPr>
      </w:pPr>
      <w:bookmarkStart w:id="52" w:name="_Toc22037008"/>
      <w:r>
        <w:rPr>
          <w:shd w:val="clear" w:color="auto" w:fill="FFFFFF"/>
        </w:rPr>
        <w:t>ARIA Expanded</w:t>
      </w:r>
      <w:bookmarkEnd w:id="52"/>
    </w:p>
    <w:p w14:paraId="6FFF0A15" w14:textId="25EE0C0D" w:rsidR="00FF0C43" w:rsidRDefault="002037B4" w:rsidP="00FF0C43">
      <w:r>
        <w:t xml:space="preserve">The aria-expanded state </w:t>
      </w:r>
      <w:r w:rsidR="0068192A" w:rsidRPr="0068192A">
        <w:t>indicates whether an expandable/collapsible group of elements is currently expanded or collapsed</w:t>
      </w:r>
      <w:r w:rsidR="0068192A">
        <w:t>.</w:t>
      </w:r>
      <w:r w:rsidR="00456E36">
        <w:t xml:space="preserve"> </w:t>
      </w:r>
      <w:r w:rsidR="00A6677F">
        <w:t xml:space="preserve">Accordions are an example of content that can be expanded or collapsed. Menus with submenus is another example. </w:t>
      </w:r>
      <w:r w:rsidR="00D75254">
        <w:t>Any time a link or button can be clicked to expose more information to the user, aria-expanded is needed to inform screen reader users of the hidden content.</w:t>
      </w:r>
    </w:p>
    <w:p w14:paraId="3851196D" w14:textId="437B8335" w:rsidR="00D75254" w:rsidRDefault="002A6ACB" w:rsidP="00FF0C43">
      <w:r>
        <w:t xml:space="preserve">The aria-expanded </w:t>
      </w:r>
      <w:r w:rsidR="009F1AB2">
        <w:t>state</w:t>
      </w:r>
      <w:r>
        <w:t xml:space="preserve"> is added to the trigger</w:t>
      </w:r>
      <w:r w:rsidR="003F3FA3">
        <w:t>ing element.</w:t>
      </w:r>
    </w:p>
    <w:p w14:paraId="57F15528" w14:textId="486F1AA9" w:rsidR="003F3FA3" w:rsidRPr="002037B4" w:rsidRDefault="001D18B0" w:rsidP="00FF0C43">
      <w:r>
        <w:rPr>
          <w:noProof/>
        </w:rPr>
        <w:drawing>
          <wp:inline distT="0" distB="0" distL="0" distR="0" wp14:anchorId="695E980A" wp14:editId="717E4B73">
            <wp:extent cx="5943600" cy="895350"/>
            <wp:effectExtent l="0" t="0" r="0" b="0"/>
            <wp:docPr id="6" name="Picture 6" descr="accordion in collapsed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pages.github.nwie.net-2019.10.11-08-53-59.png"/>
                    <pic:cNvPicPr/>
                  </pic:nvPicPr>
                  <pic:blipFill>
                    <a:blip r:embed="rId35"/>
                    <a:stretch>
                      <a:fillRect/>
                    </a:stretch>
                  </pic:blipFill>
                  <pic:spPr>
                    <a:xfrm>
                      <a:off x="0" y="0"/>
                      <a:ext cx="5943600" cy="895350"/>
                    </a:xfrm>
                    <a:prstGeom prst="rect">
                      <a:avLst/>
                    </a:prstGeom>
                  </pic:spPr>
                </pic:pic>
              </a:graphicData>
            </a:graphic>
          </wp:inline>
        </w:drawing>
      </w:r>
    </w:p>
    <w:p w14:paraId="53A74354" w14:textId="77777777" w:rsidR="003F6038" w:rsidRDefault="00DB78A9">
      <w:pPr>
        <w:rPr>
          <w:rFonts w:cstheme="minorHAnsi"/>
          <w:color w:val="222222"/>
          <w:shd w:val="clear" w:color="auto" w:fill="FFFFFF"/>
        </w:rPr>
      </w:pPr>
      <w:r w:rsidRPr="00DB78A9">
        <w:rPr>
          <w:rFonts w:cstheme="minorHAnsi"/>
          <w:color w:val="222222"/>
          <w:shd w:val="clear" w:color="auto" w:fill="FFFFFF"/>
        </w:rPr>
        <w:t>&lt;a role="button" href="" aria-expanded="false"&gt;Accordion item #1&lt;/a&gt;</w:t>
      </w:r>
    </w:p>
    <w:p w14:paraId="58A4DEA1" w14:textId="77777777" w:rsidR="00A86E36" w:rsidRDefault="003F6038">
      <w:pPr>
        <w:rPr>
          <w:rFonts w:cstheme="minorHAnsi"/>
          <w:color w:val="222222"/>
          <w:shd w:val="clear" w:color="auto" w:fill="FFFFFF"/>
        </w:rPr>
      </w:pPr>
      <w:r>
        <w:rPr>
          <w:rFonts w:cstheme="minorHAnsi"/>
          <w:color w:val="222222"/>
          <w:shd w:val="clear" w:color="auto" w:fill="FFFFFF"/>
        </w:rPr>
        <w:t xml:space="preserve">When the </w:t>
      </w:r>
      <w:r w:rsidR="00A86E36">
        <w:rPr>
          <w:rFonts w:cstheme="minorHAnsi"/>
          <w:color w:val="222222"/>
          <w:shd w:val="clear" w:color="auto" w:fill="FFFFFF"/>
        </w:rPr>
        <w:t xml:space="preserve">accordion is expanded, the aria-expanded state toggles to </w:t>
      </w:r>
      <w:r w:rsidR="00A86E36" w:rsidRPr="00DB78A9">
        <w:rPr>
          <w:rFonts w:cstheme="minorHAnsi"/>
          <w:color w:val="222222"/>
          <w:shd w:val="clear" w:color="auto" w:fill="FFFFFF"/>
        </w:rPr>
        <w:t>"</w:t>
      </w:r>
      <w:r w:rsidR="00A86E36">
        <w:rPr>
          <w:rFonts w:cstheme="minorHAnsi"/>
          <w:color w:val="222222"/>
          <w:shd w:val="clear" w:color="auto" w:fill="FFFFFF"/>
        </w:rPr>
        <w:t>true</w:t>
      </w:r>
      <w:r w:rsidR="00A86E36" w:rsidRPr="00DB78A9">
        <w:rPr>
          <w:rFonts w:cstheme="minorHAnsi"/>
          <w:color w:val="222222"/>
          <w:shd w:val="clear" w:color="auto" w:fill="FFFFFF"/>
        </w:rPr>
        <w:t>"</w:t>
      </w:r>
      <w:r w:rsidR="00A86E36">
        <w:rPr>
          <w:rFonts w:cstheme="minorHAnsi"/>
          <w:color w:val="222222"/>
          <w:shd w:val="clear" w:color="auto" w:fill="FFFFFF"/>
        </w:rPr>
        <w:t>.</w:t>
      </w:r>
    </w:p>
    <w:p w14:paraId="0951D07B" w14:textId="77777777" w:rsidR="000852EB" w:rsidRDefault="000852EB">
      <w:pPr>
        <w:rPr>
          <w:rFonts w:cstheme="minorHAnsi"/>
          <w:color w:val="222222"/>
          <w:shd w:val="clear" w:color="auto" w:fill="FFFFFF"/>
        </w:rPr>
      </w:pPr>
      <w:r>
        <w:rPr>
          <w:rFonts w:cstheme="minorHAnsi"/>
          <w:noProof/>
          <w:color w:val="222222"/>
          <w:shd w:val="clear" w:color="auto" w:fill="FFFFFF"/>
        </w:rPr>
        <w:drawing>
          <wp:inline distT="0" distB="0" distL="0" distR="0" wp14:anchorId="75BB7AD8" wp14:editId="707B3F82">
            <wp:extent cx="5943600" cy="1205865"/>
            <wp:effectExtent l="0" t="0" r="0" b="0"/>
            <wp:docPr id="10" name="Picture 10" descr="accordion in expanded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pages.github.nwie.net-2019.10.11-08-58-39.png"/>
                    <pic:cNvPicPr/>
                  </pic:nvPicPr>
                  <pic:blipFill>
                    <a:blip r:embed="rId36"/>
                    <a:stretch>
                      <a:fillRect/>
                    </a:stretch>
                  </pic:blipFill>
                  <pic:spPr>
                    <a:xfrm>
                      <a:off x="0" y="0"/>
                      <a:ext cx="5943600" cy="1205865"/>
                    </a:xfrm>
                    <a:prstGeom prst="rect">
                      <a:avLst/>
                    </a:prstGeom>
                  </pic:spPr>
                </pic:pic>
              </a:graphicData>
            </a:graphic>
          </wp:inline>
        </w:drawing>
      </w:r>
    </w:p>
    <w:p w14:paraId="22B7BFE0" w14:textId="2A39D4D8" w:rsidR="000852EB" w:rsidRDefault="000852EB" w:rsidP="000852EB">
      <w:pPr>
        <w:rPr>
          <w:rFonts w:cstheme="minorHAnsi"/>
          <w:color w:val="222222"/>
          <w:shd w:val="clear" w:color="auto" w:fill="FFFFFF"/>
        </w:rPr>
      </w:pPr>
      <w:r w:rsidRPr="00DB78A9">
        <w:rPr>
          <w:rFonts w:cstheme="minorHAnsi"/>
          <w:color w:val="222222"/>
          <w:shd w:val="clear" w:color="auto" w:fill="FFFFFF"/>
        </w:rPr>
        <w:t>&lt;a role="button" href="" aria-expanded="</w:t>
      </w:r>
      <w:r>
        <w:rPr>
          <w:rFonts w:cstheme="minorHAnsi"/>
          <w:color w:val="222222"/>
          <w:shd w:val="clear" w:color="auto" w:fill="FFFFFF"/>
        </w:rPr>
        <w:t>true</w:t>
      </w:r>
      <w:r w:rsidRPr="00DB78A9">
        <w:rPr>
          <w:rFonts w:cstheme="minorHAnsi"/>
          <w:color w:val="222222"/>
          <w:shd w:val="clear" w:color="auto" w:fill="FFFFFF"/>
        </w:rPr>
        <w:t>"&gt;Accordion item #1&lt;/a&gt;</w:t>
      </w:r>
    </w:p>
    <w:p w14:paraId="37B0F706" w14:textId="77777777" w:rsidR="00B95742" w:rsidRDefault="00B95742" w:rsidP="00AF5A9C">
      <w:pPr>
        <w:pStyle w:val="Heading2"/>
        <w:rPr>
          <w:shd w:val="clear" w:color="auto" w:fill="FFFFFF"/>
        </w:rPr>
      </w:pPr>
      <w:bookmarkStart w:id="53" w:name="_Toc22037009"/>
      <w:r>
        <w:rPr>
          <w:shd w:val="clear" w:color="auto" w:fill="FFFFFF"/>
        </w:rPr>
        <w:t>ARIA Hidden</w:t>
      </w:r>
      <w:bookmarkEnd w:id="53"/>
    </w:p>
    <w:p w14:paraId="4DE72944" w14:textId="77777777" w:rsidR="00062673" w:rsidRDefault="00B95742">
      <w:pPr>
        <w:rPr>
          <w:rFonts w:cstheme="minorHAnsi"/>
          <w:color w:val="222222"/>
          <w:shd w:val="clear" w:color="auto" w:fill="FFFFFF"/>
        </w:rPr>
      </w:pPr>
      <w:r>
        <w:rPr>
          <w:rFonts w:cstheme="minorHAnsi"/>
          <w:color w:val="222222"/>
          <w:shd w:val="clear" w:color="auto" w:fill="FFFFFF"/>
        </w:rPr>
        <w:t xml:space="preserve">The </w:t>
      </w:r>
      <w:r w:rsidR="00AF5A9C">
        <w:rPr>
          <w:rFonts w:cstheme="minorHAnsi"/>
          <w:color w:val="222222"/>
          <w:shd w:val="clear" w:color="auto" w:fill="FFFFFF"/>
        </w:rPr>
        <w:t xml:space="preserve">aria-hidden state </w:t>
      </w:r>
      <w:r w:rsidR="00454ED9">
        <w:rPr>
          <w:rFonts w:cstheme="minorHAnsi"/>
          <w:color w:val="222222"/>
          <w:shd w:val="clear" w:color="auto" w:fill="FFFFFF"/>
        </w:rPr>
        <w:t xml:space="preserve">informs screen readers whether the information should be exposed and read. </w:t>
      </w:r>
      <w:r w:rsidR="00B91ED7">
        <w:rPr>
          <w:rFonts w:cstheme="minorHAnsi"/>
          <w:color w:val="222222"/>
          <w:shd w:val="clear" w:color="auto" w:fill="FFFFFF"/>
        </w:rPr>
        <w:t>If a component has aria-hidden=</w:t>
      </w:r>
      <w:r w:rsidR="00B91ED7" w:rsidRPr="00DB78A9">
        <w:rPr>
          <w:rFonts w:cstheme="minorHAnsi"/>
          <w:color w:val="222222"/>
          <w:shd w:val="clear" w:color="auto" w:fill="FFFFFF"/>
        </w:rPr>
        <w:t>"</w:t>
      </w:r>
      <w:r w:rsidR="00B91ED7">
        <w:rPr>
          <w:rFonts w:cstheme="minorHAnsi"/>
          <w:color w:val="222222"/>
          <w:shd w:val="clear" w:color="auto" w:fill="FFFFFF"/>
        </w:rPr>
        <w:t>true</w:t>
      </w:r>
      <w:r w:rsidR="00B91ED7" w:rsidRPr="00DB78A9">
        <w:rPr>
          <w:rFonts w:cstheme="minorHAnsi"/>
          <w:color w:val="222222"/>
          <w:shd w:val="clear" w:color="auto" w:fill="FFFFFF"/>
        </w:rPr>
        <w:t>"</w:t>
      </w:r>
      <w:r w:rsidR="00B91ED7">
        <w:rPr>
          <w:rFonts w:cstheme="minorHAnsi"/>
          <w:color w:val="222222"/>
          <w:shd w:val="clear" w:color="auto" w:fill="FFFFFF"/>
        </w:rPr>
        <w:t>, the screen reader will not read the content. This is typically used in conjunction with aria-expanded. For instance, on accordions, when the accordion is in the collapsed state (</w:t>
      </w:r>
      <w:r w:rsidR="00B91ED7" w:rsidRPr="00DB78A9">
        <w:rPr>
          <w:rFonts w:cstheme="minorHAnsi"/>
          <w:color w:val="222222"/>
          <w:shd w:val="clear" w:color="auto" w:fill="FFFFFF"/>
        </w:rPr>
        <w:t>aria-expanded="false"</w:t>
      </w:r>
      <w:r w:rsidR="00B91ED7">
        <w:rPr>
          <w:rFonts w:cstheme="minorHAnsi"/>
          <w:color w:val="222222"/>
          <w:shd w:val="clear" w:color="auto" w:fill="FFFFFF"/>
        </w:rPr>
        <w:t>)</w:t>
      </w:r>
      <w:r w:rsidR="00062673">
        <w:rPr>
          <w:rFonts w:cstheme="minorHAnsi"/>
          <w:color w:val="222222"/>
          <w:shd w:val="clear" w:color="auto" w:fill="FFFFFF"/>
        </w:rPr>
        <w:t>, the content within the accordions should be hidden from screen readers (aria-hidden=</w:t>
      </w:r>
      <w:r w:rsidR="00062673" w:rsidRPr="00DB78A9">
        <w:rPr>
          <w:rFonts w:cstheme="minorHAnsi"/>
          <w:color w:val="222222"/>
          <w:shd w:val="clear" w:color="auto" w:fill="FFFFFF"/>
        </w:rPr>
        <w:t>"</w:t>
      </w:r>
      <w:r w:rsidR="00062673">
        <w:rPr>
          <w:rFonts w:cstheme="minorHAnsi"/>
          <w:color w:val="222222"/>
          <w:shd w:val="clear" w:color="auto" w:fill="FFFFFF"/>
        </w:rPr>
        <w:t>true</w:t>
      </w:r>
      <w:r w:rsidR="00062673" w:rsidRPr="00DB78A9">
        <w:rPr>
          <w:rFonts w:cstheme="minorHAnsi"/>
          <w:color w:val="222222"/>
          <w:shd w:val="clear" w:color="auto" w:fill="FFFFFF"/>
        </w:rPr>
        <w:t>"</w:t>
      </w:r>
      <w:r w:rsidR="00062673">
        <w:rPr>
          <w:rFonts w:cstheme="minorHAnsi"/>
          <w:color w:val="222222"/>
          <w:shd w:val="clear" w:color="auto" w:fill="FFFFFF"/>
        </w:rPr>
        <w:t>).</w:t>
      </w:r>
    </w:p>
    <w:p w14:paraId="47CF0408" w14:textId="17A1CB62" w:rsidR="00062673" w:rsidRDefault="004F1B68">
      <w:pPr>
        <w:rPr>
          <w:rFonts w:cstheme="minorHAnsi"/>
          <w:color w:val="222222"/>
          <w:shd w:val="clear" w:color="auto" w:fill="FFFFFF"/>
        </w:rPr>
      </w:pPr>
      <w:r>
        <w:rPr>
          <w:noProof/>
        </w:rPr>
        <w:lastRenderedPageBreak/>
        <w:drawing>
          <wp:inline distT="0" distB="0" distL="0" distR="0" wp14:anchorId="35041CD5" wp14:editId="6EF22910">
            <wp:extent cx="5943600" cy="895350"/>
            <wp:effectExtent l="0" t="0" r="0" b="0"/>
            <wp:docPr id="12" name="Picture 12" descr="accordion in collapsed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pages.github.nwie.net-2019.10.11-08-53-59.png"/>
                    <pic:cNvPicPr/>
                  </pic:nvPicPr>
                  <pic:blipFill>
                    <a:blip r:embed="rId35"/>
                    <a:stretch>
                      <a:fillRect/>
                    </a:stretch>
                  </pic:blipFill>
                  <pic:spPr>
                    <a:xfrm>
                      <a:off x="0" y="0"/>
                      <a:ext cx="5943600" cy="895350"/>
                    </a:xfrm>
                    <a:prstGeom prst="rect">
                      <a:avLst/>
                    </a:prstGeom>
                  </pic:spPr>
                </pic:pic>
              </a:graphicData>
            </a:graphic>
          </wp:inline>
        </w:drawing>
      </w:r>
    </w:p>
    <w:p w14:paraId="206CB68D" w14:textId="372D4E4F" w:rsidR="00BA5A7D" w:rsidRPr="00BA5A7D" w:rsidRDefault="00BA5A7D" w:rsidP="00BA5A7D">
      <w:pPr>
        <w:rPr>
          <w:rFonts w:cstheme="minorHAnsi"/>
          <w:color w:val="222222"/>
          <w:shd w:val="clear" w:color="auto" w:fill="FFFFFF"/>
        </w:rPr>
      </w:pPr>
      <w:r w:rsidRPr="00BA5A7D">
        <w:rPr>
          <w:rFonts w:cstheme="minorHAnsi"/>
          <w:color w:val="222222"/>
          <w:shd w:val="clear" w:color="auto" w:fill="FFFFFF"/>
        </w:rPr>
        <w:t>&lt;div aria-hidden="true"&gt;</w:t>
      </w:r>
    </w:p>
    <w:p w14:paraId="01292618" w14:textId="6AC831D1" w:rsidR="00BA5A7D" w:rsidRPr="00BA5A7D" w:rsidRDefault="00BA5A7D" w:rsidP="00BA5A7D">
      <w:pPr>
        <w:rPr>
          <w:rFonts w:cstheme="minorHAnsi"/>
          <w:color w:val="222222"/>
          <w:shd w:val="clear" w:color="auto" w:fill="FFFFFF"/>
        </w:rPr>
      </w:pPr>
      <w:r w:rsidRPr="00BA5A7D">
        <w:rPr>
          <w:rFonts w:cstheme="minorHAnsi"/>
          <w:color w:val="222222"/>
          <w:shd w:val="clear" w:color="auto" w:fill="FFFFFF"/>
        </w:rPr>
        <w:t>This content is straight in the template.</w:t>
      </w:r>
    </w:p>
    <w:p w14:paraId="4D8AD1A0" w14:textId="77777777" w:rsidR="008F7ACA" w:rsidRDefault="00BA5A7D" w:rsidP="00BA5A7D">
      <w:pPr>
        <w:rPr>
          <w:rFonts w:cstheme="minorHAnsi"/>
          <w:color w:val="222222"/>
          <w:shd w:val="clear" w:color="auto" w:fill="FFFFFF"/>
        </w:rPr>
      </w:pPr>
      <w:r w:rsidRPr="00BA5A7D">
        <w:rPr>
          <w:rFonts w:cstheme="minorHAnsi"/>
          <w:color w:val="222222"/>
          <w:shd w:val="clear" w:color="auto" w:fill="FFFFFF"/>
        </w:rPr>
        <w:t>&lt;/div&gt;</w:t>
      </w:r>
    </w:p>
    <w:p w14:paraId="3B4F5F7E" w14:textId="696BC7B7" w:rsidR="008F7ACA" w:rsidRDefault="007609F7" w:rsidP="00BA5A7D">
      <w:pPr>
        <w:rPr>
          <w:rFonts w:cstheme="minorHAnsi"/>
          <w:color w:val="222222"/>
          <w:shd w:val="clear" w:color="auto" w:fill="FFFFFF"/>
        </w:rPr>
      </w:pPr>
      <w:r>
        <w:rPr>
          <w:rFonts w:cstheme="minorHAnsi"/>
          <w:noProof/>
          <w:color w:val="222222"/>
          <w:shd w:val="clear" w:color="auto" w:fill="FFFFFF"/>
        </w:rPr>
        <w:drawing>
          <wp:inline distT="0" distB="0" distL="0" distR="0" wp14:anchorId="66D99943" wp14:editId="63451DC1">
            <wp:extent cx="5943600" cy="1205865"/>
            <wp:effectExtent l="0" t="0" r="0" b="0"/>
            <wp:docPr id="14" name="Picture 14" descr="accordion in expanded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pages.github.nwie.net-2019.10.11-08-58-39.png"/>
                    <pic:cNvPicPr/>
                  </pic:nvPicPr>
                  <pic:blipFill>
                    <a:blip r:embed="rId36"/>
                    <a:stretch>
                      <a:fillRect/>
                    </a:stretch>
                  </pic:blipFill>
                  <pic:spPr>
                    <a:xfrm>
                      <a:off x="0" y="0"/>
                      <a:ext cx="5943600" cy="1205865"/>
                    </a:xfrm>
                    <a:prstGeom prst="rect">
                      <a:avLst/>
                    </a:prstGeom>
                  </pic:spPr>
                </pic:pic>
              </a:graphicData>
            </a:graphic>
          </wp:inline>
        </w:drawing>
      </w:r>
    </w:p>
    <w:p w14:paraId="010B9AB9" w14:textId="2AF9EC23" w:rsidR="008F7ACA" w:rsidRDefault="008F7ACA" w:rsidP="008F7ACA">
      <w:pPr>
        <w:rPr>
          <w:rFonts w:cstheme="minorHAnsi"/>
          <w:color w:val="222222"/>
          <w:shd w:val="clear" w:color="auto" w:fill="FFFFFF"/>
        </w:rPr>
      </w:pPr>
      <w:r>
        <w:rPr>
          <w:rFonts w:cstheme="minorHAnsi"/>
          <w:color w:val="222222"/>
          <w:shd w:val="clear" w:color="auto" w:fill="FFFFFF"/>
        </w:rPr>
        <w:t xml:space="preserve">When the accordion is expanded, the aria-hidden state toggles to </w:t>
      </w:r>
      <w:r w:rsidRPr="00DB78A9">
        <w:rPr>
          <w:rFonts w:cstheme="minorHAnsi"/>
          <w:color w:val="222222"/>
          <w:shd w:val="clear" w:color="auto" w:fill="FFFFFF"/>
        </w:rPr>
        <w:t>"</w:t>
      </w:r>
      <w:r>
        <w:rPr>
          <w:rFonts w:cstheme="minorHAnsi"/>
          <w:color w:val="222222"/>
          <w:shd w:val="clear" w:color="auto" w:fill="FFFFFF"/>
        </w:rPr>
        <w:t>false</w:t>
      </w:r>
      <w:r w:rsidRPr="00DB78A9">
        <w:rPr>
          <w:rFonts w:cstheme="minorHAnsi"/>
          <w:color w:val="222222"/>
          <w:shd w:val="clear" w:color="auto" w:fill="FFFFFF"/>
        </w:rPr>
        <w:t>"</w:t>
      </w:r>
      <w:r>
        <w:rPr>
          <w:rFonts w:cstheme="minorHAnsi"/>
          <w:color w:val="222222"/>
          <w:shd w:val="clear" w:color="auto" w:fill="FFFFFF"/>
        </w:rPr>
        <w:t>.</w:t>
      </w:r>
    </w:p>
    <w:p w14:paraId="1B03CD34" w14:textId="3986669D" w:rsidR="007609F7" w:rsidRPr="00BA5A7D" w:rsidRDefault="007609F7" w:rsidP="007609F7">
      <w:pPr>
        <w:rPr>
          <w:rFonts w:cstheme="minorHAnsi"/>
          <w:color w:val="222222"/>
          <w:shd w:val="clear" w:color="auto" w:fill="FFFFFF"/>
        </w:rPr>
      </w:pPr>
      <w:r w:rsidRPr="00BA5A7D">
        <w:rPr>
          <w:rFonts w:cstheme="minorHAnsi"/>
          <w:color w:val="222222"/>
          <w:shd w:val="clear" w:color="auto" w:fill="FFFFFF"/>
        </w:rPr>
        <w:t>&lt;div aria-hidden="</w:t>
      </w:r>
      <w:r>
        <w:rPr>
          <w:rFonts w:cstheme="minorHAnsi"/>
          <w:color w:val="222222"/>
          <w:shd w:val="clear" w:color="auto" w:fill="FFFFFF"/>
        </w:rPr>
        <w:t>false</w:t>
      </w:r>
      <w:r w:rsidRPr="00BA5A7D">
        <w:rPr>
          <w:rFonts w:cstheme="minorHAnsi"/>
          <w:color w:val="222222"/>
          <w:shd w:val="clear" w:color="auto" w:fill="FFFFFF"/>
        </w:rPr>
        <w:t>"&gt;</w:t>
      </w:r>
    </w:p>
    <w:p w14:paraId="7BE40F91" w14:textId="77777777" w:rsidR="007609F7" w:rsidRPr="00BA5A7D" w:rsidRDefault="007609F7" w:rsidP="007609F7">
      <w:pPr>
        <w:rPr>
          <w:rFonts w:cstheme="minorHAnsi"/>
          <w:color w:val="222222"/>
          <w:shd w:val="clear" w:color="auto" w:fill="FFFFFF"/>
        </w:rPr>
      </w:pPr>
      <w:r w:rsidRPr="00BA5A7D">
        <w:rPr>
          <w:rFonts w:cstheme="minorHAnsi"/>
          <w:color w:val="222222"/>
          <w:shd w:val="clear" w:color="auto" w:fill="FFFFFF"/>
        </w:rPr>
        <w:t>This content is straight in the template.</w:t>
      </w:r>
    </w:p>
    <w:p w14:paraId="7736190C" w14:textId="625DE5B9" w:rsidR="007609F7" w:rsidRDefault="007609F7" w:rsidP="007609F7">
      <w:pPr>
        <w:rPr>
          <w:rFonts w:cstheme="minorHAnsi"/>
          <w:color w:val="222222"/>
          <w:shd w:val="clear" w:color="auto" w:fill="FFFFFF"/>
        </w:rPr>
      </w:pPr>
      <w:r w:rsidRPr="00BA5A7D">
        <w:rPr>
          <w:rFonts w:cstheme="minorHAnsi"/>
          <w:color w:val="222222"/>
          <w:shd w:val="clear" w:color="auto" w:fill="FFFFFF"/>
        </w:rPr>
        <w:t>&lt;/div&gt;</w:t>
      </w:r>
    </w:p>
    <w:p w14:paraId="4742D91A" w14:textId="0C72201A" w:rsidR="00690159" w:rsidRDefault="00690159" w:rsidP="00690159">
      <w:pPr>
        <w:pStyle w:val="Heading2"/>
        <w:rPr>
          <w:shd w:val="clear" w:color="auto" w:fill="FFFFFF"/>
        </w:rPr>
      </w:pPr>
      <w:bookmarkStart w:id="54" w:name="_Toc22037010"/>
      <w:r>
        <w:rPr>
          <w:shd w:val="clear" w:color="auto" w:fill="FFFFFF"/>
        </w:rPr>
        <w:t>ARIA Selected</w:t>
      </w:r>
      <w:bookmarkEnd w:id="54"/>
    </w:p>
    <w:p w14:paraId="114649A2" w14:textId="051F08A7" w:rsidR="00690159" w:rsidRDefault="00393B02" w:rsidP="00690159">
      <w:pPr>
        <w:rPr>
          <w:rFonts w:cstheme="minorHAnsi"/>
          <w:color w:val="222222"/>
          <w:shd w:val="clear" w:color="auto" w:fill="FFFFFF"/>
        </w:rPr>
      </w:pPr>
      <w:r>
        <w:t xml:space="preserve">The aria-selected </w:t>
      </w:r>
      <w:r w:rsidR="00E07FCB">
        <w:t xml:space="preserve">state informs screen readers whether the </w:t>
      </w:r>
      <w:r w:rsidR="00FC2490">
        <w:t xml:space="preserve">focused widget is currently selected. For instance, </w:t>
      </w:r>
      <w:r w:rsidR="006400C6">
        <w:t>when a tab is selected, the value is aria-selected=</w:t>
      </w:r>
      <w:r w:rsidR="006400C6" w:rsidRPr="00BA5A7D">
        <w:rPr>
          <w:rFonts w:cstheme="minorHAnsi"/>
          <w:color w:val="222222"/>
          <w:shd w:val="clear" w:color="auto" w:fill="FFFFFF"/>
        </w:rPr>
        <w:t>"</w:t>
      </w:r>
      <w:r w:rsidR="006400C6">
        <w:rPr>
          <w:rFonts w:cstheme="minorHAnsi"/>
          <w:color w:val="222222"/>
          <w:shd w:val="clear" w:color="auto" w:fill="FFFFFF"/>
        </w:rPr>
        <w:t>true</w:t>
      </w:r>
      <w:r w:rsidR="006400C6" w:rsidRPr="00BA5A7D">
        <w:rPr>
          <w:rFonts w:cstheme="minorHAnsi"/>
          <w:color w:val="222222"/>
          <w:shd w:val="clear" w:color="auto" w:fill="FFFFFF"/>
        </w:rPr>
        <w:t>"</w:t>
      </w:r>
      <w:r w:rsidR="006400C6">
        <w:rPr>
          <w:rFonts w:cstheme="minorHAnsi"/>
          <w:color w:val="222222"/>
          <w:shd w:val="clear" w:color="auto" w:fill="FFFFFF"/>
        </w:rPr>
        <w:t xml:space="preserve"> and the screen reader announces </w:t>
      </w:r>
      <w:r w:rsidR="002E1C9A">
        <w:rPr>
          <w:rFonts w:cstheme="minorHAnsi"/>
          <w:color w:val="222222"/>
          <w:shd w:val="clear" w:color="auto" w:fill="FFFFFF"/>
        </w:rPr>
        <w:t>“</w:t>
      </w:r>
      <w:r w:rsidR="006400C6">
        <w:rPr>
          <w:rFonts w:cstheme="minorHAnsi"/>
          <w:color w:val="222222"/>
          <w:shd w:val="clear" w:color="auto" w:fill="FFFFFF"/>
        </w:rPr>
        <w:t>selected</w:t>
      </w:r>
      <w:r w:rsidR="002E1C9A">
        <w:rPr>
          <w:rFonts w:cstheme="minorHAnsi"/>
          <w:color w:val="222222"/>
          <w:shd w:val="clear" w:color="auto" w:fill="FFFFFF"/>
        </w:rPr>
        <w:t>”</w:t>
      </w:r>
      <w:r w:rsidR="006400C6">
        <w:rPr>
          <w:rFonts w:cstheme="minorHAnsi"/>
          <w:color w:val="222222"/>
          <w:shd w:val="clear" w:color="auto" w:fill="FFFFFF"/>
        </w:rPr>
        <w:t>. If the tab is not selected, the value is aria-selected</w:t>
      </w:r>
      <w:r w:rsidR="006400C6">
        <w:t>=</w:t>
      </w:r>
      <w:r w:rsidR="006400C6" w:rsidRPr="00BA5A7D">
        <w:rPr>
          <w:rFonts w:cstheme="minorHAnsi"/>
          <w:color w:val="222222"/>
          <w:shd w:val="clear" w:color="auto" w:fill="FFFFFF"/>
        </w:rPr>
        <w:t>"</w:t>
      </w:r>
      <w:r w:rsidR="006400C6">
        <w:rPr>
          <w:rFonts w:cstheme="minorHAnsi"/>
          <w:color w:val="222222"/>
          <w:shd w:val="clear" w:color="auto" w:fill="FFFFFF"/>
        </w:rPr>
        <w:t>false</w:t>
      </w:r>
      <w:r w:rsidR="006400C6" w:rsidRPr="00BA5A7D">
        <w:rPr>
          <w:rFonts w:cstheme="minorHAnsi"/>
          <w:color w:val="222222"/>
          <w:shd w:val="clear" w:color="auto" w:fill="FFFFFF"/>
        </w:rPr>
        <w:t>"</w:t>
      </w:r>
      <w:r w:rsidR="00FA710F">
        <w:rPr>
          <w:rFonts w:cstheme="minorHAnsi"/>
          <w:color w:val="222222"/>
          <w:shd w:val="clear" w:color="auto" w:fill="FFFFFF"/>
        </w:rPr>
        <w:t>.</w:t>
      </w:r>
    </w:p>
    <w:p w14:paraId="388ECDB9" w14:textId="24ED3E17" w:rsidR="007E26FB" w:rsidRPr="00690159" w:rsidRDefault="007E26FB" w:rsidP="00690159">
      <w:r>
        <w:t xml:space="preserve">The Activity tab is currently not selected, so the </w:t>
      </w:r>
      <w:r w:rsidR="00E863DB">
        <w:t xml:space="preserve">state is set to </w:t>
      </w:r>
      <w:r w:rsidR="00E863DB">
        <w:rPr>
          <w:rFonts w:cstheme="minorHAnsi"/>
          <w:color w:val="222222"/>
          <w:shd w:val="clear" w:color="auto" w:fill="FFFFFF"/>
        </w:rPr>
        <w:t>aria-selected</w:t>
      </w:r>
      <w:r w:rsidR="00E863DB">
        <w:t>=</w:t>
      </w:r>
      <w:r w:rsidR="00E863DB" w:rsidRPr="00BA5A7D">
        <w:rPr>
          <w:rFonts w:cstheme="minorHAnsi"/>
          <w:color w:val="222222"/>
          <w:shd w:val="clear" w:color="auto" w:fill="FFFFFF"/>
        </w:rPr>
        <w:t>"</w:t>
      </w:r>
      <w:r w:rsidR="00E863DB">
        <w:rPr>
          <w:rFonts w:cstheme="minorHAnsi"/>
          <w:color w:val="222222"/>
          <w:shd w:val="clear" w:color="auto" w:fill="FFFFFF"/>
        </w:rPr>
        <w:t>false</w:t>
      </w:r>
      <w:r w:rsidR="00E863DB" w:rsidRPr="00BA5A7D">
        <w:rPr>
          <w:rFonts w:cstheme="minorHAnsi"/>
          <w:color w:val="222222"/>
          <w:shd w:val="clear" w:color="auto" w:fill="FFFFFF"/>
        </w:rPr>
        <w:t>"</w:t>
      </w:r>
      <w:r w:rsidR="00E863DB">
        <w:rPr>
          <w:rFonts w:cstheme="minorHAnsi"/>
          <w:color w:val="222222"/>
          <w:shd w:val="clear" w:color="auto" w:fill="FFFFFF"/>
        </w:rPr>
        <w:t>.</w:t>
      </w:r>
    </w:p>
    <w:p w14:paraId="3D20B5B7" w14:textId="77777777" w:rsidR="00E863DB" w:rsidRDefault="00DA0896" w:rsidP="00BA5A7D">
      <w:pPr>
        <w:rPr>
          <w:rFonts w:cstheme="minorHAnsi"/>
          <w:color w:val="222222"/>
          <w:shd w:val="clear" w:color="auto" w:fill="FFFFFF"/>
        </w:rPr>
      </w:pPr>
      <w:r>
        <w:rPr>
          <w:noProof/>
        </w:rPr>
        <w:lastRenderedPageBreak/>
        <w:drawing>
          <wp:inline distT="0" distB="0" distL="0" distR="0" wp14:anchorId="7BDB5A2A" wp14:editId="6A7429CF">
            <wp:extent cx="5943600" cy="3580130"/>
            <wp:effectExtent l="0" t="0" r="0" b="1270"/>
            <wp:docPr id="15" name="Picture 15" descr="Activity tab is currently not selected, so aria-selected=&quot;fals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www.nrsforu.com-2019.10.11-08-11-32.png"/>
                    <pic:cNvPicPr/>
                  </pic:nvPicPr>
                  <pic:blipFill>
                    <a:blip r:embed="rId34"/>
                    <a:stretch>
                      <a:fillRect/>
                    </a:stretch>
                  </pic:blipFill>
                  <pic:spPr>
                    <a:xfrm>
                      <a:off x="0" y="0"/>
                      <a:ext cx="5943600" cy="3580130"/>
                    </a:xfrm>
                    <a:prstGeom prst="rect">
                      <a:avLst/>
                    </a:prstGeom>
                  </pic:spPr>
                </pic:pic>
              </a:graphicData>
            </a:graphic>
          </wp:inline>
        </w:drawing>
      </w:r>
    </w:p>
    <w:p w14:paraId="660FC7C5" w14:textId="77777777" w:rsidR="007A6100" w:rsidRDefault="007A6100" w:rsidP="007A6100">
      <w:r>
        <w:t>&lt;li role="tab" aria-selected="false"&gt;</w:t>
      </w:r>
    </w:p>
    <w:p w14:paraId="066FBC64" w14:textId="77777777" w:rsidR="007A6100" w:rsidRDefault="007A6100" w:rsidP="007A6100">
      <w:r>
        <w:t>&lt;a href="#activityOverview"&gt;Activity&lt;/a&gt;</w:t>
      </w:r>
    </w:p>
    <w:p w14:paraId="079B0A6B" w14:textId="77777777" w:rsidR="007A6100" w:rsidRDefault="007A6100" w:rsidP="007A6100">
      <w:r>
        <w:t>&lt;/li&gt;</w:t>
      </w:r>
    </w:p>
    <w:p w14:paraId="486816F7" w14:textId="77777777" w:rsidR="009C0189" w:rsidRDefault="009C0189" w:rsidP="00BA5A7D">
      <w:pPr>
        <w:rPr>
          <w:rFonts w:cstheme="minorHAnsi"/>
          <w:color w:val="222222"/>
          <w:shd w:val="clear" w:color="auto" w:fill="FFFFFF"/>
        </w:rPr>
      </w:pPr>
    </w:p>
    <w:p w14:paraId="5ED2C0CC" w14:textId="3E8283D9" w:rsidR="009D2AC1" w:rsidRDefault="009C0189" w:rsidP="00BA5A7D">
      <w:pPr>
        <w:rPr>
          <w:rFonts w:cstheme="minorHAnsi"/>
          <w:color w:val="222222"/>
          <w:shd w:val="clear" w:color="auto" w:fill="FFFFFF"/>
        </w:rPr>
      </w:pPr>
      <w:r>
        <w:rPr>
          <w:rFonts w:cstheme="minorHAnsi"/>
          <w:color w:val="222222"/>
          <w:shd w:val="clear" w:color="auto" w:fill="FFFFFF"/>
        </w:rPr>
        <w:t>When the Activity tab is selected, the state is toggled to aria-selected</w:t>
      </w:r>
      <w:r>
        <w:t>=</w:t>
      </w:r>
      <w:r w:rsidRPr="00BA5A7D">
        <w:rPr>
          <w:rFonts w:cstheme="minorHAnsi"/>
          <w:color w:val="222222"/>
          <w:shd w:val="clear" w:color="auto" w:fill="FFFFFF"/>
        </w:rPr>
        <w:t>"</w:t>
      </w:r>
      <w:r w:rsidR="0046709A">
        <w:rPr>
          <w:rFonts w:cstheme="minorHAnsi"/>
          <w:color w:val="222222"/>
          <w:shd w:val="clear" w:color="auto" w:fill="FFFFFF"/>
        </w:rPr>
        <w:t>true</w:t>
      </w:r>
      <w:r w:rsidRPr="00BA5A7D">
        <w:rPr>
          <w:rFonts w:cstheme="minorHAnsi"/>
          <w:color w:val="222222"/>
          <w:shd w:val="clear" w:color="auto" w:fill="FFFFFF"/>
        </w:rPr>
        <w:t>"</w:t>
      </w:r>
      <w:r>
        <w:rPr>
          <w:rFonts w:cstheme="minorHAnsi"/>
          <w:color w:val="222222"/>
          <w:shd w:val="clear" w:color="auto" w:fill="FFFFFF"/>
        </w:rPr>
        <w:t>.</w:t>
      </w:r>
    </w:p>
    <w:p w14:paraId="236F7E4E" w14:textId="77777777" w:rsidR="0046709A" w:rsidRDefault="00355841" w:rsidP="00BA5A7D">
      <w:pPr>
        <w:rPr>
          <w:rFonts w:cstheme="minorHAnsi"/>
          <w:color w:val="222222"/>
          <w:shd w:val="clear" w:color="auto" w:fill="FFFFFF"/>
        </w:rPr>
      </w:pPr>
      <w:r>
        <w:rPr>
          <w:rFonts w:cstheme="minorHAnsi"/>
          <w:noProof/>
          <w:color w:val="222222"/>
          <w:shd w:val="clear" w:color="auto" w:fill="FFFFFF"/>
        </w:rPr>
        <w:drawing>
          <wp:inline distT="0" distB="0" distL="0" distR="0" wp14:anchorId="51AE1D39" wp14:editId="3DC9D45A">
            <wp:extent cx="5943600" cy="2524760"/>
            <wp:effectExtent l="0" t="0" r="0" b="8890"/>
            <wp:docPr id="16" name="Picture 16" descr="Activity tab is currently selected, so aria-selected=&quot;tru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www.nrsforu.com-2019.10.11-09-56-29.png"/>
                    <pic:cNvPicPr/>
                  </pic:nvPicPr>
                  <pic:blipFill>
                    <a:blip r:embed="rId37"/>
                    <a:stretch>
                      <a:fillRect/>
                    </a:stretch>
                  </pic:blipFill>
                  <pic:spPr>
                    <a:xfrm>
                      <a:off x="0" y="0"/>
                      <a:ext cx="5943600" cy="2524760"/>
                    </a:xfrm>
                    <a:prstGeom prst="rect">
                      <a:avLst/>
                    </a:prstGeom>
                  </pic:spPr>
                </pic:pic>
              </a:graphicData>
            </a:graphic>
          </wp:inline>
        </w:drawing>
      </w:r>
    </w:p>
    <w:p w14:paraId="074D4085" w14:textId="51FE4D8B" w:rsidR="0046709A" w:rsidRDefault="0046709A" w:rsidP="0046709A">
      <w:r>
        <w:t>&lt;li role="tab" aria-selected="true"&gt;</w:t>
      </w:r>
    </w:p>
    <w:p w14:paraId="39B0DB0D" w14:textId="77777777" w:rsidR="0046709A" w:rsidRDefault="0046709A" w:rsidP="0046709A">
      <w:r>
        <w:lastRenderedPageBreak/>
        <w:t>&lt;a href="#activityOverview"&gt;Activity&lt;/a&gt;</w:t>
      </w:r>
    </w:p>
    <w:p w14:paraId="50D0460E" w14:textId="67E7C8DA" w:rsidR="0046709A" w:rsidRDefault="0046709A" w:rsidP="0046709A">
      <w:r>
        <w:t>&lt;/li&gt;</w:t>
      </w:r>
    </w:p>
    <w:p w14:paraId="55FED1D5" w14:textId="77777777" w:rsidR="006E6524" w:rsidRDefault="006E6524">
      <w:pPr>
        <w:rPr>
          <w:rFonts w:asciiTheme="majorHAnsi" w:eastAsiaTheme="majorEastAsia" w:hAnsiTheme="majorHAnsi" w:cstheme="majorBidi"/>
          <w:color w:val="3B3838" w:themeColor="background2" w:themeShade="40"/>
          <w:kern w:val="28"/>
          <w:sz w:val="52"/>
          <w:szCs w:val="52"/>
          <w14:ligatures w14:val="standard"/>
          <w14:numForm w14:val="oldStyle"/>
        </w:rPr>
      </w:pPr>
      <w:r>
        <w:br w:type="page"/>
      </w:r>
    </w:p>
    <w:p w14:paraId="42113F51" w14:textId="75082EF8" w:rsidR="00EE1554" w:rsidRDefault="00EE1554" w:rsidP="007F6071">
      <w:pPr>
        <w:pStyle w:val="Heading1"/>
      </w:pPr>
      <w:bookmarkStart w:id="55" w:name="_Toc22037011"/>
      <w:r>
        <w:lastRenderedPageBreak/>
        <w:t>ARIA Properties</w:t>
      </w:r>
      <w:bookmarkEnd w:id="55"/>
    </w:p>
    <w:p w14:paraId="70F78AB9" w14:textId="37E57013" w:rsidR="007B3FB3" w:rsidRDefault="007F6071" w:rsidP="0046709A">
      <w:r>
        <w:t>ARIA properties define the characteristics of the component.</w:t>
      </w:r>
      <w:r w:rsidR="00BC7F4B">
        <w:t xml:space="preserve"> Unlike ARIA states, the properties are static values</w:t>
      </w:r>
      <w:r w:rsidR="000E7F21">
        <w:t xml:space="preserve"> that provide additional information to screen readers.</w:t>
      </w:r>
    </w:p>
    <w:p w14:paraId="78095447" w14:textId="3BC8C983" w:rsidR="00D509F2" w:rsidRDefault="00586ACA" w:rsidP="00586ACA">
      <w:pPr>
        <w:pStyle w:val="Heading2"/>
      </w:pPr>
      <w:bookmarkStart w:id="56" w:name="_Toc22037012"/>
      <w:r>
        <w:t>ARIA Required</w:t>
      </w:r>
      <w:bookmarkEnd w:id="56"/>
    </w:p>
    <w:p w14:paraId="20E78D52" w14:textId="11172E19" w:rsidR="00586ACA" w:rsidRDefault="00586ACA" w:rsidP="0046709A">
      <w:r>
        <w:t xml:space="preserve">The aria-required property tells whether a form input is required or not. If the </w:t>
      </w:r>
      <w:r w:rsidR="00067410">
        <w:t>input is required, adding aria-required="true" will cause the screen reader to announce that the field is required. If the field is not required, there is no need to add aria-required="false", because the screen reader will only announce fields that are required.</w:t>
      </w:r>
    </w:p>
    <w:p w14:paraId="41503FC9" w14:textId="19357677" w:rsidR="00067410" w:rsidRDefault="00AA571D" w:rsidP="0046709A">
      <w:r>
        <w:rPr>
          <w:noProof/>
        </w:rPr>
        <w:drawing>
          <wp:inline distT="0" distB="0" distL="0" distR="0" wp14:anchorId="330E63C9" wp14:editId="4A16E478">
            <wp:extent cx="2495550" cy="638175"/>
            <wp:effectExtent l="0" t="0" r="0" b="9525"/>
            <wp:docPr id="18" name="Picture 18" descr="required input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www.nrsforu.com-2019.10.10-10-06-47.png"/>
                    <pic:cNvPicPr/>
                  </pic:nvPicPr>
                  <pic:blipFill>
                    <a:blip r:embed="rId24"/>
                    <a:stretch>
                      <a:fillRect/>
                    </a:stretch>
                  </pic:blipFill>
                  <pic:spPr>
                    <a:xfrm>
                      <a:off x="0" y="0"/>
                      <a:ext cx="2495550" cy="638175"/>
                    </a:xfrm>
                    <a:prstGeom prst="rect">
                      <a:avLst/>
                    </a:prstGeom>
                  </pic:spPr>
                </pic:pic>
              </a:graphicData>
            </a:graphic>
          </wp:inline>
        </w:drawing>
      </w:r>
    </w:p>
    <w:p w14:paraId="21D443CA" w14:textId="77777777" w:rsidR="00AA571D" w:rsidRDefault="00AA571D" w:rsidP="00AA571D">
      <w:r w:rsidRPr="00CE147C">
        <w:t xml:space="preserve">&lt;label for="firstName"&gt;*First name:&lt;/label&gt; </w:t>
      </w:r>
    </w:p>
    <w:p w14:paraId="67396D87" w14:textId="0CC1C573" w:rsidR="00AA571D" w:rsidRDefault="00AA571D" w:rsidP="00AA571D">
      <w:r w:rsidRPr="00CE147C">
        <w:t>&lt;input type=</w:t>
      </w:r>
      <w:r w:rsidR="002E1C9A">
        <w:t>“</w:t>
      </w:r>
      <w:r w:rsidRPr="00CE147C">
        <w:t>text" aria-required="true" name="firstName" id="firstName" value=""&gt;</w:t>
      </w:r>
    </w:p>
    <w:p w14:paraId="212BC962" w14:textId="690D8388" w:rsidR="00AA571D" w:rsidRDefault="00AA571D" w:rsidP="00AA571D">
      <w:r>
        <w:t xml:space="preserve">The screen reader will read </w:t>
      </w:r>
      <w:r w:rsidR="002E1C9A">
        <w:t>“</w:t>
      </w:r>
      <w:r>
        <w:t>first name, edit, required</w:t>
      </w:r>
      <w:r w:rsidR="002E1C9A">
        <w:t>”</w:t>
      </w:r>
      <w:r>
        <w:t>.</w:t>
      </w:r>
    </w:p>
    <w:p w14:paraId="1F2469A5" w14:textId="52F5B2DC" w:rsidR="00710160" w:rsidRDefault="00710160" w:rsidP="00AA571D"/>
    <w:p w14:paraId="1FAB9C8C" w14:textId="77777777" w:rsidR="00710160" w:rsidRDefault="00710160" w:rsidP="00710160">
      <w:r>
        <w:t>Required fields on radio buttons and checkboxes are identified on the fieldset element rather than the input.</w:t>
      </w:r>
    </w:p>
    <w:p w14:paraId="15A1577E" w14:textId="77777777" w:rsidR="00710160" w:rsidRDefault="00710160" w:rsidP="00710160">
      <w:r>
        <w:rPr>
          <w:noProof/>
        </w:rPr>
        <w:drawing>
          <wp:inline distT="0" distB="0" distL="0" distR="0" wp14:anchorId="011C269B" wp14:editId="3001C3E1">
            <wp:extent cx="914400" cy="723900"/>
            <wp:effectExtent l="0" t="0" r="0" b="0"/>
            <wp:docPr id="36" name="Picture 36" descr="screenshot of radio button in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www.nrsforu.com-2019.10.10-10-11-33.png"/>
                    <pic:cNvPicPr/>
                  </pic:nvPicPr>
                  <pic:blipFill>
                    <a:blip r:embed="rId25"/>
                    <a:stretch>
                      <a:fillRect/>
                    </a:stretch>
                  </pic:blipFill>
                  <pic:spPr>
                    <a:xfrm>
                      <a:off x="0" y="0"/>
                      <a:ext cx="914400" cy="723900"/>
                    </a:xfrm>
                    <a:prstGeom prst="rect">
                      <a:avLst/>
                    </a:prstGeom>
                  </pic:spPr>
                </pic:pic>
              </a:graphicData>
            </a:graphic>
          </wp:inline>
        </w:drawing>
      </w:r>
    </w:p>
    <w:p w14:paraId="69A62BD4" w14:textId="77777777" w:rsidR="00710160" w:rsidRPr="008438C0" w:rsidRDefault="00710160" w:rsidP="00710160">
      <w:r w:rsidRPr="003F08DA">
        <w:t>&lt;fieldset aria-required="true"&gt;</w:t>
      </w:r>
    </w:p>
    <w:p w14:paraId="26EC408E" w14:textId="77777777" w:rsidR="00710160" w:rsidRDefault="00710160" w:rsidP="00710160">
      <w:r>
        <w:t>&lt;legend&gt;Gender:&lt;/legend&gt;</w:t>
      </w:r>
    </w:p>
    <w:p w14:paraId="50754793" w14:textId="77777777" w:rsidR="00710160" w:rsidRDefault="00710160" w:rsidP="00710160">
      <w:r>
        <w:t>&lt;input type="radio" value="M" name="gender" id="gender-m" class="text-field-dd"&gt;</w:t>
      </w:r>
    </w:p>
    <w:p w14:paraId="3E47B0E3" w14:textId="77777777" w:rsidR="00710160" w:rsidRDefault="00710160" w:rsidP="00710160">
      <w:r>
        <w:t>&lt;label for="gender-m" class="radio-label"&gt;Male&lt;/label&gt;</w:t>
      </w:r>
    </w:p>
    <w:p w14:paraId="5F59D02D" w14:textId="77777777" w:rsidR="00710160" w:rsidRDefault="00710160" w:rsidP="00710160">
      <w:r>
        <w:t>&lt;input type="radio" value="F" name="gender" id="gender-f" class="text-field-dd"&gt;</w:t>
      </w:r>
    </w:p>
    <w:p w14:paraId="139434C7" w14:textId="77777777" w:rsidR="00710160" w:rsidRDefault="00710160" w:rsidP="00710160">
      <w:r>
        <w:t>&lt;label for="gender-f" class="radio-label"&gt;Female&lt;/label&gt;</w:t>
      </w:r>
    </w:p>
    <w:p w14:paraId="37B97562" w14:textId="77777777" w:rsidR="00710160" w:rsidRDefault="00710160" w:rsidP="00710160">
      <w:r>
        <w:t>&lt;/fieldset&gt;</w:t>
      </w:r>
    </w:p>
    <w:p w14:paraId="60D90831" w14:textId="17B92700" w:rsidR="00710160" w:rsidRDefault="00710160" w:rsidP="00710160">
      <w:r>
        <w:t xml:space="preserve">The screen reader will read </w:t>
      </w:r>
      <w:r w:rsidR="002E1C9A">
        <w:t>“</w:t>
      </w:r>
      <w:r>
        <w:t>gender, grouping, required, male radio button not checked, 1 of 2</w:t>
      </w:r>
      <w:r w:rsidR="002E1C9A">
        <w:t>”</w:t>
      </w:r>
      <w:r>
        <w:t>.</w:t>
      </w:r>
    </w:p>
    <w:p w14:paraId="5E318DBF" w14:textId="15FD4C2C" w:rsidR="008C0904" w:rsidRDefault="005429C6" w:rsidP="005429C6">
      <w:pPr>
        <w:pStyle w:val="Heading2"/>
      </w:pPr>
      <w:bookmarkStart w:id="57" w:name="_Toc22037013"/>
      <w:r>
        <w:lastRenderedPageBreak/>
        <w:t>ARIA Label</w:t>
      </w:r>
      <w:bookmarkEnd w:id="57"/>
    </w:p>
    <w:p w14:paraId="315FF4B9" w14:textId="476AC556" w:rsidR="005429C6" w:rsidRPr="005429C6" w:rsidRDefault="005429C6" w:rsidP="005429C6">
      <w:r>
        <w:t xml:space="preserve">The aria-label property </w:t>
      </w:r>
      <w:r w:rsidR="00BA5E3C">
        <w:t xml:space="preserve">defines a label for the element. </w:t>
      </w:r>
      <w:r w:rsidR="005B2CFD">
        <w:t>The aria-label property is used when a visible label is not available on the screen.</w:t>
      </w:r>
      <w:r w:rsidR="00BA5E3C">
        <w:t xml:space="preserve"> </w:t>
      </w:r>
    </w:p>
    <w:p w14:paraId="60FF6B96" w14:textId="77777777" w:rsidR="00BA6E71" w:rsidRDefault="001D7933" w:rsidP="00BA5A7D">
      <w:pPr>
        <w:rPr>
          <w:rFonts w:cstheme="minorHAnsi"/>
          <w:color w:val="222222"/>
          <w:shd w:val="clear" w:color="auto" w:fill="FFFFFF"/>
        </w:rPr>
      </w:pPr>
      <w:r w:rsidRPr="002149C4">
        <w:rPr>
          <w:noProof/>
        </w:rPr>
        <w:drawing>
          <wp:inline distT="0" distB="0" distL="0" distR="0" wp14:anchorId="3C64091E" wp14:editId="64BEA262">
            <wp:extent cx="4452730" cy="460897"/>
            <wp:effectExtent l="0" t="0" r="0" b="0"/>
            <wp:docPr id="32" name="Content Placeholder 7" descr="search input with no visible label">
              <a:extLst xmlns:a="http://schemas.openxmlformats.org/drawingml/2006/main">
                <a:ext uri="{FF2B5EF4-FFF2-40B4-BE49-F238E27FC236}">
                  <a16:creationId xmlns:a16="http://schemas.microsoft.com/office/drawing/2014/main" id="{1A38077B-0098-415D-B794-3723305E563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1A38077B-0098-415D-B794-3723305E5636}"/>
                        </a:ext>
                      </a:extLst>
                    </pic:cNvPr>
                    <pic:cNvPicPr>
                      <a:picLocks noGrp="1"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621960" cy="478414"/>
                    </a:xfrm>
                    <a:prstGeom prst="rect">
                      <a:avLst/>
                    </a:prstGeom>
                  </pic:spPr>
                </pic:pic>
              </a:graphicData>
            </a:graphic>
          </wp:inline>
        </w:drawing>
      </w:r>
    </w:p>
    <w:p w14:paraId="58733ADD" w14:textId="77777777" w:rsidR="00732658" w:rsidRDefault="00BA6E71" w:rsidP="00BA5A7D">
      <w:pPr>
        <w:rPr>
          <w:rFonts w:cstheme="minorHAnsi"/>
          <w:color w:val="222222"/>
          <w:shd w:val="clear" w:color="auto" w:fill="FFFFFF"/>
        </w:rPr>
      </w:pPr>
      <w:r>
        <w:rPr>
          <w:rFonts w:cstheme="minorHAnsi"/>
          <w:color w:val="222222"/>
          <w:shd w:val="clear" w:color="auto" w:fill="FFFFFF"/>
        </w:rPr>
        <w:t>Since there is no visible label on the screen for the input, aria-label can be used as a replacement.</w:t>
      </w:r>
    </w:p>
    <w:p w14:paraId="7FCC21CE" w14:textId="3E98078D" w:rsidR="00732658" w:rsidRPr="008739D3" w:rsidRDefault="00732658" w:rsidP="00732658">
      <w:r w:rsidRPr="008739D3">
        <w:t>&lt;input type="text" placeholder="Search For Your Company" name="company</w:t>
      </w:r>
      <w:r w:rsidR="002E1C9A">
        <w:t>”</w:t>
      </w:r>
      <w:r w:rsidRPr="008739D3">
        <w:t xml:space="preserve"> </w:t>
      </w:r>
    </w:p>
    <w:p w14:paraId="5539D18C" w14:textId="77777777" w:rsidR="00732658" w:rsidRPr="00C8061D" w:rsidRDefault="00732658" w:rsidP="00732658">
      <w:r w:rsidRPr="00C8061D">
        <w:rPr>
          <w:bCs/>
        </w:rPr>
        <w:t>aria-label="search for your company"</w:t>
      </w:r>
      <w:r w:rsidRPr="00C8061D">
        <w:t>&gt;</w:t>
      </w:r>
    </w:p>
    <w:p w14:paraId="2628CF7D" w14:textId="1B631A4F" w:rsidR="00732658" w:rsidRDefault="00732658" w:rsidP="00732658">
      <w:r>
        <w:t xml:space="preserve">The screen reader will read </w:t>
      </w:r>
      <w:r w:rsidR="002E1C9A">
        <w:t>“</w:t>
      </w:r>
      <w:r>
        <w:t>search for your company, edit</w:t>
      </w:r>
      <w:r w:rsidR="002E1C9A">
        <w:t>”</w:t>
      </w:r>
      <w:r>
        <w:t>.</w:t>
      </w:r>
    </w:p>
    <w:p w14:paraId="66B77BAD" w14:textId="77777777" w:rsidR="00741606" w:rsidRDefault="00740F20" w:rsidP="00BA5A7D">
      <w:pPr>
        <w:rPr>
          <w:rFonts w:cstheme="minorHAnsi"/>
          <w:color w:val="222222"/>
          <w:shd w:val="clear" w:color="auto" w:fill="FFFFFF"/>
        </w:rPr>
      </w:pPr>
      <w:r>
        <w:rPr>
          <w:rFonts w:cstheme="minorHAnsi"/>
          <w:color w:val="222222"/>
          <w:shd w:val="clear" w:color="auto" w:fill="FFFFFF"/>
        </w:rPr>
        <w:t>It’s important to remember that all input fields need a label. Placeholder text is not a valid substitution for a label.</w:t>
      </w:r>
    </w:p>
    <w:p w14:paraId="730466A6" w14:textId="77777777" w:rsidR="00926F17" w:rsidRDefault="00926F17" w:rsidP="00BA5A7D">
      <w:pPr>
        <w:rPr>
          <w:rFonts w:cstheme="minorHAnsi"/>
          <w:color w:val="222222"/>
          <w:shd w:val="clear" w:color="auto" w:fill="FFFFFF"/>
        </w:rPr>
      </w:pPr>
    </w:p>
    <w:p w14:paraId="22C4CE65" w14:textId="639DFCA7" w:rsidR="00F445A5" w:rsidRDefault="00741606" w:rsidP="00BA5A7D">
      <w:pPr>
        <w:rPr>
          <w:rFonts w:cstheme="minorHAnsi"/>
          <w:color w:val="222222"/>
          <w:shd w:val="clear" w:color="auto" w:fill="FFFFFF"/>
        </w:rPr>
      </w:pPr>
      <w:r>
        <w:rPr>
          <w:rFonts w:cstheme="minorHAnsi"/>
          <w:color w:val="222222"/>
          <w:shd w:val="clear" w:color="auto" w:fill="FFFFFF"/>
        </w:rPr>
        <w:t xml:space="preserve">The aria-label </w:t>
      </w:r>
      <w:r w:rsidR="009F1AB2">
        <w:rPr>
          <w:rFonts w:cstheme="minorHAnsi"/>
          <w:color w:val="222222"/>
          <w:shd w:val="clear" w:color="auto" w:fill="FFFFFF"/>
        </w:rPr>
        <w:t>property</w:t>
      </w:r>
      <w:r>
        <w:rPr>
          <w:rFonts w:cstheme="minorHAnsi"/>
          <w:color w:val="222222"/>
          <w:shd w:val="clear" w:color="auto" w:fill="FFFFFF"/>
        </w:rPr>
        <w:t xml:space="preserve"> can also be used when </w:t>
      </w:r>
      <w:r w:rsidR="00F445A5">
        <w:rPr>
          <w:rFonts w:cstheme="minorHAnsi"/>
          <w:color w:val="222222"/>
          <w:shd w:val="clear" w:color="auto" w:fill="FFFFFF"/>
        </w:rPr>
        <w:t xml:space="preserve">links do not have discernible text.  </w:t>
      </w:r>
    </w:p>
    <w:p w14:paraId="113A6DEB" w14:textId="7DC664E0" w:rsidR="00606AE9" w:rsidRDefault="00606AE9" w:rsidP="00BA5A7D">
      <w:pPr>
        <w:rPr>
          <w:rFonts w:cstheme="minorHAnsi"/>
          <w:color w:val="222222"/>
          <w:shd w:val="clear" w:color="auto" w:fill="FFFFFF"/>
        </w:rPr>
      </w:pPr>
      <w:r w:rsidRPr="00AC0ADB">
        <w:rPr>
          <w:noProof/>
        </w:rPr>
        <w:drawing>
          <wp:inline distT="0" distB="0" distL="0" distR="0" wp14:anchorId="3F18F22A" wp14:editId="3B0F1AC9">
            <wp:extent cx="3061252" cy="491412"/>
            <wp:effectExtent l="0" t="0" r="6350" b="4445"/>
            <wp:docPr id="33" name="Content Placeholder 7" descr="link with no discernible text">
              <a:extLst xmlns:a="http://schemas.openxmlformats.org/drawingml/2006/main">
                <a:ext uri="{FF2B5EF4-FFF2-40B4-BE49-F238E27FC236}">
                  <a16:creationId xmlns:a16="http://schemas.microsoft.com/office/drawing/2014/main" id="{A88EAE5D-592D-4202-97AD-6DA2E525B0E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descr="A close up of a logo&#10;&#10;Description generated with very high confidence">
                      <a:extLst>
                        <a:ext uri="{FF2B5EF4-FFF2-40B4-BE49-F238E27FC236}">
                          <a16:creationId xmlns:a16="http://schemas.microsoft.com/office/drawing/2014/main" id="{A88EAE5D-592D-4202-97AD-6DA2E525B0ED}"/>
                        </a:ext>
                      </a:extLst>
                    </pic:cNvPr>
                    <pic:cNvPicPr>
                      <a:picLocks noGrp="1"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129025" cy="502291"/>
                    </a:xfrm>
                    <a:prstGeom prst="rect">
                      <a:avLst/>
                    </a:prstGeom>
                  </pic:spPr>
                </pic:pic>
              </a:graphicData>
            </a:graphic>
          </wp:inline>
        </w:drawing>
      </w:r>
    </w:p>
    <w:p w14:paraId="6AAEE091" w14:textId="2A1BE945" w:rsidR="00606AE9" w:rsidRDefault="00606AE9" w:rsidP="00606AE9">
      <w:r>
        <w:t xml:space="preserve">Since the home icon is a background image and background images don’t have alternative text, the screen reader will read </w:t>
      </w:r>
      <w:r w:rsidR="002E1C9A">
        <w:t>“</w:t>
      </w:r>
      <w:r>
        <w:t>link</w:t>
      </w:r>
      <w:r w:rsidR="002E1C9A">
        <w:t>”</w:t>
      </w:r>
      <w:r>
        <w:t xml:space="preserve"> but won’t know where the link will take the user. </w:t>
      </w:r>
    </w:p>
    <w:p w14:paraId="51EA0466" w14:textId="77777777" w:rsidR="00606AE9" w:rsidRPr="00560560" w:rsidRDefault="00606AE9" w:rsidP="00606AE9">
      <w:r w:rsidRPr="00560560">
        <w:t>&lt;a href="/"&gt;</w:t>
      </w:r>
    </w:p>
    <w:p w14:paraId="19B7A236" w14:textId="77777777" w:rsidR="00606AE9" w:rsidRPr="00560560" w:rsidRDefault="00606AE9" w:rsidP="00606AE9">
      <w:r w:rsidRPr="00560560">
        <w:t xml:space="preserve">  &lt;span class="nw-breadcrumbs--home"&gt;&lt;/span&gt;</w:t>
      </w:r>
    </w:p>
    <w:p w14:paraId="34D6AD56" w14:textId="77777777" w:rsidR="00606AE9" w:rsidRPr="00560560" w:rsidRDefault="00606AE9" w:rsidP="00606AE9">
      <w:r w:rsidRPr="00560560">
        <w:t>&lt;/a&gt;</w:t>
      </w:r>
    </w:p>
    <w:p w14:paraId="2AC48D2B" w14:textId="77777777" w:rsidR="00606AE9" w:rsidRDefault="00606AE9" w:rsidP="00606AE9">
      <w:r>
        <w:t>Adding an aria-label with the appropriate link text will resolve the issue.</w:t>
      </w:r>
    </w:p>
    <w:p w14:paraId="516864B1" w14:textId="77777777" w:rsidR="00606AE9" w:rsidRPr="00560560" w:rsidRDefault="00606AE9" w:rsidP="00606AE9">
      <w:r w:rsidRPr="00560560">
        <w:t>&lt;a href="/"</w:t>
      </w:r>
      <w:r>
        <w:t xml:space="preserve"> aria-label=</w:t>
      </w:r>
      <w:r w:rsidRPr="00560560">
        <w:t>"</w:t>
      </w:r>
      <w:r>
        <w:t>Nationwide home</w:t>
      </w:r>
      <w:r w:rsidRPr="00560560">
        <w:t>"&gt;</w:t>
      </w:r>
    </w:p>
    <w:p w14:paraId="2CEBAB60" w14:textId="77777777" w:rsidR="00606AE9" w:rsidRPr="00560560" w:rsidRDefault="00606AE9" w:rsidP="00606AE9">
      <w:r w:rsidRPr="00560560">
        <w:t xml:space="preserve">  &lt;span class="nw-breadcrumbs--home"&gt;&lt;/span&gt;</w:t>
      </w:r>
    </w:p>
    <w:p w14:paraId="681A49E1" w14:textId="77777777" w:rsidR="00606AE9" w:rsidRPr="00560560" w:rsidRDefault="00606AE9" w:rsidP="00606AE9">
      <w:r w:rsidRPr="00560560">
        <w:t>&lt;/a&gt;</w:t>
      </w:r>
    </w:p>
    <w:p w14:paraId="53912BEE" w14:textId="6249BDE1" w:rsidR="00606AE9" w:rsidRDefault="00606AE9" w:rsidP="00606AE9">
      <w:r>
        <w:t xml:space="preserve">The screen reader will read </w:t>
      </w:r>
      <w:r w:rsidR="002E1C9A">
        <w:t>“</w:t>
      </w:r>
      <w:r>
        <w:t>link, Nationwide home</w:t>
      </w:r>
      <w:r w:rsidR="002E1C9A">
        <w:t>”</w:t>
      </w:r>
      <w:r>
        <w:t>.</w:t>
      </w:r>
    </w:p>
    <w:p w14:paraId="1DE29F7A" w14:textId="77777777" w:rsidR="005649EB" w:rsidRDefault="005649EB" w:rsidP="005649EB">
      <w:pPr>
        <w:pStyle w:val="Heading2"/>
        <w:rPr>
          <w:shd w:val="clear" w:color="auto" w:fill="FFFFFF"/>
        </w:rPr>
      </w:pPr>
      <w:bookmarkStart w:id="58" w:name="_Toc22037014"/>
      <w:r>
        <w:rPr>
          <w:shd w:val="clear" w:color="auto" w:fill="FFFFFF"/>
        </w:rPr>
        <w:lastRenderedPageBreak/>
        <w:t>ARIA Describedby</w:t>
      </w:r>
      <w:bookmarkEnd w:id="58"/>
    </w:p>
    <w:p w14:paraId="5C937C3F" w14:textId="7AA8AEE3" w:rsidR="00CE058F" w:rsidRDefault="005649EB" w:rsidP="00BA5A7D">
      <w:pPr>
        <w:rPr>
          <w:rFonts w:cstheme="minorHAnsi"/>
          <w:color w:val="222222"/>
          <w:shd w:val="clear" w:color="auto" w:fill="FFFFFF"/>
        </w:rPr>
      </w:pPr>
      <w:r>
        <w:rPr>
          <w:rFonts w:cstheme="minorHAnsi"/>
          <w:color w:val="222222"/>
          <w:shd w:val="clear" w:color="auto" w:fill="FFFFFF"/>
        </w:rPr>
        <w:t>The aria-describedby property</w:t>
      </w:r>
      <w:r w:rsidR="00EE071F">
        <w:rPr>
          <w:rFonts w:cstheme="minorHAnsi"/>
          <w:color w:val="222222"/>
          <w:shd w:val="clear" w:color="auto" w:fill="FFFFFF"/>
        </w:rPr>
        <w:t xml:space="preserve"> provides supplemental information to screen readers.</w:t>
      </w:r>
      <w:r w:rsidR="00E220FA">
        <w:rPr>
          <w:rFonts w:cstheme="minorHAnsi"/>
          <w:color w:val="222222"/>
          <w:shd w:val="clear" w:color="auto" w:fill="FFFFFF"/>
        </w:rPr>
        <w:t xml:space="preserve"> The aria-describedby property is used on </w:t>
      </w:r>
      <w:r w:rsidR="005F743B">
        <w:rPr>
          <w:rFonts w:cstheme="minorHAnsi"/>
          <w:color w:val="222222"/>
          <w:shd w:val="clear" w:color="auto" w:fill="FFFFFF"/>
        </w:rPr>
        <w:t>interactive elements and can find supplemental information via an ID association within the webpage.</w:t>
      </w:r>
      <w:r w:rsidR="00E80A5B">
        <w:rPr>
          <w:rFonts w:cstheme="minorHAnsi"/>
          <w:color w:val="222222"/>
          <w:shd w:val="clear" w:color="auto" w:fill="FFFFFF"/>
        </w:rPr>
        <w:t xml:space="preserve"> An example of supplemental information is hint text or error messages.</w:t>
      </w:r>
    </w:p>
    <w:p w14:paraId="344A2CBB" w14:textId="1CA2DBED" w:rsidR="007A66CC" w:rsidRDefault="007A66CC" w:rsidP="00BA5A7D">
      <w:pPr>
        <w:rPr>
          <w:rFonts w:cstheme="minorHAnsi"/>
          <w:color w:val="222222"/>
          <w:shd w:val="clear" w:color="auto" w:fill="FFFFFF"/>
        </w:rPr>
      </w:pPr>
      <w:r>
        <w:rPr>
          <w:noProof/>
        </w:rPr>
        <w:drawing>
          <wp:inline distT="0" distB="0" distL="0" distR="0" wp14:anchorId="2EDBCC58" wp14:editId="413B1D1E">
            <wp:extent cx="1819275" cy="790575"/>
            <wp:effectExtent l="0" t="0" r="9525" b="9525"/>
            <wp:docPr id="34" name="Picture 34" descr="input field with supplemental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www.nrsforu.com-2019.10.10-10-21-19.png"/>
                    <pic:cNvPicPr/>
                  </pic:nvPicPr>
                  <pic:blipFill>
                    <a:blip r:embed="rId26"/>
                    <a:stretch>
                      <a:fillRect/>
                    </a:stretch>
                  </pic:blipFill>
                  <pic:spPr>
                    <a:xfrm>
                      <a:off x="0" y="0"/>
                      <a:ext cx="1819275" cy="790575"/>
                    </a:xfrm>
                    <a:prstGeom prst="rect">
                      <a:avLst/>
                    </a:prstGeom>
                  </pic:spPr>
                </pic:pic>
              </a:graphicData>
            </a:graphic>
          </wp:inline>
        </w:drawing>
      </w:r>
    </w:p>
    <w:p w14:paraId="762E68BA" w14:textId="698CBA90" w:rsidR="00166AE8" w:rsidRDefault="00166AE8" w:rsidP="00166AE8">
      <w:r>
        <w:t xml:space="preserve">The association </w:t>
      </w:r>
      <w:r w:rsidR="0042550B">
        <w:t xml:space="preserve">is </w:t>
      </w:r>
      <w:r>
        <w:t xml:space="preserve">created by adding an aria-describedby </w:t>
      </w:r>
      <w:r w:rsidR="0042550B">
        <w:t>property</w:t>
      </w:r>
      <w:r>
        <w:t xml:space="preserve"> on the input and associating it with the ID on the hint text.</w:t>
      </w:r>
    </w:p>
    <w:p w14:paraId="6D74A18D" w14:textId="77777777" w:rsidR="00166AE8" w:rsidRDefault="00166AE8" w:rsidP="00166AE8">
      <w:r>
        <w:t xml:space="preserve">&lt;label for="dateOfBirth"&gt;*Date of birth:&lt;/label&gt; </w:t>
      </w:r>
    </w:p>
    <w:p w14:paraId="2E669356" w14:textId="77777777" w:rsidR="00166AE8" w:rsidRDefault="00166AE8" w:rsidP="00166AE8">
      <w:r>
        <w:t>&lt;input type="text" aria-required="true" aria-describedby="dateOfBirth-hint" name="dateOfBirth" id="dateOfBirth" value=""&gt;</w:t>
      </w:r>
    </w:p>
    <w:p w14:paraId="302F207C" w14:textId="77777777" w:rsidR="00166AE8" w:rsidRDefault="00166AE8" w:rsidP="00166AE8">
      <w:r>
        <w:t xml:space="preserve">&lt;span class="hint" id="dateOfBirth-hint"&gt;(mm/dd/yyyy)&lt;/span&gt; </w:t>
      </w:r>
    </w:p>
    <w:p w14:paraId="1AFE1183" w14:textId="05DC5C1A" w:rsidR="00166AE8" w:rsidRDefault="00166AE8" w:rsidP="00166AE8">
      <w:r>
        <w:t xml:space="preserve">The screen reader will read </w:t>
      </w:r>
      <w:r w:rsidR="002E1C9A">
        <w:t>“</w:t>
      </w:r>
      <w:r>
        <w:t>date of birth, edit, required, mm slash dd slash yyyy, blank</w:t>
      </w:r>
      <w:r w:rsidR="002E1C9A">
        <w:t>”</w:t>
      </w:r>
      <w:r>
        <w:t>.</w:t>
      </w:r>
    </w:p>
    <w:p w14:paraId="1FF2879D" w14:textId="77777777" w:rsidR="00166AE8" w:rsidRDefault="00166AE8" w:rsidP="00166AE8"/>
    <w:p w14:paraId="36494E47" w14:textId="7B5231A0" w:rsidR="00166AE8" w:rsidRDefault="00166AE8" w:rsidP="00166AE8">
      <w:r>
        <w:t xml:space="preserve">Error message need associated with inputs as well, using the aria-describedby </w:t>
      </w:r>
      <w:r w:rsidR="0042550B">
        <w:t>property</w:t>
      </w:r>
      <w:r>
        <w:t xml:space="preserve">. More than one association can be made. If there is hint text and an error message, include both within the aria-describedby </w:t>
      </w:r>
      <w:r w:rsidR="00F93594">
        <w:t>property</w:t>
      </w:r>
      <w:r>
        <w:t>.</w:t>
      </w:r>
    </w:p>
    <w:p w14:paraId="5D085B28" w14:textId="495A322F" w:rsidR="00E80A5B" w:rsidRDefault="008275BB" w:rsidP="00BA5A7D">
      <w:pPr>
        <w:rPr>
          <w:rFonts w:cstheme="minorHAnsi"/>
          <w:color w:val="222222"/>
          <w:shd w:val="clear" w:color="auto" w:fill="FFFFFF"/>
        </w:rPr>
      </w:pPr>
      <w:r>
        <w:rPr>
          <w:noProof/>
        </w:rPr>
        <w:drawing>
          <wp:inline distT="0" distB="0" distL="0" distR="0" wp14:anchorId="2444137C" wp14:editId="62AC50CA">
            <wp:extent cx="2133600" cy="1066800"/>
            <wp:effectExtent l="0" t="0" r="0" b="0"/>
            <wp:docPr id="35" name="Picture 35" descr="input field with hint text and an error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www.nrsforu.com-2019.10.10-10-33-04.png"/>
                    <pic:cNvPicPr/>
                  </pic:nvPicPr>
                  <pic:blipFill>
                    <a:blip r:embed="rId27"/>
                    <a:stretch>
                      <a:fillRect/>
                    </a:stretch>
                  </pic:blipFill>
                  <pic:spPr>
                    <a:xfrm>
                      <a:off x="0" y="0"/>
                      <a:ext cx="2133600" cy="1066800"/>
                    </a:xfrm>
                    <a:prstGeom prst="rect">
                      <a:avLst/>
                    </a:prstGeom>
                  </pic:spPr>
                </pic:pic>
              </a:graphicData>
            </a:graphic>
          </wp:inline>
        </w:drawing>
      </w:r>
    </w:p>
    <w:p w14:paraId="32D52A3B" w14:textId="77777777" w:rsidR="000D104C" w:rsidRDefault="000D104C" w:rsidP="000D104C">
      <w:r>
        <w:t xml:space="preserve">&lt;label for="dateOfBirth"&gt;*Date of birth:&lt;/label&gt; </w:t>
      </w:r>
    </w:p>
    <w:p w14:paraId="36C1D84D" w14:textId="77777777" w:rsidR="000D104C" w:rsidRDefault="000D104C" w:rsidP="000D104C">
      <w:r>
        <w:t>&lt;input type="text" aria-required="true" aria-describedby="dateOfBirth-error dateOfBirth-hint" name="dateOfBirth" id="dateOfBirth" value=""&gt;</w:t>
      </w:r>
    </w:p>
    <w:p w14:paraId="4593C4A9" w14:textId="77777777" w:rsidR="000D104C" w:rsidRDefault="000D104C" w:rsidP="000D104C">
      <w:r>
        <w:t>&lt;span class="field-error" id="dateOfBirth-error"&gt;Date of birth is required.&lt;/span&gt;</w:t>
      </w:r>
    </w:p>
    <w:p w14:paraId="50EC5432" w14:textId="77777777" w:rsidR="000D104C" w:rsidRDefault="000D104C" w:rsidP="000D104C">
      <w:r>
        <w:t>&lt;span class="hint" id="dateOfBirth-hint"&gt;(mm/dd/yyyy)&lt;/span&gt;</w:t>
      </w:r>
    </w:p>
    <w:p w14:paraId="1566E2F9" w14:textId="563BB1F2" w:rsidR="000D104C" w:rsidRDefault="000D104C" w:rsidP="000D104C">
      <w:r>
        <w:lastRenderedPageBreak/>
        <w:t xml:space="preserve">The screen reader will read </w:t>
      </w:r>
      <w:r w:rsidR="002E1C9A">
        <w:t>“</w:t>
      </w:r>
      <w:r>
        <w:t>date of birth, edit, required, date of birth is required, mm slash dd slash yyyy, blank</w:t>
      </w:r>
      <w:r w:rsidR="002E1C9A">
        <w:t>”</w:t>
      </w:r>
      <w:r>
        <w:t>.</w:t>
      </w:r>
    </w:p>
    <w:p w14:paraId="398642FB" w14:textId="77777777" w:rsidR="00137DE4" w:rsidRDefault="00137DE4" w:rsidP="00BA5A7D">
      <w:pPr>
        <w:rPr>
          <w:rFonts w:cstheme="minorHAnsi"/>
          <w:color w:val="222222"/>
          <w:shd w:val="clear" w:color="auto" w:fill="FFFFFF"/>
        </w:rPr>
      </w:pPr>
    </w:p>
    <w:p w14:paraId="45BE3750" w14:textId="42CB9763" w:rsidR="00CC497D" w:rsidRDefault="00137DE4" w:rsidP="00BA5A7D">
      <w:pPr>
        <w:rPr>
          <w:rFonts w:cstheme="minorHAnsi"/>
          <w:color w:val="222222"/>
          <w:shd w:val="clear" w:color="auto" w:fill="FFFFFF"/>
        </w:rPr>
      </w:pPr>
      <w:r>
        <w:rPr>
          <w:rFonts w:cstheme="minorHAnsi"/>
          <w:color w:val="222222"/>
          <w:shd w:val="clear" w:color="auto" w:fill="FFFFFF"/>
        </w:rPr>
        <w:t>The aria-describedby property can also be used to provide supplemental information on links</w:t>
      </w:r>
      <w:r w:rsidR="007E0A3E">
        <w:rPr>
          <w:rFonts w:cstheme="minorHAnsi"/>
          <w:color w:val="222222"/>
          <w:shd w:val="clear" w:color="auto" w:fill="FFFFFF"/>
        </w:rPr>
        <w:t xml:space="preserve"> and buttons</w:t>
      </w:r>
      <w:r>
        <w:rPr>
          <w:rFonts w:cstheme="minorHAnsi"/>
          <w:color w:val="222222"/>
          <w:shd w:val="clear" w:color="auto" w:fill="FFFFFF"/>
        </w:rPr>
        <w:t xml:space="preserve">. </w:t>
      </w:r>
    </w:p>
    <w:p w14:paraId="3EA31545" w14:textId="68F35E56" w:rsidR="00CC497D" w:rsidRDefault="00CC497D" w:rsidP="00BA5A7D">
      <w:pPr>
        <w:rPr>
          <w:rFonts w:cstheme="minorHAnsi"/>
          <w:color w:val="222222"/>
          <w:shd w:val="clear" w:color="auto" w:fill="FFFFFF"/>
        </w:rPr>
      </w:pPr>
      <w:r>
        <w:rPr>
          <w:rFonts w:cstheme="minorHAnsi"/>
          <w:color w:val="222222"/>
          <w:shd w:val="clear" w:color="auto" w:fill="FFFFFF"/>
        </w:rPr>
        <w:t xml:space="preserve">The Learn more </w:t>
      </w:r>
      <w:r w:rsidR="007E0A3E">
        <w:rPr>
          <w:rFonts w:cstheme="minorHAnsi"/>
          <w:color w:val="222222"/>
          <w:shd w:val="clear" w:color="auto" w:fill="FFFFFF"/>
        </w:rPr>
        <w:t>button</w:t>
      </w:r>
      <w:r>
        <w:rPr>
          <w:rFonts w:cstheme="minorHAnsi"/>
          <w:color w:val="222222"/>
          <w:shd w:val="clear" w:color="auto" w:fill="FFFFFF"/>
        </w:rPr>
        <w:t xml:space="preserve"> has no meaning</w:t>
      </w:r>
      <w:r w:rsidR="00671351">
        <w:rPr>
          <w:rFonts w:cstheme="minorHAnsi"/>
          <w:color w:val="222222"/>
          <w:shd w:val="clear" w:color="auto" w:fill="FFFFFF"/>
        </w:rPr>
        <w:t xml:space="preserve"> for screen reader users</w:t>
      </w:r>
      <w:r>
        <w:rPr>
          <w:rFonts w:cstheme="minorHAnsi"/>
          <w:color w:val="222222"/>
          <w:shd w:val="clear" w:color="auto" w:fill="FFFFFF"/>
        </w:rPr>
        <w:t xml:space="preserve"> when read out of context.</w:t>
      </w:r>
    </w:p>
    <w:p w14:paraId="070A5C16" w14:textId="77777777" w:rsidR="00671351" w:rsidRDefault="002149DE" w:rsidP="00BA5A7D">
      <w:pPr>
        <w:rPr>
          <w:rFonts w:cstheme="minorHAnsi"/>
          <w:color w:val="222222"/>
          <w:shd w:val="clear" w:color="auto" w:fill="FFFFFF"/>
        </w:rPr>
      </w:pPr>
      <w:r>
        <w:rPr>
          <w:rFonts w:cstheme="minorHAnsi"/>
          <w:noProof/>
          <w:color w:val="222222"/>
          <w:shd w:val="clear" w:color="auto" w:fill="FFFFFF"/>
        </w:rPr>
        <w:drawing>
          <wp:inline distT="0" distB="0" distL="0" distR="0" wp14:anchorId="7B62362F" wp14:editId="11D96F4A">
            <wp:extent cx="2592125" cy="2218261"/>
            <wp:effectExtent l="0" t="0" r="0" b="0"/>
            <wp:docPr id="37" name="Picture 37" descr="learn more 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www.nationwide.com-2019.10.11-10-43-45.png"/>
                    <pic:cNvPicPr/>
                  </pic:nvPicPr>
                  <pic:blipFill>
                    <a:blip r:embed="rId38"/>
                    <a:stretch>
                      <a:fillRect/>
                    </a:stretch>
                  </pic:blipFill>
                  <pic:spPr>
                    <a:xfrm>
                      <a:off x="0" y="0"/>
                      <a:ext cx="2618249" cy="2240617"/>
                    </a:xfrm>
                    <a:prstGeom prst="rect">
                      <a:avLst/>
                    </a:prstGeom>
                  </pic:spPr>
                </pic:pic>
              </a:graphicData>
            </a:graphic>
          </wp:inline>
        </w:drawing>
      </w:r>
    </w:p>
    <w:p w14:paraId="357AA1ED" w14:textId="77777777" w:rsidR="00671351" w:rsidRDefault="00671351" w:rsidP="00BA5A7D">
      <w:pPr>
        <w:rPr>
          <w:rFonts w:cstheme="minorHAnsi"/>
          <w:color w:val="222222"/>
          <w:shd w:val="clear" w:color="auto" w:fill="FFFFFF"/>
        </w:rPr>
      </w:pPr>
      <w:r>
        <w:rPr>
          <w:rFonts w:cstheme="minorHAnsi"/>
          <w:color w:val="222222"/>
          <w:shd w:val="clear" w:color="auto" w:fill="FFFFFF"/>
        </w:rPr>
        <w:t>The aria-describedby property can be associated with the header to provide better context for screen reader users.</w:t>
      </w:r>
    </w:p>
    <w:p w14:paraId="4E4D44C4" w14:textId="77777777" w:rsidR="00AB25F1" w:rsidRDefault="002F5027" w:rsidP="00BA5A7D">
      <w:pPr>
        <w:rPr>
          <w:rFonts w:cstheme="minorHAnsi"/>
          <w:color w:val="222222"/>
          <w:shd w:val="clear" w:color="auto" w:fill="FFFFFF"/>
        </w:rPr>
      </w:pPr>
      <w:r w:rsidRPr="002F5027">
        <w:rPr>
          <w:rFonts w:cstheme="minorHAnsi"/>
          <w:color w:val="222222"/>
          <w:shd w:val="clear" w:color="auto" w:fill="FFFFFF"/>
        </w:rPr>
        <w:t>&lt;h1 class="nw-heading-mdlg" id="heading"&gt;Join Nationwide now and get a free Amazon Echo Auto*.&lt;/h1&gt;</w:t>
      </w:r>
    </w:p>
    <w:p w14:paraId="3FF3876C" w14:textId="77777777" w:rsidR="007702B9" w:rsidRDefault="002F5027" w:rsidP="00BA5A7D">
      <w:pPr>
        <w:rPr>
          <w:rFonts w:cstheme="minorHAnsi"/>
          <w:color w:val="222222"/>
          <w:shd w:val="clear" w:color="auto" w:fill="FFFFFF"/>
        </w:rPr>
      </w:pPr>
      <w:r w:rsidRPr="002F5027">
        <w:rPr>
          <w:rFonts w:cstheme="minorHAnsi"/>
          <w:color w:val="222222"/>
          <w:shd w:val="clear" w:color="auto" w:fill="FFFFFF"/>
        </w:rPr>
        <w:t>&lt;a href="https://www.nationwide.com/echoauto" target="_blank" aria-describedby="heading" role="button"&gt;Learn more&lt;/a&gt;</w:t>
      </w:r>
    </w:p>
    <w:p w14:paraId="7C961B6A" w14:textId="1EA8DF75" w:rsidR="007E0A3E" w:rsidRDefault="007702B9" w:rsidP="00BA5A7D">
      <w:pPr>
        <w:rPr>
          <w:rFonts w:cstheme="minorHAnsi"/>
          <w:color w:val="222222"/>
          <w:shd w:val="clear" w:color="auto" w:fill="FFFFFF"/>
        </w:rPr>
      </w:pPr>
      <w:r>
        <w:rPr>
          <w:rFonts w:cstheme="minorHAnsi"/>
          <w:color w:val="222222"/>
          <w:shd w:val="clear" w:color="auto" w:fill="FFFFFF"/>
        </w:rPr>
        <w:t xml:space="preserve">When the Learn more </w:t>
      </w:r>
      <w:r w:rsidR="007E0A3E">
        <w:rPr>
          <w:rFonts w:cstheme="minorHAnsi"/>
          <w:color w:val="222222"/>
          <w:shd w:val="clear" w:color="auto" w:fill="FFFFFF"/>
        </w:rPr>
        <w:t>button receives focus, t</w:t>
      </w:r>
      <w:r>
        <w:rPr>
          <w:rFonts w:cstheme="minorHAnsi"/>
          <w:color w:val="222222"/>
          <w:shd w:val="clear" w:color="auto" w:fill="FFFFFF"/>
        </w:rPr>
        <w:t xml:space="preserve">he screen reader will read </w:t>
      </w:r>
      <w:r w:rsidR="002E1C9A">
        <w:rPr>
          <w:rFonts w:cstheme="minorHAnsi"/>
          <w:color w:val="222222"/>
          <w:shd w:val="clear" w:color="auto" w:fill="FFFFFF"/>
        </w:rPr>
        <w:t>“</w:t>
      </w:r>
      <w:r>
        <w:rPr>
          <w:rFonts w:cstheme="minorHAnsi"/>
          <w:color w:val="222222"/>
          <w:shd w:val="clear" w:color="auto" w:fill="FFFFFF"/>
        </w:rPr>
        <w:t xml:space="preserve">Learn more, button, </w:t>
      </w:r>
      <w:r w:rsidRPr="002F5027">
        <w:rPr>
          <w:rFonts w:cstheme="minorHAnsi"/>
          <w:color w:val="222222"/>
          <w:shd w:val="clear" w:color="auto" w:fill="FFFFFF"/>
        </w:rPr>
        <w:t>Join Nationwide now and get a free Amazon Echo Auto</w:t>
      </w:r>
      <w:r w:rsidR="002E1C9A">
        <w:rPr>
          <w:rFonts w:cstheme="minorHAnsi"/>
          <w:color w:val="222222"/>
          <w:shd w:val="clear" w:color="auto" w:fill="FFFFFF"/>
        </w:rPr>
        <w:t>”</w:t>
      </w:r>
      <w:r>
        <w:rPr>
          <w:rFonts w:cstheme="minorHAnsi"/>
          <w:color w:val="222222"/>
          <w:shd w:val="clear" w:color="auto" w:fill="FFFFFF"/>
        </w:rPr>
        <w:t>.</w:t>
      </w:r>
    </w:p>
    <w:p w14:paraId="0A4B69FF" w14:textId="77777777" w:rsidR="00D902F8" w:rsidRDefault="00D902F8" w:rsidP="00BD182F">
      <w:pPr>
        <w:pStyle w:val="Heading2"/>
        <w:rPr>
          <w:shd w:val="clear" w:color="auto" w:fill="FFFFFF"/>
        </w:rPr>
      </w:pPr>
      <w:bookmarkStart w:id="59" w:name="_Toc22037015"/>
      <w:r>
        <w:rPr>
          <w:shd w:val="clear" w:color="auto" w:fill="FFFFFF"/>
        </w:rPr>
        <w:t>ARIA Labelledby</w:t>
      </w:r>
      <w:bookmarkEnd w:id="59"/>
    </w:p>
    <w:p w14:paraId="14814E94" w14:textId="01514582" w:rsidR="00D61699" w:rsidRDefault="003F5B94" w:rsidP="00BA5A7D">
      <w:pPr>
        <w:rPr>
          <w:rFonts w:cstheme="minorHAnsi"/>
          <w:color w:val="222222"/>
          <w:shd w:val="clear" w:color="auto" w:fill="FFFFFF"/>
        </w:rPr>
      </w:pPr>
      <w:r>
        <w:rPr>
          <w:rFonts w:cstheme="minorHAnsi"/>
          <w:color w:val="222222"/>
          <w:shd w:val="clear" w:color="auto" w:fill="FFFFFF"/>
        </w:rPr>
        <w:t>The aria-describedby and aria-labelledby</w:t>
      </w:r>
      <w:r w:rsidR="00BD182F">
        <w:rPr>
          <w:rFonts w:cstheme="minorHAnsi"/>
          <w:color w:val="222222"/>
          <w:shd w:val="clear" w:color="auto" w:fill="FFFFFF"/>
        </w:rPr>
        <w:t xml:space="preserve"> properties work very similarly, but they do</w:t>
      </w:r>
      <w:r>
        <w:rPr>
          <w:rFonts w:cstheme="minorHAnsi"/>
          <w:color w:val="222222"/>
          <w:shd w:val="clear" w:color="auto" w:fill="FFFFFF"/>
        </w:rPr>
        <w:t xml:space="preserve"> have a distinct difference: the aria-describedby property provides </w:t>
      </w:r>
      <w:r w:rsidR="00D61699">
        <w:rPr>
          <w:rFonts w:cstheme="minorHAnsi"/>
          <w:color w:val="222222"/>
          <w:shd w:val="clear" w:color="auto" w:fill="FFFFFF"/>
        </w:rPr>
        <w:t>supplemental information, while the aria-labelledby property replaces information.</w:t>
      </w:r>
    </w:p>
    <w:p w14:paraId="25E43E21" w14:textId="4169F0BB" w:rsidR="009D4541" w:rsidRDefault="00E14DB5" w:rsidP="00BA5A7D">
      <w:pPr>
        <w:rPr>
          <w:rFonts w:cstheme="minorHAnsi"/>
          <w:color w:val="222222"/>
          <w:shd w:val="clear" w:color="auto" w:fill="FFFFFF"/>
        </w:rPr>
      </w:pPr>
      <w:r>
        <w:rPr>
          <w:rFonts w:cstheme="minorHAnsi"/>
          <w:color w:val="222222"/>
          <w:shd w:val="clear" w:color="auto" w:fill="FFFFFF"/>
        </w:rPr>
        <w:t>Here is an example of an input field with supplemental information.</w:t>
      </w:r>
    </w:p>
    <w:p w14:paraId="0FB10C6A" w14:textId="16360A7D" w:rsidR="00170EE3" w:rsidRDefault="00170EE3" w:rsidP="00BA5A7D">
      <w:pPr>
        <w:rPr>
          <w:rFonts w:cstheme="minorHAnsi"/>
          <w:color w:val="222222"/>
          <w:shd w:val="clear" w:color="auto" w:fill="FFFFFF"/>
        </w:rPr>
      </w:pPr>
      <w:r>
        <w:rPr>
          <w:noProof/>
        </w:rPr>
        <w:lastRenderedPageBreak/>
        <w:drawing>
          <wp:inline distT="0" distB="0" distL="0" distR="0" wp14:anchorId="323D17EE" wp14:editId="6CCBD9FA">
            <wp:extent cx="1819275" cy="790575"/>
            <wp:effectExtent l="0" t="0" r="9525" b="9525"/>
            <wp:docPr id="38" name="Picture 38" descr="input field with supplemental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www.nrsforu.com-2019.10.10-10-21-19.png"/>
                    <pic:cNvPicPr/>
                  </pic:nvPicPr>
                  <pic:blipFill>
                    <a:blip r:embed="rId26"/>
                    <a:stretch>
                      <a:fillRect/>
                    </a:stretch>
                  </pic:blipFill>
                  <pic:spPr>
                    <a:xfrm>
                      <a:off x="0" y="0"/>
                      <a:ext cx="1819275" cy="790575"/>
                    </a:xfrm>
                    <a:prstGeom prst="rect">
                      <a:avLst/>
                    </a:prstGeom>
                  </pic:spPr>
                </pic:pic>
              </a:graphicData>
            </a:graphic>
          </wp:inline>
        </w:drawing>
      </w:r>
    </w:p>
    <w:p w14:paraId="223187AE" w14:textId="77777777" w:rsidR="006057EF" w:rsidRDefault="006057EF" w:rsidP="006057EF">
      <w:r>
        <w:t xml:space="preserve">&lt;label for="dateOfBirth"&gt;*Date of birth:&lt;/label&gt; </w:t>
      </w:r>
    </w:p>
    <w:p w14:paraId="612EF1D4" w14:textId="77777777" w:rsidR="006057EF" w:rsidRDefault="006057EF" w:rsidP="006057EF">
      <w:r>
        <w:t xml:space="preserve">&lt;input type="text" aria-required="true" </w:t>
      </w:r>
      <w:r w:rsidRPr="002B7928">
        <w:rPr>
          <w:b/>
        </w:rPr>
        <w:t>aria-describedby="dateOfBirth-hint"</w:t>
      </w:r>
      <w:r>
        <w:t xml:space="preserve"> name="dateOfBirth" id="dateOfBirth" value=""&gt;</w:t>
      </w:r>
    </w:p>
    <w:p w14:paraId="61004720" w14:textId="77777777" w:rsidR="006057EF" w:rsidRDefault="006057EF" w:rsidP="006057EF">
      <w:r>
        <w:t xml:space="preserve">&lt;span class="hint" id="dateOfBirth-hint"&gt;(mm/dd/yyyy)&lt;/span&gt; </w:t>
      </w:r>
    </w:p>
    <w:p w14:paraId="795C6C7D" w14:textId="77777777" w:rsidR="002E5830" w:rsidRDefault="002E5830" w:rsidP="006057EF">
      <w:pPr>
        <w:rPr>
          <w:rFonts w:cstheme="minorHAnsi"/>
          <w:color w:val="222222"/>
          <w:shd w:val="clear" w:color="auto" w:fill="FFFFFF"/>
        </w:rPr>
      </w:pPr>
    </w:p>
    <w:p w14:paraId="62B59327" w14:textId="12ED6C10" w:rsidR="006057EF" w:rsidRDefault="006057EF" w:rsidP="006057EF">
      <w:r>
        <w:rPr>
          <w:rFonts w:cstheme="minorHAnsi"/>
          <w:color w:val="222222"/>
          <w:shd w:val="clear" w:color="auto" w:fill="FFFFFF"/>
        </w:rPr>
        <w:t>If the aria-describedby property is used</w:t>
      </w:r>
      <w:r w:rsidR="00864B98">
        <w:rPr>
          <w:rFonts w:cstheme="minorHAnsi"/>
          <w:color w:val="222222"/>
          <w:shd w:val="clear" w:color="auto" w:fill="FFFFFF"/>
        </w:rPr>
        <w:t xml:space="preserve"> on the input</w:t>
      </w:r>
      <w:r>
        <w:rPr>
          <w:rFonts w:cstheme="minorHAnsi"/>
          <w:color w:val="222222"/>
          <w:shd w:val="clear" w:color="auto" w:fill="FFFFFF"/>
        </w:rPr>
        <w:t>, t</w:t>
      </w:r>
      <w:r>
        <w:t xml:space="preserve">he screen reader will read </w:t>
      </w:r>
      <w:r w:rsidR="002E1C9A">
        <w:t>“</w:t>
      </w:r>
      <w:r>
        <w:t>date of birth, edit, required, mm slash dd slash yyyy, blank</w:t>
      </w:r>
      <w:r w:rsidR="002E1C9A">
        <w:t>”</w:t>
      </w:r>
      <w:r>
        <w:t>.</w:t>
      </w:r>
    </w:p>
    <w:p w14:paraId="4A2FB6C9" w14:textId="6A5DDC4A" w:rsidR="002B7928" w:rsidRDefault="002B7928" w:rsidP="006057EF">
      <w:r>
        <w:t>If the aria-labelledby property is used on the input rather than the aria-</w:t>
      </w:r>
      <w:r w:rsidR="00E41854">
        <w:t>describedby property, the aria-labelledby will override the existing label (Date of birth) and the label will become the hint text.</w:t>
      </w:r>
      <w:r w:rsidR="00144FF9">
        <w:t xml:space="preserve"> The screen reader will read </w:t>
      </w:r>
      <w:r w:rsidR="002E1C9A">
        <w:t>“</w:t>
      </w:r>
      <w:r w:rsidR="00E5561B">
        <w:t>mm slash dd slash yyyy, edit, required, blank</w:t>
      </w:r>
      <w:r w:rsidR="002E1C9A">
        <w:t>”</w:t>
      </w:r>
      <w:r w:rsidR="00E5561B">
        <w:t>.</w:t>
      </w:r>
      <w:r w:rsidR="0017231B">
        <w:t xml:space="preserve"> The screen reader user will no longer know the purpose of the </w:t>
      </w:r>
      <w:r w:rsidR="00427096">
        <w:t>input field.</w:t>
      </w:r>
    </w:p>
    <w:p w14:paraId="7D6636E8" w14:textId="240E2246" w:rsidR="00427096" w:rsidRDefault="00427096" w:rsidP="006057EF">
      <w:r>
        <w:t>There are times when aria-labelledby is useful.</w:t>
      </w:r>
      <w:r w:rsidR="00DE331B">
        <w:t xml:space="preserve"> Inputs with multiple labels are one example.</w:t>
      </w:r>
    </w:p>
    <w:p w14:paraId="067DA167" w14:textId="2D3466E6" w:rsidR="00DE331B" w:rsidRDefault="008D1175" w:rsidP="006057EF">
      <w:r>
        <w:rPr>
          <w:noProof/>
        </w:rPr>
        <w:drawing>
          <wp:inline distT="0" distB="0" distL="0" distR="0" wp14:anchorId="4E5C5EDE" wp14:editId="008EE7CD">
            <wp:extent cx="3530379" cy="954566"/>
            <wp:effectExtent l="0" t="0" r="0" b="0"/>
            <wp:docPr id="39" name="Picture 39" descr="input fields with multiple lab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titled-2.png"/>
                    <pic:cNvPicPr/>
                  </pic:nvPicPr>
                  <pic:blipFill>
                    <a:blip r:embed="rId39"/>
                    <a:stretch>
                      <a:fillRect/>
                    </a:stretch>
                  </pic:blipFill>
                  <pic:spPr>
                    <a:xfrm>
                      <a:off x="0" y="0"/>
                      <a:ext cx="3568679" cy="964922"/>
                    </a:xfrm>
                    <a:prstGeom prst="rect">
                      <a:avLst/>
                    </a:prstGeom>
                  </pic:spPr>
                </pic:pic>
              </a:graphicData>
            </a:graphic>
          </wp:inline>
        </w:drawing>
      </w:r>
    </w:p>
    <w:p w14:paraId="11667209" w14:textId="7CDB946D" w:rsidR="006057EF" w:rsidRDefault="008D1175" w:rsidP="00BA5A7D">
      <w:pPr>
        <w:rPr>
          <w:rFonts w:cstheme="minorHAnsi"/>
          <w:color w:val="222222"/>
          <w:shd w:val="clear" w:color="auto" w:fill="FFFFFF"/>
        </w:rPr>
      </w:pPr>
      <w:r>
        <w:rPr>
          <w:rFonts w:cstheme="minorHAnsi"/>
          <w:color w:val="222222"/>
          <w:shd w:val="clear" w:color="auto" w:fill="FFFFFF"/>
        </w:rPr>
        <w:t xml:space="preserve">Since only one label can be associated with an input, </w:t>
      </w:r>
      <w:r w:rsidR="00C33A19">
        <w:rPr>
          <w:rFonts w:cstheme="minorHAnsi"/>
          <w:color w:val="222222"/>
          <w:shd w:val="clear" w:color="auto" w:fill="FFFFFF"/>
        </w:rPr>
        <w:t xml:space="preserve">aria-labelledby </w:t>
      </w:r>
      <w:r w:rsidR="006938B6">
        <w:rPr>
          <w:rFonts w:cstheme="minorHAnsi"/>
          <w:color w:val="222222"/>
          <w:shd w:val="clear" w:color="auto" w:fill="FFFFFF"/>
        </w:rPr>
        <w:t>is</w:t>
      </w:r>
      <w:r w:rsidR="00C33A19">
        <w:rPr>
          <w:rFonts w:cstheme="minorHAnsi"/>
          <w:color w:val="222222"/>
          <w:shd w:val="clear" w:color="auto" w:fill="FFFFFF"/>
        </w:rPr>
        <w:t xml:space="preserve"> used.</w:t>
      </w:r>
      <w:r w:rsidR="00BB71EE">
        <w:rPr>
          <w:rFonts w:cstheme="minorHAnsi"/>
          <w:color w:val="222222"/>
          <w:shd w:val="clear" w:color="auto" w:fill="FFFFFF"/>
        </w:rPr>
        <w:t xml:space="preserve"> </w:t>
      </w:r>
      <w:r w:rsidR="008A67F8">
        <w:rPr>
          <w:rFonts w:cstheme="minorHAnsi"/>
          <w:color w:val="222222"/>
          <w:shd w:val="clear" w:color="auto" w:fill="FFFFFF"/>
        </w:rPr>
        <w:t xml:space="preserve">Adding an aria-labelledby on the input and associating it with unique IDs </w:t>
      </w:r>
      <w:r w:rsidR="006938B6">
        <w:rPr>
          <w:rFonts w:cstheme="minorHAnsi"/>
          <w:color w:val="222222"/>
          <w:shd w:val="clear" w:color="auto" w:fill="FFFFFF"/>
        </w:rPr>
        <w:t>causes</w:t>
      </w:r>
      <w:r w:rsidR="008A67F8">
        <w:rPr>
          <w:rFonts w:cstheme="minorHAnsi"/>
          <w:color w:val="222222"/>
          <w:shd w:val="clear" w:color="auto" w:fill="FFFFFF"/>
        </w:rPr>
        <w:t xml:space="preserve"> the association.</w:t>
      </w:r>
      <w:r w:rsidR="002368B9">
        <w:rPr>
          <w:rFonts w:cstheme="minorHAnsi"/>
          <w:color w:val="222222"/>
          <w:shd w:val="clear" w:color="auto" w:fill="FFFFFF"/>
        </w:rPr>
        <w:t xml:space="preserve"> </w:t>
      </w:r>
    </w:p>
    <w:p w14:paraId="7C87EE34" w14:textId="53742FE5" w:rsidR="00BB71EE" w:rsidRPr="00BB71EE" w:rsidRDefault="00BB71EE" w:rsidP="00BB71EE">
      <w:pPr>
        <w:rPr>
          <w:rFonts w:cstheme="minorHAnsi"/>
          <w:color w:val="222222"/>
          <w:shd w:val="clear" w:color="auto" w:fill="FFFFFF"/>
        </w:rPr>
      </w:pPr>
      <w:r w:rsidRPr="00BB71EE">
        <w:rPr>
          <w:rFonts w:cstheme="minorHAnsi"/>
          <w:color w:val="222222"/>
          <w:shd w:val="clear" w:color="auto" w:fill="FFFFFF"/>
        </w:rPr>
        <w:t>&lt;th id="tpayer"&gt;Taxpayer&lt;/th&gt;</w:t>
      </w:r>
    </w:p>
    <w:p w14:paraId="036831AD" w14:textId="0A4131B0" w:rsidR="00BB71EE" w:rsidRPr="00BB71EE" w:rsidRDefault="00BB71EE" w:rsidP="00BB71EE">
      <w:pPr>
        <w:rPr>
          <w:rFonts w:cstheme="minorHAnsi"/>
          <w:color w:val="222222"/>
          <w:shd w:val="clear" w:color="auto" w:fill="FFFFFF"/>
        </w:rPr>
      </w:pPr>
      <w:r w:rsidRPr="00BB71EE">
        <w:rPr>
          <w:rFonts w:cstheme="minorHAnsi"/>
          <w:color w:val="222222"/>
          <w:shd w:val="clear" w:color="auto" w:fill="FFFFFF"/>
        </w:rPr>
        <w:t>&lt;th id="gross"&gt;W2 Gross&lt;/th&gt;</w:t>
      </w:r>
    </w:p>
    <w:p w14:paraId="4F467BDC" w14:textId="0EDA1D06" w:rsidR="00BB71EE" w:rsidRDefault="00BB71EE" w:rsidP="00BB71EE">
      <w:pPr>
        <w:rPr>
          <w:rFonts w:cstheme="minorHAnsi"/>
          <w:color w:val="222222"/>
          <w:shd w:val="clear" w:color="auto" w:fill="FFFFFF"/>
        </w:rPr>
      </w:pPr>
      <w:r w:rsidRPr="00BB71EE">
        <w:rPr>
          <w:rFonts w:cstheme="minorHAnsi"/>
          <w:color w:val="222222"/>
          <w:shd w:val="clear" w:color="auto" w:fill="FFFFFF"/>
        </w:rPr>
        <w:t>&lt;input size="20" aria-labelledby="tpayer gross" type="text"&gt;&lt;/td&gt;</w:t>
      </w:r>
    </w:p>
    <w:p w14:paraId="609839BB" w14:textId="75D75D03" w:rsidR="006938B6" w:rsidRDefault="006938B6" w:rsidP="00BB71EE">
      <w:pPr>
        <w:rPr>
          <w:rFonts w:cstheme="minorHAnsi"/>
          <w:color w:val="222222"/>
          <w:shd w:val="clear" w:color="auto" w:fill="FFFFFF"/>
        </w:rPr>
      </w:pPr>
      <w:r>
        <w:rPr>
          <w:rFonts w:cstheme="minorHAnsi"/>
          <w:color w:val="222222"/>
          <w:shd w:val="clear" w:color="auto" w:fill="FFFFFF"/>
        </w:rPr>
        <w:t xml:space="preserve">The screen reader will read </w:t>
      </w:r>
      <w:r w:rsidR="002E1C9A">
        <w:rPr>
          <w:rFonts w:cstheme="minorHAnsi"/>
          <w:color w:val="222222"/>
          <w:shd w:val="clear" w:color="auto" w:fill="FFFFFF"/>
        </w:rPr>
        <w:t>“</w:t>
      </w:r>
      <w:r w:rsidR="000E13BF">
        <w:rPr>
          <w:rFonts w:cstheme="minorHAnsi"/>
          <w:color w:val="222222"/>
          <w:shd w:val="clear" w:color="auto" w:fill="FFFFFF"/>
        </w:rPr>
        <w:t>taxpayer, w2 gross, input, blank</w:t>
      </w:r>
      <w:r w:rsidR="002E1C9A">
        <w:rPr>
          <w:rFonts w:cstheme="minorHAnsi"/>
          <w:color w:val="222222"/>
          <w:shd w:val="clear" w:color="auto" w:fill="FFFFFF"/>
        </w:rPr>
        <w:t>”</w:t>
      </w:r>
      <w:r w:rsidR="000E13BF">
        <w:rPr>
          <w:rFonts w:cstheme="minorHAnsi"/>
          <w:color w:val="222222"/>
          <w:shd w:val="clear" w:color="auto" w:fill="FFFFFF"/>
        </w:rPr>
        <w:t>.</w:t>
      </w:r>
    </w:p>
    <w:p w14:paraId="3CAE7F3D" w14:textId="29A974D4" w:rsidR="00781538" w:rsidRPr="00BB71EE" w:rsidRDefault="00781538" w:rsidP="00781538">
      <w:pPr>
        <w:pStyle w:val="Heading2"/>
        <w:rPr>
          <w:shd w:val="clear" w:color="auto" w:fill="FFFFFF"/>
        </w:rPr>
      </w:pPr>
      <w:bookmarkStart w:id="60" w:name="_Toc22037016"/>
      <w:r>
        <w:rPr>
          <w:shd w:val="clear" w:color="auto" w:fill="FFFFFF"/>
        </w:rPr>
        <w:t>ARIA Live</w:t>
      </w:r>
      <w:bookmarkEnd w:id="60"/>
    </w:p>
    <w:p w14:paraId="0CA02225" w14:textId="2D5FBDE3" w:rsidR="009C03F3" w:rsidRDefault="00392FB0" w:rsidP="00BB71EE">
      <w:pPr>
        <w:rPr>
          <w:rFonts w:cstheme="minorHAnsi"/>
          <w:color w:val="222222"/>
          <w:shd w:val="clear" w:color="auto" w:fill="FFFFFF"/>
        </w:rPr>
      </w:pPr>
      <w:r>
        <w:rPr>
          <w:rFonts w:cstheme="minorHAnsi"/>
          <w:color w:val="222222"/>
          <w:shd w:val="clear" w:color="auto" w:fill="FFFFFF"/>
        </w:rPr>
        <w:t>Like</w:t>
      </w:r>
      <w:r w:rsidR="00781538">
        <w:rPr>
          <w:rFonts w:cstheme="minorHAnsi"/>
          <w:color w:val="222222"/>
          <w:shd w:val="clear" w:color="auto" w:fill="FFFFFF"/>
        </w:rPr>
        <w:t xml:space="preserve"> the alert role, the aria-live property informs screen readers when content has changed on the webpage.</w:t>
      </w:r>
    </w:p>
    <w:p w14:paraId="3F57C912" w14:textId="7E6ADE78" w:rsidR="00392FB0" w:rsidRDefault="00392FB0" w:rsidP="00392FB0">
      <w:r>
        <w:lastRenderedPageBreak/>
        <w:t>The aria-live property should not be used for information that changes often on a website, such as updating stock prices. This would become disruptive for screen reader users and create a bad user experience.</w:t>
      </w:r>
    </w:p>
    <w:p w14:paraId="25C99CD8" w14:textId="15463B33" w:rsidR="00392FB0" w:rsidRDefault="00392FB0" w:rsidP="00392FB0">
      <w:r>
        <w:t xml:space="preserve">The </w:t>
      </w:r>
      <w:r w:rsidR="00C375D5">
        <w:t xml:space="preserve">aria-live property </w:t>
      </w:r>
      <w:r>
        <w:t>can be added to an existing element. When content within the element changes, screen reader users will be alerted to the change.</w:t>
      </w:r>
    </w:p>
    <w:p w14:paraId="4259C607" w14:textId="6C8E5D39" w:rsidR="00FA43AA" w:rsidRDefault="00FA43AA" w:rsidP="00392FB0">
      <w:r>
        <w:t xml:space="preserve">The </w:t>
      </w:r>
      <w:r w:rsidR="000209AB">
        <w:t xml:space="preserve">Virtual Assistant on the Nationwide Claims page uses aria-live to inform screen reader users when a new message </w:t>
      </w:r>
      <w:r w:rsidR="00111445">
        <w:t>appears.</w:t>
      </w:r>
    </w:p>
    <w:p w14:paraId="2C9B32A5" w14:textId="6E76AC3B" w:rsidR="00A75E7F" w:rsidRDefault="00A75E7F" w:rsidP="00392FB0">
      <w:r>
        <w:rPr>
          <w:noProof/>
        </w:rPr>
        <w:drawing>
          <wp:inline distT="0" distB="0" distL="0" distR="0" wp14:anchorId="59BA3703" wp14:editId="6C23EA8B">
            <wp:extent cx="2628658" cy="3315694"/>
            <wp:effectExtent l="0" t="0" r="635" b="0"/>
            <wp:docPr id="40" name="Picture 40" descr="virtual assistant chatbot on Claims web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www.nationwide.com-2019.10.11-11-24-48.png"/>
                    <pic:cNvPicPr/>
                  </pic:nvPicPr>
                  <pic:blipFill>
                    <a:blip r:embed="rId40"/>
                    <a:stretch>
                      <a:fillRect/>
                    </a:stretch>
                  </pic:blipFill>
                  <pic:spPr>
                    <a:xfrm>
                      <a:off x="0" y="0"/>
                      <a:ext cx="2639155" cy="3328934"/>
                    </a:xfrm>
                    <a:prstGeom prst="rect">
                      <a:avLst/>
                    </a:prstGeom>
                  </pic:spPr>
                </pic:pic>
              </a:graphicData>
            </a:graphic>
          </wp:inline>
        </w:drawing>
      </w:r>
    </w:p>
    <w:p w14:paraId="4D04770B" w14:textId="3F3C4E39" w:rsidR="00392FB0" w:rsidRDefault="00BD4EC1" w:rsidP="00BB71EE">
      <w:pPr>
        <w:rPr>
          <w:rFonts w:cstheme="minorHAnsi"/>
          <w:color w:val="222222"/>
          <w:shd w:val="clear" w:color="auto" w:fill="FFFFFF"/>
        </w:rPr>
      </w:pPr>
      <w:r w:rsidRPr="00BD4EC1">
        <w:rPr>
          <w:rFonts w:cstheme="minorHAnsi"/>
          <w:color w:val="222222"/>
          <w:shd w:val="clear" w:color="auto" w:fill="FFFFFF"/>
        </w:rPr>
        <w:t>&lt;div class="wc-message-groups" role="log" tabindex="0" aria-live="assertive"&gt;</w:t>
      </w:r>
    </w:p>
    <w:p w14:paraId="0791BC7F" w14:textId="46E26FE0" w:rsidR="00BD4EC1" w:rsidRDefault="00BD4EC1" w:rsidP="00BB71EE">
      <w:pPr>
        <w:rPr>
          <w:rFonts w:cstheme="minorHAnsi"/>
          <w:color w:val="222222"/>
          <w:shd w:val="clear" w:color="auto" w:fill="FFFFFF"/>
        </w:rPr>
      </w:pPr>
      <w:r>
        <w:rPr>
          <w:rFonts w:cstheme="minorHAnsi"/>
          <w:color w:val="222222"/>
          <w:shd w:val="clear" w:color="auto" w:fill="FFFFFF"/>
        </w:rPr>
        <w:t xml:space="preserve">The </w:t>
      </w:r>
      <w:r w:rsidR="00047312">
        <w:rPr>
          <w:rFonts w:cstheme="minorHAnsi"/>
          <w:color w:val="222222"/>
          <w:shd w:val="clear" w:color="auto" w:fill="FFFFFF"/>
        </w:rPr>
        <w:t xml:space="preserve">aria-live property is on the outermost &lt;div&gt;, so that any changes occurring within the window </w:t>
      </w:r>
      <w:r w:rsidR="00F451BD">
        <w:rPr>
          <w:rFonts w:cstheme="minorHAnsi"/>
          <w:color w:val="222222"/>
          <w:shd w:val="clear" w:color="auto" w:fill="FFFFFF"/>
        </w:rPr>
        <w:t>is immediately announced by the screen reader.</w:t>
      </w:r>
    </w:p>
    <w:p w14:paraId="5D220059" w14:textId="1E265913" w:rsidR="003D338D" w:rsidRDefault="00F451BD" w:rsidP="00BB71EE">
      <w:pPr>
        <w:rPr>
          <w:rFonts w:cstheme="minorHAnsi"/>
          <w:color w:val="222222"/>
          <w:shd w:val="clear" w:color="auto" w:fill="FFFFFF"/>
        </w:rPr>
      </w:pPr>
      <w:r>
        <w:rPr>
          <w:rFonts w:cstheme="minorHAnsi"/>
          <w:color w:val="222222"/>
          <w:shd w:val="clear" w:color="auto" w:fill="FFFFFF"/>
        </w:rPr>
        <w:t xml:space="preserve">The aria-live property can be either assertive or polite. If the aria-live property is set to assertive, the screen reader </w:t>
      </w:r>
      <w:r w:rsidR="00B17110">
        <w:rPr>
          <w:rFonts w:cstheme="minorHAnsi"/>
          <w:color w:val="222222"/>
          <w:shd w:val="clear" w:color="auto" w:fill="FFFFFF"/>
        </w:rPr>
        <w:t xml:space="preserve">will immediately read the </w:t>
      </w:r>
      <w:r w:rsidR="003D338D">
        <w:rPr>
          <w:rFonts w:cstheme="minorHAnsi"/>
          <w:color w:val="222222"/>
          <w:shd w:val="clear" w:color="auto" w:fill="FFFFFF"/>
        </w:rPr>
        <w:t>new content within the live region. If the aria-live property is set to polite, the screen reader will not read the new content within the live region until finishing the current sentence or paragraph.</w:t>
      </w:r>
    </w:p>
    <w:p w14:paraId="382EAF64" w14:textId="77777777" w:rsidR="006E6524" w:rsidRDefault="006E6524">
      <w:pPr>
        <w:rPr>
          <w:rFonts w:asciiTheme="majorHAnsi" w:eastAsiaTheme="majorEastAsia" w:hAnsiTheme="majorHAnsi" w:cstheme="majorBidi"/>
          <w:color w:val="3B3838" w:themeColor="background2" w:themeShade="40"/>
          <w:kern w:val="28"/>
          <w:sz w:val="52"/>
          <w:szCs w:val="52"/>
          <w:shd w:val="clear" w:color="auto" w:fill="FFFFFF"/>
          <w14:ligatures w14:val="standard"/>
          <w14:numForm w14:val="oldStyle"/>
        </w:rPr>
      </w:pPr>
      <w:r>
        <w:rPr>
          <w:shd w:val="clear" w:color="auto" w:fill="FFFFFF"/>
        </w:rPr>
        <w:br w:type="page"/>
      </w:r>
    </w:p>
    <w:p w14:paraId="4033E7F9" w14:textId="2BC4CE64" w:rsidR="008A092A" w:rsidRDefault="008A092A" w:rsidP="008A092A">
      <w:pPr>
        <w:pStyle w:val="Heading1"/>
        <w:rPr>
          <w:shd w:val="clear" w:color="auto" w:fill="FFFFFF"/>
        </w:rPr>
      </w:pPr>
      <w:bookmarkStart w:id="61" w:name="_Toc22037017"/>
      <w:r>
        <w:rPr>
          <w:shd w:val="clear" w:color="auto" w:fill="FFFFFF"/>
        </w:rPr>
        <w:lastRenderedPageBreak/>
        <w:t>Comply Troubleshooting</w:t>
      </w:r>
      <w:bookmarkEnd w:id="61"/>
    </w:p>
    <w:p w14:paraId="2AC3AAD0" w14:textId="77777777" w:rsidR="00C638F0" w:rsidRDefault="00693C94" w:rsidP="00BB71EE">
      <w:pPr>
        <w:rPr>
          <w:rFonts w:cstheme="minorHAnsi"/>
          <w:color w:val="222222"/>
          <w:shd w:val="clear" w:color="auto" w:fill="FFFFFF"/>
        </w:rPr>
      </w:pPr>
      <w:r>
        <w:rPr>
          <w:rFonts w:cstheme="minorHAnsi"/>
          <w:color w:val="222222"/>
          <w:shd w:val="clear" w:color="auto" w:fill="FFFFFF"/>
        </w:rPr>
        <w:t>Often</w:t>
      </w:r>
      <w:r w:rsidR="008A092A">
        <w:rPr>
          <w:rFonts w:cstheme="minorHAnsi"/>
          <w:color w:val="222222"/>
          <w:shd w:val="clear" w:color="auto" w:fill="FFFFFF"/>
        </w:rPr>
        <w:t xml:space="preserve">, the biggest challenge to </w:t>
      </w:r>
      <w:r>
        <w:rPr>
          <w:rFonts w:cstheme="minorHAnsi"/>
          <w:color w:val="222222"/>
          <w:shd w:val="clear" w:color="auto" w:fill="FFFFFF"/>
        </w:rPr>
        <w:t>remediating</w:t>
      </w:r>
      <w:r w:rsidR="008A092A">
        <w:rPr>
          <w:rFonts w:cstheme="minorHAnsi"/>
          <w:color w:val="222222"/>
          <w:shd w:val="clear" w:color="auto" w:fill="FFFFFF"/>
        </w:rPr>
        <w:t xml:space="preserve"> accessibility issues is understanding </w:t>
      </w:r>
      <w:r w:rsidR="00196052">
        <w:rPr>
          <w:rFonts w:cstheme="minorHAnsi"/>
          <w:color w:val="222222"/>
          <w:shd w:val="clear" w:color="auto" w:fill="FFFFFF"/>
        </w:rPr>
        <w:t>what is wrong with the underlying code</w:t>
      </w:r>
      <w:r>
        <w:rPr>
          <w:rFonts w:cstheme="minorHAnsi"/>
          <w:color w:val="222222"/>
          <w:shd w:val="clear" w:color="auto" w:fill="FFFFFF"/>
        </w:rPr>
        <w:t xml:space="preserve">. </w:t>
      </w:r>
    </w:p>
    <w:p w14:paraId="77EAD118" w14:textId="5B54D931" w:rsidR="00F451BD" w:rsidRDefault="00693C94" w:rsidP="00BB71EE">
      <w:pPr>
        <w:rPr>
          <w:rFonts w:cstheme="minorHAnsi"/>
          <w:color w:val="222222"/>
          <w:shd w:val="clear" w:color="auto" w:fill="FFFFFF"/>
        </w:rPr>
      </w:pPr>
      <w:r>
        <w:rPr>
          <w:rFonts w:cstheme="minorHAnsi"/>
          <w:color w:val="222222"/>
          <w:shd w:val="clear" w:color="auto" w:fill="FFFFFF"/>
        </w:rPr>
        <w:t xml:space="preserve">Comply, Nationwide’s enterprise tool, </w:t>
      </w:r>
      <w:r w:rsidR="00176F76">
        <w:rPr>
          <w:rFonts w:cstheme="minorHAnsi"/>
          <w:color w:val="222222"/>
          <w:shd w:val="clear" w:color="auto" w:fill="FFFFFF"/>
        </w:rPr>
        <w:t>crawls through websites and provides a dashboard of issues</w:t>
      </w:r>
      <w:r w:rsidR="00C638F0">
        <w:rPr>
          <w:rFonts w:cstheme="minorHAnsi"/>
          <w:color w:val="222222"/>
          <w:shd w:val="clear" w:color="auto" w:fill="FFFFFF"/>
        </w:rPr>
        <w:t xml:space="preserve">. Some of the issues are easy to understand; others are not. </w:t>
      </w:r>
    </w:p>
    <w:p w14:paraId="59E570ED" w14:textId="2566BE32" w:rsidR="00AB2256" w:rsidRDefault="00AB2256" w:rsidP="00BA5A7D">
      <w:pPr>
        <w:rPr>
          <w:rFonts w:cstheme="minorHAnsi"/>
          <w:color w:val="222222"/>
          <w:shd w:val="clear" w:color="auto" w:fill="FFFFFF"/>
        </w:rPr>
      </w:pPr>
      <w:r>
        <w:rPr>
          <w:rFonts w:cstheme="minorHAnsi"/>
          <w:color w:val="222222"/>
          <w:shd w:val="clear" w:color="auto" w:fill="FFFFFF"/>
        </w:rPr>
        <w:t xml:space="preserve">The following is a description of the issues, what it means, and how to remediate </w:t>
      </w:r>
      <w:r w:rsidR="00B22EAA">
        <w:rPr>
          <w:rFonts w:cstheme="minorHAnsi"/>
          <w:color w:val="222222"/>
          <w:shd w:val="clear" w:color="auto" w:fill="FFFFFF"/>
        </w:rPr>
        <w:t>them</w:t>
      </w:r>
      <w:r>
        <w:rPr>
          <w:rFonts w:cstheme="minorHAnsi"/>
          <w:color w:val="222222"/>
          <w:shd w:val="clear" w:color="auto" w:fill="FFFFFF"/>
        </w:rPr>
        <w:t>.</w:t>
      </w:r>
    </w:p>
    <w:p w14:paraId="719B37C9" w14:textId="01DEE1E5" w:rsidR="00C95EEB" w:rsidRDefault="00C95EEB" w:rsidP="002A1714">
      <w:pPr>
        <w:pStyle w:val="Heading2"/>
        <w:rPr>
          <w:shd w:val="clear" w:color="auto" w:fill="FFFFFF"/>
        </w:rPr>
      </w:pPr>
      <w:bookmarkStart w:id="62" w:name="_Toc22037018"/>
      <w:r>
        <w:rPr>
          <w:shd w:val="clear" w:color="auto" w:fill="FFFFFF"/>
        </w:rPr>
        <w:t>Ensures ARIA attributes are allowed for an element’s role</w:t>
      </w:r>
      <w:bookmarkEnd w:id="62"/>
    </w:p>
    <w:p w14:paraId="5E8CC364" w14:textId="63278B28" w:rsidR="002A1714" w:rsidRDefault="000E67EF" w:rsidP="002A1714">
      <w:r>
        <w:t xml:space="preserve">This means that </w:t>
      </w:r>
      <w:r w:rsidR="00B656B4">
        <w:t xml:space="preserve">an ARIA attribute </w:t>
      </w:r>
      <w:r>
        <w:t>was</w:t>
      </w:r>
      <w:r w:rsidR="00B656B4">
        <w:t xml:space="preserve"> </w:t>
      </w:r>
      <w:r w:rsidR="0023538B">
        <w:t xml:space="preserve">incorrectly </w:t>
      </w:r>
      <w:r w:rsidR="00B656B4">
        <w:t>used</w:t>
      </w:r>
      <w:r w:rsidR="00D81ABF">
        <w:t xml:space="preserve"> on </w:t>
      </w:r>
      <w:r w:rsidR="0023538B">
        <w:t>an element that doesn’t support it</w:t>
      </w:r>
      <w:r>
        <w:t>.</w:t>
      </w:r>
      <w:r w:rsidR="0023538B">
        <w:t xml:space="preserve"> </w:t>
      </w:r>
      <w:r w:rsidR="003B5631">
        <w:t xml:space="preserve">For instance, the aria-selected </w:t>
      </w:r>
      <w:r w:rsidR="00D674D5">
        <w:t xml:space="preserve">state informs screen reader users that a selectable </w:t>
      </w:r>
      <w:r w:rsidR="00073B14">
        <w:t xml:space="preserve">attribute, such as a tab, is either selected or not selected. However, using the aria-selected state on a non-selectable </w:t>
      </w:r>
      <w:r w:rsidR="004A6D7A">
        <w:t>attribute, such as a link, will cause this error. Links aren’t selected, they are clicked.</w:t>
      </w:r>
    </w:p>
    <w:p w14:paraId="7F126574" w14:textId="5133DE2F" w:rsidR="00567377" w:rsidRDefault="00567377" w:rsidP="002A1714">
      <w:r>
        <w:t>This is an example of invalid code that will cause this error.</w:t>
      </w:r>
    </w:p>
    <w:p w14:paraId="4DDF9B8C" w14:textId="77DC9C7D" w:rsidR="00A352A8" w:rsidRDefault="00A352A8" w:rsidP="002A1714">
      <w:r w:rsidRPr="00A352A8">
        <w:t xml:space="preserve">&lt;a href="/business/" aria-selected="false"&gt;See what we offer for </w:t>
      </w:r>
      <w:r w:rsidR="00A4160D" w:rsidRPr="00A352A8">
        <w:t>businesses.&lt;</w:t>
      </w:r>
      <w:r w:rsidRPr="00A352A8">
        <w:t>/a&gt;</w:t>
      </w:r>
    </w:p>
    <w:p w14:paraId="3D0D6CDE" w14:textId="6B9237B9" w:rsidR="00A352A8" w:rsidRDefault="00A352A8" w:rsidP="002A1714">
      <w:r>
        <w:t>The issue can be resolved by removing the aria-selected attribute.</w:t>
      </w:r>
    </w:p>
    <w:p w14:paraId="590D3529" w14:textId="56BCA3C4" w:rsidR="0051200C" w:rsidRDefault="00F24103" w:rsidP="001258B5">
      <w:pPr>
        <w:pStyle w:val="Heading2"/>
      </w:pPr>
      <w:bookmarkStart w:id="63" w:name="_Toc22037019"/>
      <w:r>
        <w:t>Ensures elements with an ARIA role that require child roles contain them</w:t>
      </w:r>
      <w:bookmarkEnd w:id="63"/>
    </w:p>
    <w:p w14:paraId="0E6D20B7" w14:textId="0E20D775" w:rsidR="00D96DB9" w:rsidRDefault="00D96DB9" w:rsidP="00D96DB9">
      <w:r>
        <w:t>This means that an ARIA role was used without including the child role. For instance, using role=</w:t>
      </w:r>
      <w:r w:rsidR="002E1C9A">
        <w:t>“</w:t>
      </w:r>
      <w:r w:rsidR="001F0BED">
        <w:t>feed</w:t>
      </w:r>
      <w:r w:rsidR="002E1C9A">
        <w:t>”</w:t>
      </w:r>
      <w:r>
        <w:t xml:space="preserve"> without using the </w:t>
      </w:r>
      <w:r w:rsidR="00F43EC0">
        <w:t>child</w:t>
      </w:r>
      <w:r>
        <w:t xml:space="preserve"> role=</w:t>
      </w:r>
      <w:r w:rsidR="002E1C9A">
        <w:t>“</w:t>
      </w:r>
      <w:r w:rsidR="00F43EC0">
        <w:t>article</w:t>
      </w:r>
      <w:r w:rsidR="002E1C9A">
        <w:t>”</w:t>
      </w:r>
      <w:r>
        <w:t xml:space="preserve"> will cause this error.</w:t>
      </w:r>
    </w:p>
    <w:p w14:paraId="614C8319" w14:textId="393478E0" w:rsidR="00FE1232" w:rsidRDefault="00FE1232" w:rsidP="00D96DB9">
      <w:r>
        <w:t>This issue can be fixed by either removing the parent role or adding the child role.</w:t>
      </w:r>
    </w:p>
    <w:p w14:paraId="6370A439" w14:textId="23F06987" w:rsidR="00A352A8" w:rsidRDefault="001258B5" w:rsidP="001258B5">
      <w:pPr>
        <w:pStyle w:val="Heading2"/>
      </w:pPr>
      <w:bookmarkStart w:id="64" w:name="_Toc22037020"/>
      <w:r>
        <w:t>Ensures elements with an ARIA role that require parent roles are contained by them</w:t>
      </w:r>
      <w:bookmarkEnd w:id="64"/>
    </w:p>
    <w:p w14:paraId="4D57891A" w14:textId="70736AF7" w:rsidR="001258B5" w:rsidRDefault="001258B5" w:rsidP="001258B5">
      <w:r>
        <w:t xml:space="preserve">This means that an ARIA </w:t>
      </w:r>
      <w:r w:rsidR="005B6062">
        <w:t xml:space="preserve">role </w:t>
      </w:r>
      <w:r w:rsidR="00A5074D">
        <w:t xml:space="preserve">was used without including the parent role. For instance, </w:t>
      </w:r>
      <w:r w:rsidR="00DC1F66">
        <w:t>using role=</w:t>
      </w:r>
      <w:r w:rsidR="002E1C9A">
        <w:t>“</w:t>
      </w:r>
      <w:r w:rsidR="00DC1F66">
        <w:t>tab</w:t>
      </w:r>
      <w:r w:rsidR="002E1C9A">
        <w:t>”</w:t>
      </w:r>
      <w:r w:rsidR="00DC1F66">
        <w:t xml:space="preserve"> without using the parent role=</w:t>
      </w:r>
      <w:r w:rsidR="002E1C9A">
        <w:t>“</w:t>
      </w:r>
      <w:r w:rsidR="00DC1F66">
        <w:t>tablist</w:t>
      </w:r>
      <w:r w:rsidR="002E1C9A">
        <w:t>”</w:t>
      </w:r>
      <w:r w:rsidR="00DC1F66">
        <w:t xml:space="preserve"> will cause this error.</w:t>
      </w:r>
    </w:p>
    <w:p w14:paraId="461447F0" w14:textId="7522DDDF" w:rsidR="00DC1F66" w:rsidRDefault="00DC1F66" w:rsidP="001258B5">
      <w:r>
        <w:t>This is an example of invalid code that will cause this error.</w:t>
      </w:r>
    </w:p>
    <w:p w14:paraId="77203D79" w14:textId="19A67B36" w:rsidR="008B73A9" w:rsidRDefault="008B73A9" w:rsidP="008B73A9">
      <w:pPr>
        <w:rPr>
          <w:rFonts w:cstheme="minorHAnsi"/>
          <w:color w:val="222222"/>
          <w:shd w:val="clear" w:color="auto" w:fill="FFFFFF"/>
        </w:rPr>
      </w:pPr>
      <w:r w:rsidRPr="00493F45">
        <w:rPr>
          <w:rFonts w:cstheme="minorHAnsi"/>
          <w:color w:val="222222"/>
          <w:shd w:val="clear" w:color="auto" w:fill="FFFFFF"/>
        </w:rPr>
        <w:t>&lt;ul class="tabs__navigation group"&gt;</w:t>
      </w:r>
    </w:p>
    <w:p w14:paraId="5EB810A7" w14:textId="0AF14157" w:rsidR="008B73A9" w:rsidRDefault="008B73A9" w:rsidP="008B73A9">
      <w:r>
        <w:t>&lt;li role="tab" aria-selected="false"&gt;</w:t>
      </w:r>
    </w:p>
    <w:p w14:paraId="5663B0E1" w14:textId="77777777" w:rsidR="008B73A9" w:rsidRDefault="008B73A9" w:rsidP="008B73A9">
      <w:r>
        <w:t>&lt;a href="#activityOverview"&gt;Activity&lt;/a&gt;</w:t>
      </w:r>
    </w:p>
    <w:p w14:paraId="49859C40" w14:textId="77777777" w:rsidR="008B73A9" w:rsidRDefault="008B73A9" w:rsidP="008B73A9">
      <w:r>
        <w:lastRenderedPageBreak/>
        <w:t>&lt;/li&gt;</w:t>
      </w:r>
    </w:p>
    <w:p w14:paraId="25C82E66" w14:textId="769289AC" w:rsidR="008B73A9" w:rsidRDefault="005633D6" w:rsidP="008B73A9">
      <w:pPr>
        <w:rPr>
          <w:rFonts w:cstheme="minorHAnsi"/>
          <w:color w:val="222222"/>
          <w:shd w:val="clear" w:color="auto" w:fill="FFFFFF"/>
        </w:rPr>
      </w:pPr>
      <w:r>
        <w:rPr>
          <w:rFonts w:cstheme="minorHAnsi"/>
          <w:color w:val="222222"/>
          <w:shd w:val="clear" w:color="auto" w:fill="FFFFFF"/>
        </w:rPr>
        <w:t xml:space="preserve">The issue can be resolved by adding </w:t>
      </w:r>
      <w:r w:rsidRPr="00493F45">
        <w:rPr>
          <w:rFonts w:cstheme="minorHAnsi"/>
          <w:color w:val="222222"/>
          <w:shd w:val="clear" w:color="auto" w:fill="FFFFFF"/>
        </w:rPr>
        <w:t>role="tablist"</w:t>
      </w:r>
      <w:r w:rsidR="00ED3777">
        <w:rPr>
          <w:rFonts w:cstheme="minorHAnsi"/>
          <w:color w:val="222222"/>
          <w:shd w:val="clear" w:color="auto" w:fill="FFFFFF"/>
        </w:rPr>
        <w:t xml:space="preserve"> on the unordered list.</w:t>
      </w:r>
    </w:p>
    <w:p w14:paraId="1FA87D32" w14:textId="2882658E" w:rsidR="00ED3777" w:rsidRDefault="00ED3777" w:rsidP="00ED3777">
      <w:pPr>
        <w:rPr>
          <w:rFonts w:cstheme="minorHAnsi"/>
          <w:color w:val="222222"/>
          <w:shd w:val="clear" w:color="auto" w:fill="FFFFFF"/>
        </w:rPr>
      </w:pPr>
      <w:r w:rsidRPr="00493F45">
        <w:rPr>
          <w:rFonts w:cstheme="minorHAnsi"/>
          <w:color w:val="222222"/>
          <w:shd w:val="clear" w:color="auto" w:fill="FFFFFF"/>
        </w:rPr>
        <w:t>&lt;ul class="tabs__navigation group"</w:t>
      </w:r>
      <w:r>
        <w:rPr>
          <w:rFonts w:cstheme="minorHAnsi"/>
          <w:color w:val="222222"/>
          <w:shd w:val="clear" w:color="auto" w:fill="FFFFFF"/>
        </w:rPr>
        <w:t xml:space="preserve"> </w:t>
      </w:r>
      <w:r w:rsidRPr="00493F45">
        <w:rPr>
          <w:rFonts w:cstheme="minorHAnsi"/>
          <w:color w:val="222222"/>
          <w:shd w:val="clear" w:color="auto" w:fill="FFFFFF"/>
        </w:rPr>
        <w:t>role="tablist"</w:t>
      </w:r>
      <w:r>
        <w:rPr>
          <w:rFonts w:cstheme="minorHAnsi"/>
          <w:color w:val="222222"/>
          <w:shd w:val="clear" w:color="auto" w:fill="FFFFFF"/>
        </w:rPr>
        <w:t xml:space="preserve"> </w:t>
      </w:r>
      <w:r w:rsidRPr="00493F45">
        <w:rPr>
          <w:rFonts w:cstheme="minorHAnsi"/>
          <w:color w:val="222222"/>
          <w:shd w:val="clear" w:color="auto" w:fill="FFFFFF"/>
        </w:rPr>
        <w:t>&gt;</w:t>
      </w:r>
    </w:p>
    <w:p w14:paraId="1DD7B64A" w14:textId="77777777" w:rsidR="00ED3777" w:rsidRDefault="00ED3777" w:rsidP="00ED3777">
      <w:r>
        <w:t>&lt;li role="tab" aria-selected="false"&gt;</w:t>
      </w:r>
    </w:p>
    <w:p w14:paraId="77790787" w14:textId="77777777" w:rsidR="00ED3777" w:rsidRDefault="00ED3777" w:rsidP="00ED3777">
      <w:r>
        <w:t>&lt;a href="#activityOverview"&gt;Activity&lt;/a&gt;</w:t>
      </w:r>
    </w:p>
    <w:p w14:paraId="55A6BA22" w14:textId="2EA6233E" w:rsidR="00DC1F66" w:rsidRDefault="00ED3777" w:rsidP="00ED3777">
      <w:r>
        <w:t>&lt;/li&gt;</w:t>
      </w:r>
    </w:p>
    <w:p w14:paraId="36A2C556" w14:textId="4E9D04DC" w:rsidR="00C8721E" w:rsidRDefault="00C8721E" w:rsidP="00C8721E">
      <w:pPr>
        <w:pStyle w:val="Heading2"/>
      </w:pPr>
      <w:bookmarkStart w:id="65" w:name="_Toc22037021"/>
      <w:r>
        <w:t>Ensure</w:t>
      </w:r>
      <w:r w:rsidR="00D8438E">
        <w:t>s</w:t>
      </w:r>
      <w:r>
        <w:t xml:space="preserve"> all elements with a role attribute use a valid value</w:t>
      </w:r>
      <w:bookmarkEnd w:id="65"/>
    </w:p>
    <w:p w14:paraId="233316C1" w14:textId="3FD2A583" w:rsidR="00C8721E" w:rsidRDefault="00C8721E" w:rsidP="00C8721E">
      <w:r>
        <w:t xml:space="preserve">This means that </w:t>
      </w:r>
      <w:r w:rsidR="00413A2F">
        <w:t xml:space="preserve">an invalid role attribute was used. For instance, </w:t>
      </w:r>
      <w:r w:rsidR="00536CC1">
        <w:t>creating a role is not valid.</w:t>
      </w:r>
    </w:p>
    <w:p w14:paraId="0F247101" w14:textId="6310BEC4" w:rsidR="00536CC1" w:rsidRDefault="00536CC1" w:rsidP="00C8721E">
      <w:r>
        <w:t>This is an example of invalid code that will cause this error.</w:t>
      </w:r>
    </w:p>
    <w:p w14:paraId="14734AA9" w14:textId="685419C0" w:rsidR="002616E7" w:rsidRDefault="002616E7" w:rsidP="00C8721E">
      <w:r w:rsidRPr="002616E7">
        <w:t>&lt;img alt="</w:t>
      </w:r>
      <w:r>
        <w:t>Nationwide logo</w:t>
      </w:r>
      <w:r w:rsidRPr="002616E7">
        <w:t>" role="Metlife logo" src="</w:t>
      </w:r>
      <w:r>
        <w:t>…</w:t>
      </w:r>
      <w:r w:rsidRPr="002616E7">
        <w:t>"&gt;</w:t>
      </w:r>
    </w:p>
    <w:p w14:paraId="7D6CBEED" w14:textId="24BD9688" w:rsidR="002A1475" w:rsidRDefault="00F934CC" w:rsidP="00C8721E">
      <w:r>
        <w:t>The issue can be resolved by removing the invalid role.</w:t>
      </w:r>
    </w:p>
    <w:p w14:paraId="1844A7B7" w14:textId="77777777" w:rsidR="00F934CC" w:rsidRPr="00C8721E" w:rsidRDefault="00F934CC" w:rsidP="00C8721E"/>
    <w:p w14:paraId="4FDD01EF" w14:textId="3A7C4190" w:rsidR="00B22EAA" w:rsidRDefault="002616E7" w:rsidP="00BA5A7D">
      <w:pPr>
        <w:rPr>
          <w:rFonts w:cstheme="minorHAnsi"/>
          <w:color w:val="222222"/>
          <w:shd w:val="clear" w:color="auto" w:fill="FFFFFF"/>
        </w:rPr>
      </w:pPr>
      <w:r>
        <w:rPr>
          <w:rFonts w:cstheme="minorHAnsi"/>
          <w:color w:val="222222"/>
          <w:shd w:val="clear" w:color="auto" w:fill="FFFFFF"/>
        </w:rPr>
        <w:t>This error will also occur if the role is misspelled or if it is capitalized.</w:t>
      </w:r>
    </w:p>
    <w:p w14:paraId="12B8F858" w14:textId="77777777" w:rsidR="002616E7" w:rsidRDefault="002616E7" w:rsidP="002616E7">
      <w:r>
        <w:t>This is an example of invalid code that will cause this error.</w:t>
      </w:r>
    </w:p>
    <w:p w14:paraId="4BEC0FF2" w14:textId="7AD3CFC9" w:rsidR="002616E7" w:rsidRDefault="002A1475" w:rsidP="00BA5A7D">
      <w:pPr>
        <w:rPr>
          <w:rFonts w:cstheme="minorHAnsi"/>
          <w:color w:val="222222"/>
          <w:shd w:val="clear" w:color="auto" w:fill="FFFFFF"/>
        </w:rPr>
      </w:pPr>
      <w:r w:rsidRPr="002A1475">
        <w:rPr>
          <w:rFonts w:cstheme="minorHAnsi"/>
          <w:color w:val="222222"/>
          <w:shd w:val="clear" w:color="auto" w:fill="FFFFFF"/>
        </w:rPr>
        <w:t>&lt;div aria-label="Video track slider" tabindex="0" aria-valuemax="30.464" aria-valuemin="0" aria-valuenow="0" aria-orientation="horizontal" role="Slider"&gt;</w:t>
      </w:r>
    </w:p>
    <w:p w14:paraId="2AD75BF7" w14:textId="2F23CDB5" w:rsidR="00BE2861" w:rsidRDefault="00BE2861" w:rsidP="00BA5A7D">
      <w:pPr>
        <w:rPr>
          <w:rFonts w:cstheme="minorHAnsi"/>
          <w:color w:val="222222"/>
          <w:shd w:val="clear" w:color="auto" w:fill="FFFFFF"/>
        </w:rPr>
      </w:pPr>
      <w:r>
        <w:rPr>
          <w:rFonts w:cstheme="minorHAnsi"/>
          <w:color w:val="222222"/>
          <w:shd w:val="clear" w:color="auto" w:fill="FFFFFF"/>
        </w:rPr>
        <w:t>Since role</w:t>
      </w:r>
      <w:r w:rsidRPr="002A1475">
        <w:rPr>
          <w:rFonts w:cstheme="minorHAnsi"/>
          <w:color w:val="222222"/>
          <w:shd w:val="clear" w:color="auto" w:fill="FFFFFF"/>
        </w:rPr>
        <w:t>="Slider"</w:t>
      </w:r>
      <w:r>
        <w:rPr>
          <w:rFonts w:cstheme="minorHAnsi"/>
          <w:color w:val="222222"/>
          <w:shd w:val="clear" w:color="auto" w:fill="FFFFFF"/>
        </w:rPr>
        <w:t xml:space="preserve"> is capitalized, </w:t>
      </w:r>
      <w:r w:rsidR="007B5F08">
        <w:rPr>
          <w:rFonts w:cstheme="minorHAnsi"/>
          <w:color w:val="222222"/>
          <w:shd w:val="clear" w:color="auto" w:fill="FFFFFF"/>
        </w:rPr>
        <w:t>the role is ignored by assistive technology because it is considered invalid.</w:t>
      </w:r>
    </w:p>
    <w:p w14:paraId="0B976915" w14:textId="28BF3FBB" w:rsidR="007B5F08" w:rsidRDefault="007B5F08" w:rsidP="00BA5A7D">
      <w:pPr>
        <w:rPr>
          <w:rFonts w:cstheme="minorHAnsi"/>
          <w:color w:val="222222"/>
          <w:shd w:val="clear" w:color="auto" w:fill="FFFFFF"/>
        </w:rPr>
      </w:pPr>
      <w:r>
        <w:rPr>
          <w:rFonts w:cstheme="minorHAnsi"/>
          <w:color w:val="222222"/>
          <w:shd w:val="clear" w:color="auto" w:fill="FFFFFF"/>
        </w:rPr>
        <w:t xml:space="preserve">The issue can be resolved by changing the role to </w:t>
      </w:r>
      <w:r w:rsidRPr="002A1475">
        <w:rPr>
          <w:rFonts w:cstheme="minorHAnsi"/>
          <w:color w:val="222222"/>
          <w:shd w:val="clear" w:color="auto" w:fill="FFFFFF"/>
        </w:rPr>
        <w:t>role="</w:t>
      </w:r>
      <w:r>
        <w:rPr>
          <w:rFonts w:cstheme="minorHAnsi"/>
          <w:color w:val="222222"/>
          <w:shd w:val="clear" w:color="auto" w:fill="FFFFFF"/>
        </w:rPr>
        <w:t>s</w:t>
      </w:r>
      <w:r w:rsidRPr="002A1475">
        <w:rPr>
          <w:rFonts w:cstheme="minorHAnsi"/>
          <w:color w:val="222222"/>
          <w:shd w:val="clear" w:color="auto" w:fill="FFFFFF"/>
        </w:rPr>
        <w:t>lider"&gt;</w:t>
      </w:r>
      <w:r w:rsidR="005F2BE3">
        <w:rPr>
          <w:rFonts w:cstheme="minorHAnsi"/>
          <w:color w:val="222222"/>
          <w:shd w:val="clear" w:color="auto" w:fill="FFFFFF"/>
        </w:rPr>
        <w:t>.</w:t>
      </w:r>
    </w:p>
    <w:p w14:paraId="4BFCB6EF" w14:textId="63CB8452" w:rsidR="005F2BE3" w:rsidRDefault="00D8438E" w:rsidP="00D8438E">
      <w:pPr>
        <w:pStyle w:val="Heading2"/>
        <w:rPr>
          <w:shd w:val="clear" w:color="auto" w:fill="FFFFFF"/>
        </w:rPr>
      </w:pPr>
      <w:bookmarkStart w:id="66" w:name="_Toc22037022"/>
      <w:r>
        <w:rPr>
          <w:shd w:val="clear" w:color="auto" w:fill="FFFFFF"/>
        </w:rPr>
        <w:t>Ensures all ARIA attributes have valid values</w:t>
      </w:r>
      <w:bookmarkEnd w:id="66"/>
    </w:p>
    <w:p w14:paraId="13A9D96A" w14:textId="77777777" w:rsidR="00224103" w:rsidRDefault="005A26FF" w:rsidP="00BA5A7D">
      <w:pPr>
        <w:rPr>
          <w:rFonts w:cstheme="minorHAnsi"/>
          <w:color w:val="222222"/>
          <w:shd w:val="clear" w:color="auto" w:fill="FFFFFF"/>
        </w:rPr>
      </w:pPr>
      <w:r>
        <w:rPr>
          <w:rFonts w:cstheme="minorHAnsi"/>
          <w:color w:val="222222"/>
          <w:shd w:val="clear" w:color="auto" w:fill="FFFFFF"/>
        </w:rPr>
        <w:t xml:space="preserve">This means </w:t>
      </w:r>
      <w:r w:rsidR="00960004">
        <w:rPr>
          <w:rFonts w:cstheme="minorHAnsi"/>
          <w:color w:val="222222"/>
          <w:shd w:val="clear" w:color="auto" w:fill="FFFFFF"/>
        </w:rPr>
        <w:t xml:space="preserve">that </w:t>
      </w:r>
      <w:r w:rsidR="00934F69">
        <w:rPr>
          <w:rFonts w:cstheme="minorHAnsi"/>
          <w:color w:val="222222"/>
          <w:shd w:val="clear" w:color="auto" w:fill="FFFFFF"/>
        </w:rPr>
        <w:t>the value is invalid. For instance, aria-required=</w:t>
      </w:r>
      <w:r w:rsidR="00934F69" w:rsidRPr="002A1475">
        <w:rPr>
          <w:rFonts w:cstheme="minorHAnsi"/>
          <w:color w:val="222222"/>
          <w:shd w:val="clear" w:color="auto" w:fill="FFFFFF"/>
        </w:rPr>
        <w:t>"</w:t>
      </w:r>
      <w:r w:rsidR="00934F69">
        <w:rPr>
          <w:rFonts w:cstheme="minorHAnsi"/>
          <w:color w:val="222222"/>
          <w:shd w:val="clear" w:color="auto" w:fill="FFFFFF"/>
        </w:rPr>
        <w:t>maybe</w:t>
      </w:r>
      <w:r w:rsidR="00934F69" w:rsidRPr="002A1475">
        <w:rPr>
          <w:rFonts w:cstheme="minorHAnsi"/>
          <w:color w:val="222222"/>
          <w:shd w:val="clear" w:color="auto" w:fill="FFFFFF"/>
        </w:rPr>
        <w:t>"</w:t>
      </w:r>
      <w:r w:rsidR="00224103">
        <w:rPr>
          <w:rFonts w:cstheme="minorHAnsi"/>
          <w:color w:val="222222"/>
          <w:shd w:val="clear" w:color="auto" w:fill="FFFFFF"/>
        </w:rPr>
        <w:t xml:space="preserve"> is not a valid value. It must be either true or false.</w:t>
      </w:r>
    </w:p>
    <w:p w14:paraId="56AE333F" w14:textId="77777777" w:rsidR="00370F2D" w:rsidRDefault="00224103" w:rsidP="00BA5A7D">
      <w:pPr>
        <w:rPr>
          <w:rFonts w:cstheme="minorHAnsi"/>
          <w:color w:val="222222"/>
          <w:shd w:val="clear" w:color="auto" w:fill="FFFFFF"/>
        </w:rPr>
      </w:pPr>
      <w:r>
        <w:rPr>
          <w:rFonts w:cstheme="minorHAnsi"/>
          <w:color w:val="222222"/>
          <w:shd w:val="clear" w:color="auto" w:fill="FFFFFF"/>
        </w:rPr>
        <w:t>This error will also occur if a</w:t>
      </w:r>
      <w:r w:rsidR="005028AD">
        <w:rPr>
          <w:rFonts w:cstheme="minorHAnsi"/>
          <w:color w:val="222222"/>
          <w:shd w:val="clear" w:color="auto" w:fill="FFFFFF"/>
        </w:rPr>
        <w:t xml:space="preserve">n attribute is used and the corresponding element is not available. For instance, using aria-describedby on </w:t>
      </w:r>
      <w:r w:rsidR="00370F2D">
        <w:rPr>
          <w:rFonts w:cstheme="minorHAnsi"/>
          <w:color w:val="222222"/>
          <w:shd w:val="clear" w:color="auto" w:fill="FFFFFF"/>
        </w:rPr>
        <w:t>an input field without a matching ID will cause the aria-describedby value to be invalid.</w:t>
      </w:r>
    </w:p>
    <w:p w14:paraId="5AC2BCF7" w14:textId="77777777" w:rsidR="00370F2D" w:rsidRDefault="00370F2D" w:rsidP="00BA5A7D">
      <w:pPr>
        <w:rPr>
          <w:rFonts w:cstheme="minorHAnsi"/>
          <w:color w:val="222222"/>
          <w:shd w:val="clear" w:color="auto" w:fill="FFFFFF"/>
        </w:rPr>
      </w:pPr>
      <w:r>
        <w:rPr>
          <w:rFonts w:cstheme="minorHAnsi"/>
          <w:color w:val="222222"/>
          <w:shd w:val="clear" w:color="auto" w:fill="FFFFFF"/>
        </w:rPr>
        <w:t>This is an example of invalid code that will cause this error.</w:t>
      </w:r>
    </w:p>
    <w:p w14:paraId="63926A94" w14:textId="3B36912E" w:rsidR="007B16A7" w:rsidRDefault="007B16A7" w:rsidP="00BA5A7D">
      <w:pPr>
        <w:rPr>
          <w:rFonts w:cstheme="minorHAnsi"/>
          <w:color w:val="222222"/>
          <w:shd w:val="clear" w:color="auto" w:fill="FFFFFF"/>
        </w:rPr>
      </w:pPr>
      <w:r w:rsidRPr="007B16A7">
        <w:rPr>
          <w:rFonts w:cstheme="minorHAnsi"/>
          <w:color w:val="222222"/>
          <w:shd w:val="clear" w:color="auto" w:fill="FFFFFF"/>
        </w:rPr>
        <w:t>&lt;input type="text" value="" aria-describedby="firstNameError" aria-required="true"&gt;</w:t>
      </w:r>
    </w:p>
    <w:p w14:paraId="2AAF0BCF" w14:textId="2FDB446A" w:rsidR="00F15B1E" w:rsidRDefault="00416C8F" w:rsidP="00BA5A7D">
      <w:pPr>
        <w:rPr>
          <w:rFonts w:cstheme="minorHAnsi"/>
          <w:color w:val="222222"/>
          <w:shd w:val="clear" w:color="auto" w:fill="FFFFFF"/>
        </w:rPr>
      </w:pPr>
      <w:r>
        <w:rPr>
          <w:rFonts w:cstheme="minorHAnsi"/>
          <w:color w:val="222222"/>
          <w:shd w:val="clear" w:color="auto" w:fill="FFFFFF"/>
        </w:rPr>
        <w:lastRenderedPageBreak/>
        <w:t>If there is not an ID on the page that matches firstNameError, th</w:t>
      </w:r>
      <w:r w:rsidR="00F15B1E">
        <w:rPr>
          <w:rFonts w:cstheme="minorHAnsi"/>
          <w:color w:val="222222"/>
          <w:shd w:val="clear" w:color="auto" w:fill="FFFFFF"/>
        </w:rPr>
        <w:t>is will cause the aria-describedby value to be invalid.</w:t>
      </w:r>
    </w:p>
    <w:p w14:paraId="09DC6663" w14:textId="5BBE4CB1" w:rsidR="009D23D1" w:rsidRDefault="009D23D1" w:rsidP="00BA5A7D">
      <w:pPr>
        <w:rPr>
          <w:rFonts w:cstheme="minorHAnsi"/>
          <w:color w:val="222222"/>
          <w:shd w:val="clear" w:color="auto" w:fill="FFFFFF"/>
        </w:rPr>
      </w:pPr>
      <w:r>
        <w:rPr>
          <w:rFonts w:cstheme="minorHAnsi"/>
          <w:color w:val="222222"/>
          <w:shd w:val="clear" w:color="auto" w:fill="FFFFFF"/>
        </w:rPr>
        <w:t>This can be fixed by either adding an ID that matches the aria-describedby value or removing the aria-describedby value until an</w:t>
      </w:r>
      <w:r w:rsidR="0000190E">
        <w:rPr>
          <w:rFonts w:cstheme="minorHAnsi"/>
          <w:color w:val="222222"/>
          <w:shd w:val="clear" w:color="auto" w:fill="FFFFFF"/>
        </w:rPr>
        <w:t xml:space="preserve"> error message is displayed on the page that matches the aria-describedby value.</w:t>
      </w:r>
    </w:p>
    <w:p w14:paraId="2E911757" w14:textId="2C6736C5" w:rsidR="00FA0EE7" w:rsidRDefault="00354DD5" w:rsidP="00354DD5">
      <w:pPr>
        <w:pStyle w:val="Heading2"/>
        <w:rPr>
          <w:shd w:val="clear" w:color="auto" w:fill="FFFFFF"/>
        </w:rPr>
      </w:pPr>
      <w:bookmarkStart w:id="67" w:name="_Toc22037023"/>
      <w:r>
        <w:rPr>
          <w:shd w:val="clear" w:color="auto" w:fill="FFFFFF"/>
        </w:rPr>
        <w:t>Ensures the contrast between foreground and background colors meet WCAG 2 AA contrast ratio thresholds</w:t>
      </w:r>
      <w:bookmarkEnd w:id="67"/>
    </w:p>
    <w:p w14:paraId="0EACE37C" w14:textId="107223A8" w:rsidR="00354DD5" w:rsidRDefault="00354DD5" w:rsidP="00354DD5">
      <w:r>
        <w:t>This means that the color contrast between the foreground and background colors is not at least 4.5:1 for normal text or 3:1 for large text.</w:t>
      </w:r>
    </w:p>
    <w:p w14:paraId="05CE951D" w14:textId="4CFF21AB" w:rsidR="00354DD5" w:rsidRDefault="00991171" w:rsidP="00354DD5">
      <w:r>
        <w:t>This error can be fixed by either changing the foreground color, background color, or both, until</w:t>
      </w:r>
      <w:r w:rsidR="00F406F6">
        <w:t xml:space="preserve"> the minimum contrast ratio is met.</w:t>
      </w:r>
    </w:p>
    <w:p w14:paraId="72BB777B" w14:textId="4067A76E" w:rsidR="00F406F6" w:rsidRDefault="0075636C" w:rsidP="0075636C">
      <w:pPr>
        <w:pStyle w:val="Heading2"/>
      </w:pPr>
      <w:bookmarkStart w:id="68" w:name="_Toc22037024"/>
      <w:r>
        <w:t>Ensures every form element has a label</w:t>
      </w:r>
      <w:bookmarkEnd w:id="68"/>
    </w:p>
    <w:p w14:paraId="638EEE24" w14:textId="3D59558E" w:rsidR="0075636C" w:rsidRDefault="00F03A50" w:rsidP="0075636C">
      <w:r>
        <w:t xml:space="preserve">This means that </w:t>
      </w:r>
      <w:r w:rsidR="00834017">
        <w:t xml:space="preserve">an input field, select box, radio button or checkbox is not associated with a label. </w:t>
      </w:r>
    </w:p>
    <w:p w14:paraId="2733F9F6" w14:textId="66235DC7" w:rsidR="00C35E2D" w:rsidRDefault="00C35E2D" w:rsidP="0075636C">
      <w:r>
        <w:t>If a visible label exists, add a for attribute on the label that matches the ID on the input.</w:t>
      </w:r>
    </w:p>
    <w:p w14:paraId="75D189F6" w14:textId="727463D4" w:rsidR="00043EF2" w:rsidRDefault="00447697" w:rsidP="0075636C">
      <w:r w:rsidRPr="000C36EF">
        <w:rPr>
          <w:noProof/>
        </w:rPr>
        <w:drawing>
          <wp:inline distT="0" distB="0" distL="0" distR="0" wp14:anchorId="7626A3B7" wp14:editId="43638C4E">
            <wp:extent cx="2154803" cy="710786"/>
            <wp:effectExtent l="0" t="0" r="0" b="0"/>
            <wp:docPr id="42" name="Content Placeholder 7" descr="screen shot of an input with a label">
              <a:extLst xmlns:a="http://schemas.openxmlformats.org/drawingml/2006/main">
                <a:ext uri="{FF2B5EF4-FFF2-40B4-BE49-F238E27FC236}">
                  <a16:creationId xmlns:a16="http://schemas.microsoft.com/office/drawing/2014/main" id="{2889F11B-98A7-4F42-A119-F30080B4D64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descr="A screenshot of a cell phone&#10;&#10;Description generated with high confidence">
                      <a:extLst>
                        <a:ext uri="{FF2B5EF4-FFF2-40B4-BE49-F238E27FC236}">
                          <a16:creationId xmlns:a16="http://schemas.microsoft.com/office/drawing/2014/main" id="{2889F11B-98A7-4F42-A119-F30080B4D640}"/>
                        </a:ext>
                      </a:extLst>
                    </pic:cNvPr>
                    <pic:cNvPicPr>
                      <a:picLocks noGrp="1"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170275" cy="715890"/>
                    </a:xfrm>
                    <a:prstGeom prst="rect">
                      <a:avLst/>
                    </a:prstGeom>
                  </pic:spPr>
                </pic:pic>
              </a:graphicData>
            </a:graphic>
          </wp:inline>
        </w:drawing>
      </w:r>
    </w:p>
    <w:p w14:paraId="368298DF" w14:textId="77777777" w:rsidR="00096F21" w:rsidRDefault="00096F21" w:rsidP="00096F21">
      <w:r w:rsidRPr="006F7EC2">
        <w:t>&lt;label</w:t>
      </w:r>
      <w:r>
        <w:t xml:space="preserve"> for=</w:t>
      </w:r>
      <w:r w:rsidRPr="006F7EC2">
        <w:t>"</w:t>
      </w:r>
      <w:r>
        <w:t>username</w:t>
      </w:r>
      <w:r w:rsidRPr="006F7EC2">
        <w:t>"&gt;Username:&lt;/label&gt;</w:t>
      </w:r>
    </w:p>
    <w:p w14:paraId="4B2F7476" w14:textId="77777777" w:rsidR="00096F21" w:rsidRPr="006F7EC2" w:rsidRDefault="00096F21" w:rsidP="00096F21">
      <w:r w:rsidRPr="006F7EC2">
        <w:t xml:space="preserve">&lt;input type="text" class="text-field-lrg" </w:t>
      </w:r>
      <w:r>
        <w:t>id=</w:t>
      </w:r>
      <w:r w:rsidRPr="006F7EC2">
        <w:t>"</w:t>
      </w:r>
      <w:r>
        <w:t>username</w:t>
      </w:r>
      <w:r w:rsidRPr="006F7EC2">
        <w:t>"</w:t>
      </w:r>
      <w:r>
        <w:t xml:space="preserve"> </w:t>
      </w:r>
      <w:r w:rsidRPr="006F7EC2">
        <w:t>name="username" value=""&gt;</w:t>
      </w:r>
    </w:p>
    <w:p w14:paraId="5F7D177F" w14:textId="77777777" w:rsidR="00096F21" w:rsidRDefault="00096F21" w:rsidP="0075636C"/>
    <w:p w14:paraId="78F0AEE5" w14:textId="63DF9615" w:rsidR="00C35E2D" w:rsidRPr="0075636C" w:rsidRDefault="00C35E2D" w:rsidP="0075636C">
      <w:r>
        <w:t xml:space="preserve">If a visible label does not exist, add an aria-label on the input that explains the purpose of the </w:t>
      </w:r>
      <w:r w:rsidR="00096F21">
        <w:t>input field.</w:t>
      </w:r>
    </w:p>
    <w:p w14:paraId="4F28AE27" w14:textId="4AC7C586" w:rsidR="00043EF2" w:rsidRDefault="00043EF2">
      <w:pPr>
        <w:rPr>
          <w:rFonts w:cstheme="minorHAnsi"/>
          <w:color w:val="222222"/>
          <w:shd w:val="clear" w:color="auto" w:fill="FFFFFF"/>
        </w:rPr>
      </w:pPr>
      <w:r w:rsidRPr="002149C4">
        <w:rPr>
          <w:noProof/>
        </w:rPr>
        <w:drawing>
          <wp:inline distT="0" distB="0" distL="0" distR="0" wp14:anchorId="6CF17BD8" wp14:editId="07290954">
            <wp:extent cx="4452730" cy="460897"/>
            <wp:effectExtent l="0" t="0" r="0" b="0"/>
            <wp:docPr id="41" name="Content Placeholder 7" descr="search input with no visible label">
              <a:extLst xmlns:a="http://schemas.openxmlformats.org/drawingml/2006/main">
                <a:ext uri="{FF2B5EF4-FFF2-40B4-BE49-F238E27FC236}">
                  <a16:creationId xmlns:a16="http://schemas.microsoft.com/office/drawing/2014/main" id="{1A38077B-0098-415D-B794-3723305E563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1A38077B-0098-415D-B794-3723305E5636}"/>
                        </a:ext>
                      </a:extLst>
                    </pic:cNvPr>
                    <pic:cNvPicPr>
                      <a:picLocks noGrp="1"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621960" cy="478414"/>
                    </a:xfrm>
                    <a:prstGeom prst="rect">
                      <a:avLst/>
                    </a:prstGeom>
                  </pic:spPr>
                </pic:pic>
              </a:graphicData>
            </a:graphic>
          </wp:inline>
        </w:drawing>
      </w:r>
    </w:p>
    <w:p w14:paraId="66ADF62B" w14:textId="7B77D88E" w:rsidR="00043EF2" w:rsidRPr="008739D3" w:rsidRDefault="00043EF2" w:rsidP="00043EF2">
      <w:r w:rsidRPr="008739D3">
        <w:t>&lt;input type="text" placeholder="Search For Your Company" name="company</w:t>
      </w:r>
      <w:r w:rsidR="002E1C9A">
        <w:t>”</w:t>
      </w:r>
      <w:r w:rsidRPr="008739D3">
        <w:t xml:space="preserve"> </w:t>
      </w:r>
    </w:p>
    <w:p w14:paraId="3AC9ADF5" w14:textId="18C299A2" w:rsidR="00043EF2" w:rsidRDefault="00043EF2" w:rsidP="00043EF2">
      <w:r w:rsidRPr="00C8061D">
        <w:rPr>
          <w:bCs/>
        </w:rPr>
        <w:t>aria-label="search for your company"</w:t>
      </w:r>
      <w:r w:rsidRPr="00C8061D">
        <w:t>&gt;</w:t>
      </w:r>
    </w:p>
    <w:p w14:paraId="7C8C94DE" w14:textId="3336E4DE" w:rsidR="00ED6706" w:rsidRDefault="00ED6706" w:rsidP="00ED6706">
      <w:pPr>
        <w:pStyle w:val="Heading2"/>
      </w:pPr>
      <w:bookmarkStart w:id="69" w:name="_Toc22037025"/>
      <w:r>
        <w:lastRenderedPageBreak/>
        <w:t>Ensures each page has at least one mechanism for a user to bypass navigation and jump straight to the content</w:t>
      </w:r>
      <w:bookmarkEnd w:id="69"/>
    </w:p>
    <w:p w14:paraId="3B00231B" w14:textId="77777777" w:rsidR="005424A4" w:rsidRDefault="006836AF">
      <w:pPr>
        <w:rPr>
          <w:rFonts w:cstheme="minorHAnsi"/>
          <w:color w:val="222222"/>
          <w:shd w:val="clear" w:color="auto" w:fill="FFFFFF"/>
        </w:rPr>
      </w:pPr>
      <w:r>
        <w:rPr>
          <w:rFonts w:cstheme="minorHAnsi"/>
          <w:color w:val="222222"/>
          <w:shd w:val="clear" w:color="auto" w:fill="FFFFFF"/>
        </w:rPr>
        <w:t xml:space="preserve">This means that </w:t>
      </w:r>
      <w:r w:rsidR="00D9005A">
        <w:rPr>
          <w:rFonts w:cstheme="minorHAnsi"/>
          <w:color w:val="222222"/>
          <w:shd w:val="clear" w:color="auto" w:fill="FFFFFF"/>
        </w:rPr>
        <w:t xml:space="preserve">no ARIA landmark roles or HTML5 equivalent </w:t>
      </w:r>
      <w:r w:rsidR="00134569">
        <w:rPr>
          <w:rFonts w:cstheme="minorHAnsi"/>
          <w:color w:val="222222"/>
          <w:shd w:val="clear" w:color="auto" w:fill="FFFFFF"/>
        </w:rPr>
        <w:t>element</w:t>
      </w:r>
      <w:r w:rsidR="002D2342">
        <w:rPr>
          <w:rFonts w:cstheme="minorHAnsi"/>
          <w:color w:val="222222"/>
          <w:shd w:val="clear" w:color="auto" w:fill="FFFFFF"/>
        </w:rPr>
        <w:t>s</w:t>
      </w:r>
      <w:r w:rsidR="00134569">
        <w:rPr>
          <w:rFonts w:cstheme="minorHAnsi"/>
          <w:color w:val="222222"/>
          <w:shd w:val="clear" w:color="auto" w:fill="FFFFFF"/>
        </w:rPr>
        <w:t xml:space="preserve"> exist on the webpage. </w:t>
      </w:r>
    </w:p>
    <w:p w14:paraId="61AC4350" w14:textId="0BBFA4CA" w:rsidR="008440B2" w:rsidRDefault="005424A4">
      <w:pPr>
        <w:rPr>
          <w:rFonts w:cstheme="minorHAnsi"/>
          <w:color w:val="222222"/>
          <w:shd w:val="clear" w:color="auto" w:fill="FFFFFF"/>
        </w:rPr>
      </w:pPr>
      <w:r>
        <w:rPr>
          <w:rFonts w:cstheme="minorHAnsi"/>
          <w:color w:val="222222"/>
          <w:shd w:val="clear" w:color="auto" w:fill="FFFFFF"/>
        </w:rPr>
        <w:t xml:space="preserve">This can be fixed by adding the </w:t>
      </w:r>
      <w:r w:rsidR="00DF48E4">
        <w:rPr>
          <w:rFonts w:cstheme="minorHAnsi"/>
          <w:color w:val="222222"/>
          <w:shd w:val="clear" w:color="auto" w:fill="FFFFFF"/>
        </w:rPr>
        <w:t>following in the appropriate locations within the webpage. Only one main landmark should be used and all content on the page should reside within the landmark roles.</w:t>
      </w:r>
      <w:r w:rsidR="008440B2">
        <w:rPr>
          <w:rFonts w:cstheme="minorHAnsi"/>
          <w:color w:val="222222"/>
          <w:shd w:val="clear" w:color="auto" w:fill="FFFFFF"/>
        </w:rPr>
        <w:t xml:space="preserve"> It is a best practice to use both the HTML 5 elements and the ARIA landmark roles to ensure the highest screen reader</w:t>
      </w:r>
      <w:r w:rsidR="00A87B9C">
        <w:rPr>
          <w:rFonts w:cstheme="minorHAnsi"/>
          <w:color w:val="222222"/>
          <w:shd w:val="clear" w:color="auto" w:fill="FFFFFF"/>
        </w:rPr>
        <w:t>/browser support.</w:t>
      </w:r>
    </w:p>
    <w:p w14:paraId="522183B7" w14:textId="77777777" w:rsidR="00A87B9C" w:rsidRDefault="00A87B9C">
      <w:pPr>
        <w:rPr>
          <w:rFonts w:cstheme="minorHAnsi"/>
          <w:color w:val="222222"/>
          <w:shd w:val="clear" w:color="auto" w:fill="FFFFFF"/>
        </w:rPr>
      </w:pPr>
    </w:p>
    <w:tbl>
      <w:tblPr>
        <w:tblStyle w:val="TableGrid"/>
        <w:tblW w:w="0" w:type="auto"/>
        <w:tblLook w:val="04A0" w:firstRow="1" w:lastRow="0" w:firstColumn="1" w:lastColumn="0" w:noHBand="0" w:noVBand="1"/>
      </w:tblPr>
      <w:tblGrid>
        <w:gridCol w:w="4675"/>
        <w:gridCol w:w="4675"/>
      </w:tblGrid>
      <w:tr w:rsidR="008440B2" w:rsidRPr="00366BED" w14:paraId="1793807C" w14:textId="77777777" w:rsidTr="004F7B80">
        <w:tc>
          <w:tcPr>
            <w:tcW w:w="4675" w:type="dxa"/>
            <w:shd w:val="clear" w:color="auto" w:fill="002060"/>
          </w:tcPr>
          <w:p w14:paraId="289F3339" w14:textId="77777777" w:rsidR="008440B2" w:rsidRPr="00366BED" w:rsidRDefault="008440B2" w:rsidP="004F7B80">
            <w:pPr>
              <w:rPr>
                <w:color w:val="FFFFFF" w:themeColor="background1"/>
              </w:rPr>
            </w:pPr>
            <w:r w:rsidRPr="00366BED">
              <w:rPr>
                <w:color w:val="FFFFFF" w:themeColor="background1"/>
              </w:rPr>
              <w:t>HTML 5 Elements</w:t>
            </w:r>
          </w:p>
        </w:tc>
        <w:tc>
          <w:tcPr>
            <w:tcW w:w="4675" w:type="dxa"/>
            <w:shd w:val="clear" w:color="auto" w:fill="002060"/>
          </w:tcPr>
          <w:p w14:paraId="7E7CDF67" w14:textId="77777777" w:rsidR="008440B2" w:rsidRPr="00366BED" w:rsidRDefault="008440B2" w:rsidP="004F7B80">
            <w:pPr>
              <w:rPr>
                <w:color w:val="FFFFFF" w:themeColor="background1"/>
              </w:rPr>
            </w:pPr>
            <w:r w:rsidRPr="00366BED">
              <w:rPr>
                <w:color w:val="FFFFFF" w:themeColor="background1"/>
              </w:rPr>
              <w:t>ARIA Landmark Roles</w:t>
            </w:r>
          </w:p>
        </w:tc>
      </w:tr>
      <w:tr w:rsidR="008440B2" w14:paraId="4CCDA638" w14:textId="77777777" w:rsidTr="004F7B80">
        <w:tc>
          <w:tcPr>
            <w:tcW w:w="4675" w:type="dxa"/>
          </w:tcPr>
          <w:p w14:paraId="10B4D783" w14:textId="77777777" w:rsidR="008440B2" w:rsidRDefault="008440B2" w:rsidP="004F7B80">
            <w:r>
              <w:t>&lt;header&gt;</w:t>
            </w:r>
          </w:p>
        </w:tc>
        <w:tc>
          <w:tcPr>
            <w:tcW w:w="4675" w:type="dxa"/>
          </w:tcPr>
          <w:p w14:paraId="04BC747E" w14:textId="201B612B" w:rsidR="008440B2" w:rsidRDefault="008440B2" w:rsidP="004F7B80">
            <w:r>
              <w:t>role=</w:t>
            </w:r>
            <w:r w:rsidR="002E1C9A">
              <w:t>“</w:t>
            </w:r>
            <w:r>
              <w:t>banner</w:t>
            </w:r>
            <w:r w:rsidR="002E1C9A">
              <w:t>”</w:t>
            </w:r>
          </w:p>
        </w:tc>
      </w:tr>
      <w:tr w:rsidR="008440B2" w14:paraId="78F44658" w14:textId="77777777" w:rsidTr="004F7B80">
        <w:tc>
          <w:tcPr>
            <w:tcW w:w="4675" w:type="dxa"/>
          </w:tcPr>
          <w:p w14:paraId="086E7EC6" w14:textId="77777777" w:rsidR="008440B2" w:rsidRDefault="008440B2" w:rsidP="004F7B80">
            <w:r>
              <w:t>&lt;nav&gt;</w:t>
            </w:r>
          </w:p>
        </w:tc>
        <w:tc>
          <w:tcPr>
            <w:tcW w:w="4675" w:type="dxa"/>
          </w:tcPr>
          <w:p w14:paraId="12022FE6" w14:textId="18C68F65" w:rsidR="008440B2" w:rsidRDefault="008440B2" w:rsidP="004F7B80">
            <w:r>
              <w:t>role=</w:t>
            </w:r>
            <w:r w:rsidR="002E1C9A">
              <w:t>“</w:t>
            </w:r>
            <w:r>
              <w:t>navigation</w:t>
            </w:r>
            <w:r w:rsidR="002E1C9A">
              <w:t>”</w:t>
            </w:r>
          </w:p>
        </w:tc>
      </w:tr>
      <w:tr w:rsidR="008440B2" w14:paraId="721A5822" w14:textId="77777777" w:rsidTr="004F7B80">
        <w:tc>
          <w:tcPr>
            <w:tcW w:w="4675" w:type="dxa"/>
          </w:tcPr>
          <w:p w14:paraId="4E3B9C39" w14:textId="77777777" w:rsidR="008440B2" w:rsidRDefault="008440B2" w:rsidP="004F7B80">
            <w:r>
              <w:t>&lt;main&gt;</w:t>
            </w:r>
          </w:p>
        </w:tc>
        <w:tc>
          <w:tcPr>
            <w:tcW w:w="4675" w:type="dxa"/>
          </w:tcPr>
          <w:p w14:paraId="5FE51318" w14:textId="56587B28" w:rsidR="008440B2" w:rsidRDefault="008440B2" w:rsidP="004F7B80">
            <w:r>
              <w:t>role=</w:t>
            </w:r>
            <w:r w:rsidR="002E1C9A">
              <w:t>“</w:t>
            </w:r>
            <w:r>
              <w:t>main</w:t>
            </w:r>
            <w:r w:rsidR="002E1C9A">
              <w:t>”</w:t>
            </w:r>
          </w:p>
        </w:tc>
      </w:tr>
      <w:tr w:rsidR="008440B2" w14:paraId="6CDE9F7C" w14:textId="77777777" w:rsidTr="004F7B80">
        <w:tc>
          <w:tcPr>
            <w:tcW w:w="4675" w:type="dxa"/>
          </w:tcPr>
          <w:p w14:paraId="77B3F713" w14:textId="77777777" w:rsidR="008440B2" w:rsidRDefault="008440B2" w:rsidP="004F7B80">
            <w:r>
              <w:t>&lt;footer&gt;</w:t>
            </w:r>
          </w:p>
        </w:tc>
        <w:tc>
          <w:tcPr>
            <w:tcW w:w="4675" w:type="dxa"/>
          </w:tcPr>
          <w:p w14:paraId="4E1A954E" w14:textId="23281835" w:rsidR="008440B2" w:rsidRDefault="008440B2" w:rsidP="004F7B80">
            <w:r>
              <w:t>role=</w:t>
            </w:r>
            <w:r w:rsidR="002E1C9A">
              <w:t>“</w:t>
            </w:r>
            <w:r>
              <w:t>contentinfo</w:t>
            </w:r>
            <w:r w:rsidR="002E1C9A">
              <w:t>”</w:t>
            </w:r>
          </w:p>
        </w:tc>
      </w:tr>
      <w:tr w:rsidR="008440B2" w14:paraId="1BDD9B97" w14:textId="77777777" w:rsidTr="004F7B80">
        <w:tc>
          <w:tcPr>
            <w:tcW w:w="4675" w:type="dxa"/>
          </w:tcPr>
          <w:p w14:paraId="33994332" w14:textId="77777777" w:rsidR="008440B2" w:rsidRDefault="008440B2" w:rsidP="004F7B80">
            <w:r>
              <w:t>&lt;aside&gt;</w:t>
            </w:r>
          </w:p>
        </w:tc>
        <w:tc>
          <w:tcPr>
            <w:tcW w:w="4675" w:type="dxa"/>
          </w:tcPr>
          <w:p w14:paraId="19B3A56A" w14:textId="219FFC2A" w:rsidR="008440B2" w:rsidRDefault="008440B2" w:rsidP="004F7B80">
            <w:r>
              <w:t>role=</w:t>
            </w:r>
            <w:r w:rsidR="002E1C9A">
              <w:t>“</w:t>
            </w:r>
            <w:r>
              <w:t>complementary</w:t>
            </w:r>
            <w:r w:rsidR="002E1C9A">
              <w:t>”</w:t>
            </w:r>
          </w:p>
        </w:tc>
      </w:tr>
      <w:tr w:rsidR="008440B2" w14:paraId="0FA3E649" w14:textId="77777777" w:rsidTr="004F7B80">
        <w:tc>
          <w:tcPr>
            <w:tcW w:w="4675" w:type="dxa"/>
          </w:tcPr>
          <w:p w14:paraId="1FA6BFA8" w14:textId="77777777" w:rsidR="008440B2" w:rsidRDefault="008440B2" w:rsidP="004F7B80">
            <w:r>
              <w:t>&lt;form&gt;</w:t>
            </w:r>
          </w:p>
        </w:tc>
        <w:tc>
          <w:tcPr>
            <w:tcW w:w="4675" w:type="dxa"/>
          </w:tcPr>
          <w:p w14:paraId="5B1354AA" w14:textId="4BB6B119" w:rsidR="008440B2" w:rsidRDefault="008440B2" w:rsidP="004F7B80">
            <w:r>
              <w:t>role=</w:t>
            </w:r>
            <w:r w:rsidR="002E1C9A">
              <w:t>“</w:t>
            </w:r>
            <w:r>
              <w:t>form</w:t>
            </w:r>
            <w:r w:rsidR="002E1C9A">
              <w:t>”</w:t>
            </w:r>
          </w:p>
        </w:tc>
      </w:tr>
      <w:tr w:rsidR="008440B2" w14:paraId="0A586156" w14:textId="77777777" w:rsidTr="004F7B80">
        <w:tc>
          <w:tcPr>
            <w:tcW w:w="4675" w:type="dxa"/>
          </w:tcPr>
          <w:p w14:paraId="1DC640E9" w14:textId="77777777" w:rsidR="008440B2" w:rsidRDefault="008440B2" w:rsidP="004F7B80">
            <w:r>
              <w:t>N/A</w:t>
            </w:r>
          </w:p>
        </w:tc>
        <w:tc>
          <w:tcPr>
            <w:tcW w:w="4675" w:type="dxa"/>
          </w:tcPr>
          <w:p w14:paraId="59B4DB92" w14:textId="46CBD897" w:rsidR="008440B2" w:rsidRDefault="008440B2" w:rsidP="004F7B80">
            <w:r>
              <w:t>role=</w:t>
            </w:r>
            <w:r w:rsidR="002E1C9A">
              <w:t>“</w:t>
            </w:r>
            <w:r>
              <w:t>search</w:t>
            </w:r>
            <w:r w:rsidR="002E1C9A">
              <w:t>”</w:t>
            </w:r>
          </w:p>
        </w:tc>
      </w:tr>
    </w:tbl>
    <w:p w14:paraId="7B92A86F" w14:textId="77777777" w:rsidR="000F2975" w:rsidRDefault="000F2975" w:rsidP="000F2975">
      <w:pPr>
        <w:pStyle w:val="Heading2"/>
        <w:rPr>
          <w:shd w:val="clear" w:color="auto" w:fill="FFFFFF"/>
        </w:rPr>
      </w:pPr>
      <w:bookmarkStart w:id="70" w:name="_Toc22037026"/>
      <w:r>
        <w:rPr>
          <w:shd w:val="clear" w:color="auto" w:fill="FFFFFF"/>
        </w:rPr>
        <w:t>Ensures every HTML document has a lang attribute</w:t>
      </w:r>
      <w:bookmarkEnd w:id="70"/>
    </w:p>
    <w:p w14:paraId="3C2E9A8A" w14:textId="77777777" w:rsidR="00214B96" w:rsidRDefault="006A3259" w:rsidP="006A3259">
      <w:pPr>
        <w:rPr>
          <w:shd w:val="clear" w:color="auto" w:fill="FFFFFF"/>
        </w:rPr>
      </w:pPr>
      <w:r>
        <w:rPr>
          <w:shd w:val="clear" w:color="auto" w:fill="FFFFFF"/>
        </w:rPr>
        <w:t>This means that the HTML document is missing the lang attribute, which is needed so that screen readers know how which language to read the content.</w:t>
      </w:r>
    </w:p>
    <w:p w14:paraId="52D6C989" w14:textId="77777777" w:rsidR="00D01E9C" w:rsidRDefault="00214B96" w:rsidP="006A3259">
      <w:pPr>
        <w:rPr>
          <w:shd w:val="clear" w:color="auto" w:fill="FFFFFF"/>
        </w:rPr>
      </w:pPr>
      <w:r>
        <w:rPr>
          <w:shd w:val="clear" w:color="auto" w:fill="FFFFFF"/>
        </w:rPr>
        <w:t>Every HTML document on the page needs a lang attribute. If a</w:t>
      </w:r>
      <w:r w:rsidR="00D01E9C">
        <w:rPr>
          <w:shd w:val="clear" w:color="auto" w:fill="FFFFFF"/>
        </w:rPr>
        <w:t>n iframe is injected on the page, the iframe’s HTML document needs the lang attribute specified as well.</w:t>
      </w:r>
    </w:p>
    <w:p w14:paraId="406C9FE0" w14:textId="77777777" w:rsidR="001330E3" w:rsidRDefault="00D01E9C" w:rsidP="006A3259">
      <w:pPr>
        <w:rPr>
          <w:shd w:val="clear" w:color="auto" w:fill="FFFFFF"/>
        </w:rPr>
      </w:pPr>
      <w:r>
        <w:rPr>
          <w:shd w:val="clear" w:color="auto" w:fill="FFFFFF"/>
        </w:rPr>
        <w:t>This can be fixed by add</w:t>
      </w:r>
      <w:r w:rsidR="001330E3">
        <w:rPr>
          <w:shd w:val="clear" w:color="auto" w:fill="FFFFFF"/>
        </w:rPr>
        <w:t>ing the appropriate language to the HTML document.</w:t>
      </w:r>
    </w:p>
    <w:p w14:paraId="04865E97" w14:textId="77777777" w:rsidR="004B2AF5" w:rsidRDefault="001330E3" w:rsidP="006A3259">
      <w:pPr>
        <w:rPr>
          <w:shd w:val="clear" w:color="auto" w:fill="FFFFFF"/>
        </w:rPr>
      </w:pPr>
      <w:r>
        <w:rPr>
          <w:shd w:val="clear" w:color="auto" w:fill="FFFFFF"/>
        </w:rPr>
        <w:t>&lt;html lang=</w:t>
      </w:r>
      <w:r w:rsidRPr="008739D3">
        <w:t>"</w:t>
      </w:r>
      <w:r>
        <w:rPr>
          <w:shd w:val="clear" w:color="auto" w:fill="FFFFFF"/>
        </w:rPr>
        <w:t>en</w:t>
      </w:r>
      <w:r w:rsidRPr="008739D3">
        <w:t>"</w:t>
      </w:r>
      <w:r>
        <w:rPr>
          <w:shd w:val="clear" w:color="auto" w:fill="FFFFFF"/>
        </w:rPr>
        <w:t>&gt;</w:t>
      </w:r>
    </w:p>
    <w:p w14:paraId="2E5600B4" w14:textId="07CCF1A1" w:rsidR="004B2AF5" w:rsidRDefault="004B2AF5" w:rsidP="004B2AF5">
      <w:pPr>
        <w:pStyle w:val="Heading2"/>
        <w:rPr>
          <w:shd w:val="clear" w:color="auto" w:fill="FFFFFF"/>
        </w:rPr>
      </w:pPr>
      <w:bookmarkStart w:id="71" w:name="_Toc22037027"/>
      <w:r>
        <w:rPr>
          <w:shd w:val="clear" w:color="auto" w:fill="FFFFFF"/>
        </w:rPr>
        <w:t>Ensures buttons have discernible text</w:t>
      </w:r>
      <w:bookmarkEnd w:id="71"/>
    </w:p>
    <w:p w14:paraId="5C5E65FC" w14:textId="63E0FD57" w:rsidR="00040C9B" w:rsidRDefault="001C7F3E" w:rsidP="00040C9B">
      <w:r>
        <w:t>This means that the button has no text to explain the purpose of the button.</w:t>
      </w:r>
    </w:p>
    <w:p w14:paraId="6656F967" w14:textId="77777777" w:rsidR="00342503" w:rsidRDefault="00342503" w:rsidP="00342503">
      <w:r w:rsidRPr="002149C4">
        <w:rPr>
          <w:noProof/>
        </w:rPr>
        <w:drawing>
          <wp:inline distT="0" distB="0" distL="0" distR="0" wp14:anchorId="2E8B7F1D" wp14:editId="38984E2F">
            <wp:extent cx="4452730" cy="460897"/>
            <wp:effectExtent l="0" t="0" r="0" b="0"/>
            <wp:docPr id="45" name="Content Placeholder 7" descr="magnifying glass button with no discernible text">
              <a:extLst xmlns:a="http://schemas.openxmlformats.org/drawingml/2006/main">
                <a:ext uri="{FF2B5EF4-FFF2-40B4-BE49-F238E27FC236}">
                  <a16:creationId xmlns:a16="http://schemas.microsoft.com/office/drawing/2014/main" id="{1A38077B-0098-415D-B794-3723305E563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1A38077B-0098-415D-B794-3723305E5636}"/>
                        </a:ext>
                      </a:extLst>
                    </pic:cNvPr>
                    <pic:cNvPicPr>
                      <a:picLocks noGrp="1"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621960" cy="478414"/>
                    </a:xfrm>
                    <a:prstGeom prst="rect">
                      <a:avLst/>
                    </a:prstGeom>
                  </pic:spPr>
                </pic:pic>
              </a:graphicData>
            </a:graphic>
          </wp:inline>
        </w:drawing>
      </w:r>
    </w:p>
    <w:p w14:paraId="31AAD077" w14:textId="781B834A" w:rsidR="00342503" w:rsidRDefault="00342503" w:rsidP="00342503">
      <w:r>
        <w:t xml:space="preserve">Since the magnifying glass button is an icon font, the screen reader will read </w:t>
      </w:r>
      <w:r w:rsidR="002E1C9A">
        <w:t>“</w:t>
      </w:r>
      <w:r>
        <w:t>button</w:t>
      </w:r>
      <w:r w:rsidR="002E1C9A">
        <w:t>”</w:t>
      </w:r>
      <w:r>
        <w:t xml:space="preserve"> but won’t know the button’s purpose.</w:t>
      </w:r>
    </w:p>
    <w:p w14:paraId="010C3C3A" w14:textId="77777777" w:rsidR="00342503" w:rsidRPr="00F71A1F" w:rsidRDefault="00342503" w:rsidP="00342503">
      <w:r w:rsidRPr="00F71A1F">
        <w:lastRenderedPageBreak/>
        <w:t>&lt;button class="btn" type="button" id="ebsearch"&gt;</w:t>
      </w:r>
    </w:p>
    <w:p w14:paraId="4D6F2C20" w14:textId="77777777" w:rsidR="00342503" w:rsidRPr="00F71A1F" w:rsidRDefault="00342503" w:rsidP="00342503">
      <w:r w:rsidRPr="00F71A1F">
        <w:t xml:space="preserve">  &lt;i class="glyphicon glyphicon-search"&gt;&lt;/i&gt;</w:t>
      </w:r>
    </w:p>
    <w:p w14:paraId="3CFCA42A" w14:textId="77777777" w:rsidR="00342503" w:rsidRPr="00F71A1F" w:rsidRDefault="00342503" w:rsidP="00342503">
      <w:r w:rsidRPr="00F71A1F">
        <w:t>&lt;/button&gt;</w:t>
      </w:r>
    </w:p>
    <w:p w14:paraId="4332AAB6" w14:textId="219327AC" w:rsidR="00342503" w:rsidRDefault="006D137D" w:rsidP="00342503">
      <w:r>
        <w:t>This can be fixed by a</w:t>
      </w:r>
      <w:r w:rsidR="00342503">
        <w:t>dding an aria-label to the button.</w:t>
      </w:r>
    </w:p>
    <w:p w14:paraId="09CBDE97" w14:textId="77777777" w:rsidR="00342503" w:rsidRPr="00F71A1F" w:rsidRDefault="00342503" w:rsidP="00342503">
      <w:r w:rsidRPr="00F71A1F">
        <w:t xml:space="preserve">&lt;button class="btn" type="button" id="ebsearch" </w:t>
      </w:r>
      <w:r w:rsidRPr="00F71A1F">
        <w:rPr>
          <w:b/>
          <w:bCs/>
        </w:rPr>
        <w:t>aria-label="search"</w:t>
      </w:r>
      <w:r w:rsidRPr="00F71A1F">
        <w:t>&gt;</w:t>
      </w:r>
    </w:p>
    <w:p w14:paraId="6D26EB7E" w14:textId="77777777" w:rsidR="00342503" w:rsidRPr="00F71A1F" w:rsidRDefault="00342503" w:rsidP="00342503">
      <w:r w:rsidRPr="00F71A1F">
        <w:t xml:space="preserve">  &lt;i class="glyphicon glyphicon-search"&gt;&lt;/i&gt;</w:t>
      </w:r>
    </w:p>
    <w:p w14:paraId="09253A29" w14:textId="77777777" w:rsidR="00342503" w:rsidRPr="00F71A1F" w:rsidRDefault="00342503" w:rsidP="00342503">
      <w:r w:rsidRPr="00F71A1F">
        <w:t>&lt;/button&gt;</w:t>
      </w:r>
    </w:p>
    <w:p w14:paraId="7434F442" w14:textId="5F6340FC" w:rsidR="00342503" w:rsidRDefault="00342503" w:rsidP="00342503">
      <w:r>
        <w:t xml:space="preserve">The screen reader will read </w:t>
      </w:r>
      <w:r w:rsidR="002E1C9A">
        <w:t>“</w:t>
      </w:r>
      <w:r>
        <w:t>button, search</w:t>
      </w:r>
      <w:r w:rsidR="002E1C9A">
        <w:t>”</w:t>
      </w:r>
      <w:r>
        <w:t>.</w:t>
      </w:r>
    </w:p>
    <w:p w14:paraId="0E1D7BD7" w14:textId="77777777" w:rsidR="001C7F3E" w:rsidRDefault="00040C9B" w:rsidP="00040C9B">
      <w:pPr>
        <w:pStyle w:val="Heading2"/>
      </w:pPr>
      <w:bookmarkStart w:id="72" w:name="_Toc22037028"/>
      <w:r w:rsidRPr="00040C9B">
        <w:t xml:space="preserve">Ensures </w:t>
      </w:r>
      <w:r>
        <w:t>links</w:t>
      </w:r>
      <w:r w:rsidRPr="00040C9B">
        <w:t xml:space="preserve"> have discernible text</w:t>
      </w:r>
      <w:bookmarkEnd w:id="72"/>
    </w:p>
    <w:p w14:paraId="459BB804" w14:textId="041BF8E4" w:rsidR="008919BA" w:rsidRDefault="008919BA" w:rsidP="008919BA">
      <w:r>
        <w:t>This means that the link has no text to explain the purpose of the link.</w:t>
      </w:r>
    </w:p>
    <w:p w14:paraId="55463836" w14:textId="77777777" w:rsidR="00FE703E" w:rsidRDefault="00FE703E" w:rsidP="00FE703E">
      <w:r>
        <w:t xml:space="preserve">If the link text is empty, screen readers will announce a link, but won’t be able to discern where the link will take the user. This typically happens when background images or icon fonts are used. </w:t>
      </w:r>
    </w:p>
    <w:p w14:paraId="01E74DF5" w14:textId="77777777" w:rsidR="00FE703E" w:rsidRDefault="00FE703E" w:rsidP="00FE703E">
      <w:r w:rsidRPr="00AC0ADB">
        <w:rPr>
          <w:noProof/>
        </w:rPr>
        <w:drawing>
          <wp:inline distT="0" distB="0" distL="0" distR="0" wp14:anchorId="11CE207B" wp14:editId="2BC0C36F">
            <wp:extent cx="3061252" cy="491412"/>
            <wp:effectExtent l="0" t="0" r="6350" b="4445"/>
            <wp:docPr id="44" name="Content Placeholder 7" descr="link with no discernible text">
              <a:extLst xmlns:a="http://schemas.openxmlformats.org/drawingml/2006/main">
                <a:ext uri="{FF2B5EF4-FFF2-40B4-BE49-F238E27FC236}">
                  <a16:creationId xmlns:a16="http://schemas.microsoft.com/office/drawing/2014/main" id="{A88EAE5D-592D-4202-97AD-6DA2E525B0E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descr="A close up of a logo&#10;&#10;Description generated with very high confidence">
                      <a:extLst>
                        <a:ext uri="{FF2B5EF4-FFF2-40B4-BE49-F238E27FC236}">
                          <a16:creationId xmlns:a16="http://schemas.microsoft.com/office/drawing/2014/main" id="{A88EAE5D-592D-4202-97AD-6DA2E525B0ED}"/>
                        </a:ext>
                      </a:extLst>
                    </pic:cNvPr>
                    <pic:cNvPicPr>
                      <a:picLocks noGrp="1"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129025" cy="502291"/>
                    </a:xfrm>
                    <a:prstGeom prst="rect">
                      <a:avLst/>
                    </a:prstGeom>
                  </pic:spPr>
                </pic:pic>
              </a:graphicData>
            </a:graphic>
          </wp:inline>
        </w:drawing>
      </w:r>
    </w:p>
    <w:p w14:paraId="21A6576B" w14:textId="6B478D24" w:rsidR="00FE703E" w:rsidRDefault="00FE703E" w:rsidP="00FE703E">
      <w:r>
        <w:t xml:space="preserve">Since the home icon is a background image and background images don’t have alternative text, the screen reader will read </w:t>
      </w:r>
      <w:r w:rsidR="002E1C9A">
        <w:t>“</w:t>
      </w:r>
      <w:r>
        <w:t>link</w:t>
      </w:r>
      <w:r w:rsidR="002E1C9A">
        <w:t>”</w:t>
      </w:r>
      <w:r>
        <w:t xml:space="preserve"> but won’t know where the link will take the user. </w:t>
      </w:r>
    </w:p>
    <w:p w14:paraId="05746C2F" w14:textId="77777777" w:rsidR="00FE703E" w:rsidRPr="00560560" w:rsidRDefault="00FE703E" w:rsidP="00FE703E">
      <w:r w:rsidRPr="00560560">
        <w:t>&lt;a href="/"&gt;</w:t>
      </w:r>
    </w:p>
    <w:p w14:paraId="5E66F60D" w14:textId="77777777" w:rsidR="00FE703E" w:rsidRPr="00560560" w:rsidRDefault="00FE703E" w:rsidP="00FE703E">
      <w:r w:rsidRPr="00560560">
        <w:t xml:space="preserve">  &lt;span class="nw-breadcrumbs--home"&gt;&lt;/span&gt;</w:t>
      </w:r>
    </w:p>
    <w:p w14:paraId="2EFA4CA8" w14:textId="77777777" w:rsidR="00FE703E" w:rsidRPr="00560560" w:rsidRDefault="00FE703E" w:rsidP="00FE703E">
      <w:r w:rsidRPr="00560560">
        <w:t>&lt;/a&gt;</w:t>
      </w:r>
    </w:p>
    <w:p w14:paraId="535B8D24" w14:textId="7046C3C1" w:rsidR="00FE703E" w:rsidRDefault="006D137D" w:rsidP="00FE703E">
      <w:r>
        <w:t>This can be fixed by a</w:t>
      </w:r>
      <w:r w:rsidR="00FE703E">
        <w:t>dding an aria-label with the appropriate link text.</w:t>
      </w:r>
    </w:p>
    <w:p w14:paraId="7A427C2F" w14:textId="77777777" w:rsidR="00FE703E" w:rsidRPr="00560560" w:rsidRDefault="00FE703E" w:rsidP="00FE703E">
      <w:r w:rsidRPr="00560560">
        <w:t>&lt;a href="/"</w:t>
      </w:r>
      <w:r>
        <w:t xml:space="preserve"> aria-label=</w:t>
      </w:r>
      <w:r w:rsidRPr="00560560">
        <w:t>"</w:t>
      </w:r>
      <w:r>
        <w:t>Nationwide home</w:t>
      </w:r>
      <w:r w:rsidRPr="00560560">
        <w:t>"&gt;</w:t>
      </w:r>
    </w:p>
    <w:p w14:paraId="63A31CAB" w14:textId="77777777" w:rsidR="00FE703E" w:rsidRPr="00560560" w:rsidRDefault="00FE703E" w:rsidP="00FE703E">
      <w:r w:rsidRPr="00560560">
        <w:t xml:space="preserve">  &lt;span class="nw-breadcrumbs--home"&gt;&lt;/span&gt;</w:t>
      </w:r>
    </w:p>
    <w:p w14:paraId="038FC73B" w14:textId="77777777" w:rsidR="00FE703E" w:rsidRPr="00560560" w:rsidRDefault="00FE703E" w:rsidP="00FE703E">
      <w:r w:rsidRPr="00560560">
        <w:t>&lt;/a&gt;</w:t>
      </w:r>
    </w:p>
    <w:p w14:paraId="3DDAE69E" w14:textId="6D8F3BF4" w:rsidR="00FE703E" w:rsidRDefault="00FE703E" w:rsidP="00FE703E">
      <w:r>
        <w:t xml:space="preserve">The screen reader will read </w:t>
      </w:r>
      <w:r w:rsidR="002E1C9A">
        <w:t>“</w:t>
      </w:r>
      <w:r>
        <w:t>link, Nationwide home</w:t>
      </w:r>
      <w:r w:rsidR="002E1C9A">
        <w:t>”</w:t>
      </w:r>
      <w:r>
        <w:t>.</w:t>
      </w:r>
    </w:p>
    <w:p w14:paraId="46CD9D84" w14:textId="77777777" w:rsidR="00B06D98" w:rsidRDefault="00B06D98" w:rsidP="00B06D98">
      <w:pPr>
        <w:pStyle w:val="Heading2"/>
      </w:pPr>
      <w:bookmarkStart w:id="73" w:name="_Toc22037029"/>
      <w:r>
        <w:lastRenderedPageBreak/>
        <w:t>Ensures every ID attribute is unique</w:t>
      </w:r>
      <w:bookmarkEnd w:id="73"/>
    </w:p>
    <w:p w14:paraId="18825D2A" w14:textId="320AB5C6" w:rsidR="000341A1" w:rsidRDefault="00B06D98" w:rsidP="00B06D98">
      <w:r>
        <w:t>This means that an ID was used more than once on a webpage.</w:t>
      </w:r>
      <w:r w:rsidR="00A30978">
        <w:t xml:space="preserve"> Oftentimes, multiple IDs have no impact to screen reader users. It’s a technical nonconformance, meaning </w:t>
      </w:r>
      <w:r w:rsidR="001B2A59">
        <w:t xml:space="preserve">semantically </w:t>
      </w:r>
      <w:r w:rsidR="00A30978">
        <w:t xml:space="preserve">IDs should always be unique, but </w:t>
      </w:r>
      <w:r w:rsidR="001B2A59">
        <w:t xml:space="preserve">most duplicate ID have no impact. The exception is </w:t>
      </w:r>
      <w:r w:rsidR="001058BA">
        <w:t>duplicate IDs on input fields.</w:t>
      </w:r>
    </w:p>
    <w:p w14:paraId="5ECC3B71" w14:textId="77777777" w:rsidR="00E3605F" w:rsidRDefault="00E3605F" w:rsidP="00E3605F">
      <w:pPr>
        <w:rPr>
          <w:rFonts w:cstheme="minorHAnsi"/>
          <w:color w:val="222222"/>
          <w:shd w:val="clear" w:color="auto" w:fill="FFFFFF"/>
        </w:rPr>
      </w:pPr>
      <w:r>
        <w:rPr>
          <w:rFonts w:cstheme="minorHAnsi"/>
          <w:color w:val="222222"/>
          <w:shd w:val="clear" w:color="auto" w:fill="FFFFFF"/>
        </w:rPr>
        <w:t>This is an example of invalid code that will cause this error.</w:t>
      </w:r>
    </w:p>
    <w:p w14:paraId="20254090" w14:textId="55178BA8" w:rsidR="00ED013B" w:rsidRDefault="00ED013B" w:rsidP="00ED013B">
      <w:r w:rsidRPr="000C36EF">
        <w:rPr>
          <w:noProof/>
        </w:rPr>
        <w:drawing>
          <wp:inline distT="0" distB="0" distL="0" distR="0" wp14:anchorId="6ECBF988" wp14:editId="2230D6B0">
            <wp:extent cx="2154803" cy="710786"/>
            <wp:effectExtent l="0" t="0" r="0" b="0"/>
            <wp:docPr id="46" name="Content Placeholder 7" descr="screen shot of an input with a label">
              <a:extLst xmlns:a="http://schemas.openxmlformats.org/drawingml/2006/main">
                <a:ext uri="{FF2B5EF4-FFF2-40B4-BE49-F238E27FC236}">
                  <a16:creationId xmlns:a16="http://schemas.microsoft.com/office/drawing/2014/main" id="{2889F11B-98A7-4F42-A119-F30080B4D64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descr="A screenshot of a cell phone&#10;&#10;Description generated with high confidence">
                      <a:extLst>
                        <a:ext uri="{FF2B5EF4-FFF2-40B4-BE49-F238E27FC236}">
                          <a16:creationId xmlns:a16="http://schemas.microsoft.com/office/drawing/2014/main" id="{2889F11B-98A7-4F42-A119-F30080B4D640}"/>
                        </a:ext>
                      </a:extLst>
                    </pic:cNvPr>
                    <pic:cNvPicPr>
                      <a:picLocks noGrp="1"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170275" cy="715890"/>
                    </a:xfrm>
                    <a:prstGeom prst="rect">
                      <a:avLst/>
                    </a:prstGeom>
                  </pic:spPr>
                </pic:pic>
              </a:graphicData>
            </a:graphic>
          </wp:inline>
        </w:drawing>
      </w:r>
    </w:p>
    <w:p w14:paraId="035592E5" w14:textId="04F0FF3C" w:rsidR="009A5B95" w:rsidRDefault="009A5B95" w:rsidP="00ED013B">
      <w:r>
        <w:rPr>
          <w:noProof/>
        </w:rPr>
        <w:drawing>
          <wp:inline distT="0" distB="0" distL="0" distR="0" wp14:anchorId="2C7C6270" wp14:editId="22AE8A32">
            <wp:extent cx="2105025" cy="666750"/>
            <wp:effectExtent l="0" t="0" r="9525" b="0"/>
            <wp:docPr id="48" name="Picture 48" descr="password input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www.nrsforu.com-2019.10.11-13-52-41.png"/>
                    <pic:cNvPicPr/>
                  </pic:nvPicPr>
                  <pic:blipFill>
                    <a:blip r:embed="rId41"/>
                    <a:stretch>
                      <a:fillRect/>
                    </a:stretch>
                  </pic:blipFill>
                  <pic:spPr>
                    <a:xfrm>
                      <a:off x="0" y="0"/>
                      <a:ext cx="2105025" cy="666750"/>
                    </a:xfrm>
                    <a:prstGeom prst="rect">
                      <a:avLst/>
                    </a:prstGeom>
                  </pic:spPr>
                </pic:pic>
              </a:graphicData>
            </a:graphic>
          </wp:inline>
        </w:drawing>
      </w:r>
    </w:p>
    <w:p w14:paraId="57065B88" w14:textId="42898F5C" w:rsidR="00ED013B" w:rsidRDefault="00ED013B" w:rsidP="00ED013B">
      <w:r w:rsidRPr="006F7EC2">
        <w:t>&lt;label</w:t>
      </w:r>
      <w:r>
        <w:t xml:space="preserve"> for</w:t>
      </w:r>
      <w:r w:rsidRPr="006F7EC2">
        <w:t>="username" &gt;Username:</w:t>
      </w:r>
    </w:p>
    <w:p w14:paraId="29F25BEE" w14:textId="77777777" w:rsidR="00ED013B" w:rsidRPr="006F7EC2" w:rsidRDefault="00ED013B" w:rsidP="00ED013B">
      <w:r w:rsidRPr="006F7EC2">
        <w:t>&lt;input type="text" class="text-field-lrg" name="username" value=""&gt;</w:t>
      </w:r>
    </w:p>
    <w:p w14:paraId="51BD8609" w14:textId="77777777" w:rsidR="00ED013B" w:rsidRDefault="00ED013B" w:rsidP="00ED013B">
      <w:r w:rsidRPr="006F7EC2">
        <w:t>&lt;/label&gt;</w:t>
      </w:r>
    </w:p>
    <w:p w14:paraId="72964E11" w14:textId="20C81159" w:rsidR="00340EB8" w:rsidRDefault="00340EB8" w:rsidP="00340EB8">
      <w:r>
        <w:t>&lt;label for="username"&gt;Password:&lt;/label&gt;</w:t>
      </w:r>
    </w:p>
    <w:p w14:paraId="5FEC29EB" w14:textId="364E59BA" w:rsidR="003808A7" w:rsidRDefault="00340EB8" w:rsidP="00340EB8">
      <w:r>
        <w:t>&lt;input type="password" class="text-field-lrg" placeholder="(case sensitive)" name="password" id="username"&gt;&lt;/span&gt;</w:t>
      </w:r>
    </w:p>
    <w:p w14:paraId="76D4F89A" w14:textId="28674085" w:rsidR="00340EB8" w:rsidRDefault="00340EB8" w:rsidP="00340EB8"/>
    <w:p w14:paraId="1C22EAF0" w14:textId="1C23663A" w:rsidR="00340EB8" w:rsidRDefault="00340EB8" w:rsidP="00340EB8">
      <w:r>
        <w:t xml:space="preserve">In this case, the username and password both have the same for attribute and the same ID. This typically occurs when copying/pasting code. Since the ID on the input is not unique, when focus is set to username input field, the screen reader will read </w:t>
      </w:r>
      <w:r w:rsidR="002E1C9A">
        <w:t>“</w:t>
      </w:r>
      <w:r w:rsidR="000B05FC">
        <w:t>username, password, case sensitive, edit, blank</w:t>
      </w:r>
      <w:r w:rsidR="002E1C9A">
        <w:t>”</w:t>
      </w:r>
      <w:r w:rsidR="000B05FC">
        <w:t xml:space="preserve">. </w:t>
      </w:r>
    </w:p>
    <w:p w14:paraId="0E56342E" w14:textId="22380568" w:rsidR="000B05FC" w:rsidRDefault="000B05FC" w:rsidP="00340EB8">
      <w:r>
        <w:t xml:space="preserve">This can be fixed by changing the for attribute </w:t>
      </w:r>
      <w:r w:rsidR="00D04A67">
        <w:t xml:space="preserve">on the password label </w:t>
      </w:r>
      <w:r>
        <w:t xml:space="preserve">and the ID on the password input to </w:t>
      </w:r>
      <w:r w:rsidR="00D04A67">
        <w:t>a unique ID.</w:t>
      </w:r>
    </w:p>
    <w:p w14:paraId="6ACD2EBA" w14:textId="013B79AB" w:rsidR="007A536F" w:rsidRDefault="007A536F" w:rsidP="00570132">
      <w:pPr>
        <w:pStyle w:val="Heading2"/>
      </w:pPr>
      <w:bookmarkStart w:id="74" w:name="_Toc22037030"/>
      <w:r>
        <w:t>Ensures every ID attribute value of active elements is unique</w:t>
      </w:r>
      <w:bookmarkEnd w:id="74"/>
    </w:p>
    <w:p w14:paraId="61B73C62" w14:textId="523E5B70" w:rsidR="00570132" w:rsidRDefault="00A53DA9" w:rsidP="00570132">
      <w:r>
        <w:t xml:space="preserve">Like the above, this is </w:t>
      </w:r>
      <w:r w:rsidR="009C6D5B">
        <w:t xml:space="preserve">usually </w:t>
      </w:r>
      <w:r>
        <w:t xml:space="preserve">a technical nonconformance with no impact to </w:t>
      </w:r>
      <w:r w:rsidR="00E42362">
        <w:t xml:space="preserve">screen reader users. </w:t>
      </w:r>
      <w:r w:rsidR="007C429E">
        <w:t xml:space="preserve">Screen reader users are only impacted when duplicate </w:t>
      </w:r>
      <w:r w:rsidR="00E42362">
        <w:t>IDs occur on form inputs</w:t>
      </w:r>
      <w:r w:rsidR="007C429E">
        <w:t>.</w:t>
      </w:r>
      <w:r w:rsidR="00E42362">
        <w:t xml:space="preserve"> </w:t>
      </w:r>
    </w:p>
    <w:p w14:paraId="2C7C1608" w14:textId="0D55D354" w:rsidR="00D04A67" w:rsidRPr="00570132" w:rsidRDefault="009C6D5B" w:rsidP="00570132">
      <w:r>
        <w:t>However, it is best to research all issues to ensure there is no user impact.</w:t>
      </w:r>
    </w:p>
    <w:p w14:paraId="19E35BE0" w14:textId="77777777" w:rsidR="007C429E" w:rsidRDefault="007A536F" w:rsidP="007C429E">
      <w:pPr>
        <w:pStyle w:val="Heading2"/>
      </w:pPr>
      <w:bookmarkStart w:id="75" w:name="_Toc22037031"/>
      <w:r>
        <w:lastRenderedPageBreak/>
        <w:t>Ensures every ID attribute value used in ARIA and in labels is unique</w:t>
      </w:r>
      <w:bookmarkEnd w:id="75"/>
    </w:p>
    <w:p w14:paraId="4A05B28F" w14:textId="7CA166F4" w:rsidR="00D04A67" w:rsidRDefault="00BE63B0" w:rsidP="00BE63B0">
      <w:r>
        <w:t xml:space="preserve">Again, this is </w:t>
      </w:r>
      <w:r w:rsidR="009C6D5B">
        <w:t xml:space="preserve">usually </w:t>
      </w:r>
      <w:r>
        <w:t>a technical nonconformance with</w:t>
      </w:r>
      <w:r w:rsidRPr="00BE63B0">
        <w:t xml:space="preserve"> </w:t>
      </w:r>
      <w:r>
        <w:t xml:space="preserve">no impact to screen reader users. Screen reader users are only impacted when duplicate IDs occur on form inputs. </w:t>
      </w:r>
    </w:p>
    <w:p w14:paraId="2A47F366" w14:textId="56B1B53B" w:rsidR="009C6D5B" w:rsidRDefault="009C6D5B" w:rsidP="009C6D5B">
      <w:r>
        <w:t>However, it is best to research all issues to ensure there is no user impact.</w:t>
      </w:r>
    </w:p>
    <w:p w14:paraId="7A827617" w14:textId="4E39A8F3" w:rsidR="00383735" w:rsidRDefault="00383735" w:rsidP="00E222E4">
      <w:pPr>
        <w:pStyle w:val="Heading2"/>
      </w:pPr>
      <w:bookmarkStart w:id="76" w:name="_Toc22037032"/>
      <w:r>
        <w:t>Ensures &lt;meta name=</w:t>
      </w:r>
      <w:r w:rsidR="00E222E4">
        <w:t>"viewport"&gt; does not disable text scaling and zooming</w:t>
      </w:r>
      <w:bookmarkEnd w:id="76"/>
    </w:p>
    <w:p w14:paraId="15134D8B" w14:textId="2A023858" w:rsidR="00E222E4" w:rsidRDefault="00E222E4" w:rsidP="00E222E4">
      <w:r>
        <w:t>This means that the meta tag</w:t>
      </w:r>
      <w:r w:rsidR="009977EB">
        <w:t xml:space="preserve"> has been coded in a way that keeps users from pinching and zooming on tablets and smartphones.</w:t>
      </w:r>
    </w:p>
    <w:p w14:paraId="35B44EE7" w14:textId="64EF4350" w:rsidR="006C282A" w:rsidRDefault="006C282A" w:rsidP="006C282A">
      <w:pPr>
        <w:rPr>
          <w:shd w:val="clear" w:color="auto" w:fill="FFFFFF"/>
        </w:rPr>
      </w:pPr>
      <w:r>
        <w:rPr>
          <w:shd w:val="clear" w:color="auto" w:fill="FFFFFF"/>
        </w:rPr>
        <w:t xml:space="preserve">Every meta tag on the page needs </w:t>
      </w:r>
      <w:r w:rsidR="00C34F3E">
        <w:rPr>
          <w:shd w:val="clear" w:color="auto" w:fill="FFFFFF"/>
        </w:rPr>
        <w:t xml:space="preserve">to be coded in a way that scaling and zooming is not </w:t>
      </w:r>
      <w:r w:rsidR="003D74B2">
        <w:rPr>
          <w:shd w:val="clear" w:color="auto" w:fill="FFFFFF"/>
        </w:rPr>
        <w:t xml:space="preserve">disabled. </w:t>
      </w:r>
      <w:r>
        <w:rPr>
          <w:shd w:val="clear" w:color="auto" w:fill="FFFFFF"/>
        </w:rPr>
        <w:t xml:space="preserve">If an iframe is injected on the page, the iframe’s </w:t>
      </w:r>
      <w:r w:rsidR="003D74B2">
        <w:rPr>
          <w:shd w:val="clear" w:color="auto" w:fill="FFFFFF"/>
        </w:rPr>
        <w:t>meta tag n</w:t>
      </w:r>
      <w:r>
        <w:rPr>
          <w:shd w:val="clear" w:color="auto" w:fill="FFFFFF"/>
        </w:rPr>
        <w:t xml:space="preserve">eeds </w:t>
      </w:r>
      <w:r w:rsidR="003D74B2">
        <w:rPr>
          <w:shd w:val="clear" w:color="auto" w:fill="FFFFFF"/>
        </w:rPr>
        <w:t>to be coded correctly as well.</w:t>
      </w:r>
    </w:p>
    <w:p w14:paraId="6143B840" w14:textId="25388101" w:rsidR="006C282A" w:rsidRDefault="006C282A" w:rsidP="006C282A">
      <w:pPr>
        <w:rPr>
          <w:shd w:val="clear" w:color="auto" w:fill="FFFFFF"/>
        </w:rPr>
      </w:pPr>
      <w:r>
        <w:rPr>
          <w:shd w:val="clear" w:color="auto" w:fill="FFFFFF"/>
        </w:rPr>
        <w:t xml:space="preserve">This can be fixed by </w:t>
      </w:r>
      <w:r w:rsidR="00E762F6">
        <w:rPr>
          <w:shd w:val="clear" w:color="auto" w:fill="FFFFFF"/>
        </w:rPr>
        <w:t xml:space="preserve">ensuring </w:t>
      </w:r>
      <w:r w:rsidR="0011204C">
        <w:rPr>
          <w:shd w:val="clear" w:color="auto" w:fill="FFFFFF"/>
        </w:rPr>
        <w:t>the meta tag does not include the following:</w:t>
      </w:r>
    </w:p>
    <w:p w14:paraId="03B9D02B" w14:textId="0D9D1118" w:rsidR="0011204C" w:rsidRDefault="00BA4083" w:rsidP="00BA4083">
      <w:pPr>
        <w:pStyle w:val="ListParagraph"/>
        <w:numPr>
          <w:ilvl w:val="0"/>
          <w:numId w:val="39"/>
        </w:numPr>
        <w:rPr>
          <w:shd w:val="clear" w:color="auto" w:fill="FFFFFF"/>
        </w:rPr>
      </w:pPr>
      <w:r w:rsidRPr="00BA4083">
        <w:rPr>
          <w:shd w:val="clear" w:color="auto" w:fill="FFFFFF"/>
        </w:rPr>
        <w:t>m</w:t>
      </w:r>
      <w:r w:rsidR="001420F6" w:rsidRPr="00BA4083">
        <w:rPr>
          <w:shd w:val="clear" w:color="auto" w:fill="FFFFFF"/>
        </w:rPr>
        <w:t>aximum-scale</w:t>
      </w:r>
    </w:p>
    <w:p w14:paraId="5DA574FF" w14:textId="51C3385C" w:rsidR="00BA4083" w:rsidRPr="004464B5" w:rsidRDefault="0037719C" w:rsidP="00BA4083">
      <w:pPr>
        <w:pStyle w:val="ListParagraph"/>
        <w:numPr>
          <w:ilvl w:val="0"/>
          <w:numId w:val="39"/>
        </w:numPr>
        <w:rPr>
          <w:shd w:val="clear" w:color="auto" w:fill="FFFFFF"/>
        </w:rPr>
      </w:pPr>
      <w:r>
        <w:rPr>
          <w:shd w:val="clear" w:color="auto" w:fill="FFFFFF"/>
        </w:rPr>
        <w:t>user-scalable=</w:t>
      </w:r>
      <w:r w:rsidRPr="006F7EC2">
        <w:t>"</w:t>
      </w:r>
      <w:r>
        <w:rPr>
          <w:shd w:val="clear" w:color="auto" w:fill="FFFFFF"/>
        </w:rPr>
        <w:t>no</w:t>
      </w:r>
      <w:r w:rsidRPr="006F7EC2">
        <w:t>"</w:t>
      </w:r>
    </w:p>
    <w:p w14:paraId="15145588" w14:textId="66F04044" w:rsidR="004464B5" w:rsidRDefault="004464B5" w:rsidP="004464B5">
      <w:pPr>
        <w:rPr>
          <w:shd w:val="clear" w:color="auto" w:fill="FFFFFF"/>
        </w:rPr>
      </w:pPr>
      <w:r>
        <w:rPr>
          <w:shd w:val="clear" w:color="auto" w:fill="FFFFFF"/>
        </w:rPr>
        <w:t>This is considered a valid meta tag.</w:t>
      </w:r>
    </w:p>
    <w:p w14:paraId="4955F27E" w14:textId="7E137001" w:rsidR="004464B5" w:rsidRDefault="004464B5" w:rsidP="004464B5">
      <w:pPr>
        <w:rPr>
          <w:shd w:val="clear" w:color="auto" w:fill="FFFFFF"/>
        </w:rPr>
      </w:pPr>
      <w:r w:rsidRPr="004464B5">
        <w:rPr>
          <w:shd w:val="clear" w:color="auto" w:fill="FFFFFF"/>
        </w:rPr>
        <w:t>&lt;meta name="viewport" content="width=device-width, initial-scale=1"&gt;</w:t>
      </w:r>
    </w:p>
    <w:p w14:paraId="4ABCC22F" w14:textId="1CC026C9" w:rsidR="00107E06" w:rsidRDefault="00107E06" w:rsidP="00107E06">
      <w:pPr>
        <w:pStyle w:val="Heading2"/>
        <w:rPr>
          <w:shd w:val="clear" w:color="auto" w:fill="FFFFFF"/>
        </w:rPr>
      </w:pPr>
      <w:bookmarkStart w:id="77" w:name="_Toc22037033"/>
      <w:r>
        <w:rPr>
          <w:shd w:val="clear" w:color="auto" w:fill="FFFFFF"/>
        </w:rPr>
        <w:t>Ensures that lists are structured correctly</w:t>
      </w:r>
      <w:bookmarkEnd w:id="77"/>
    </w:p>
    <w:p w14:paraId="129CA631" w14:textId="5624E90A" w:rsidR="001372F9" w:rsidRDefault="001372F9" w:rsidP="001372F9">
      <w:r>
        <w:t xml:space="preserve">This means that </w:t>
      </w:r>
      <w:r w:rsidR="00B4502D">
        <w:t xml:space="preserve">either </w:t>
      </w:r>
      <w:r w:rsidR="000F30C0">
        <w:t xml:space="preserve">list items have content that should not be included inside a list item, </w:t>
      </w:r>
      <w:r w:rsidR="00673E3E">
        <w:t>a &lt;ul&gt; or &lt;ol&gt; was used without corresponding list items</w:t>
      </w:r>
      <w:r w:rsidR="00002CAC">
        <w:t xml:space="preserve"> or </w:t>
      </w:r>
      <w:r w:rsidR="00673E3E">
        <w:t>list items were used without a corresponding &lt;ul&gt; or &lt;ol&gt;</w:t>
      </w:r>
      <w:r w:rsidR="00002CAC">
        <w:t>.</w:t>
      </w:r>
      <w:r w:rsidR="00F21FFA">
        <w:t xml:space="preserve"> </w:t>
      </w:r>
    </w:p>
    <w:p w14:paraId="71C24034" w14:textId="43992241" w:rsidR="0071290C" w:rsidRDefault="0071290C" w:rsidP="001372F9">
      <w:r>
        <w:t>List items should follow this order:</w:t>
      </w:r>
    </w:p>
    <w:p w14:paraId="64C3FF76" w14:textId="7F9E8CE5" w:rsidR="0071290C" w:rsidRDefault="0071290C" w:rsidP="001372F9">
      <w:r>
        <w:t>&lt;ul&gt;</w:t>
      </w:r>
    </w:p>
    <w:p w14:paraId="00903976" w14:textId="292E4F7F" w:rsidR="0071290C" w:rsidRDefault="0071290C" w:rsidP="001372F9">
      <w:r>
        <w:t>&lt;li&gt;&lt;/li&gt;</w:t>
      </w:r>
    </w:p>
    <w:p w14:paraId="70AC774D" w14:textId="1C91D08B" w:rsidR="0071290C" w:rsidRDefault="0071290C" w:rsidP="001372F9">
      <w:r>
        <w:t>&lt;li&gt;&lt;/li&gt;</w:t>
      </w:r>
    </w:p>
    <w:p w14:paraId="20FA18CC" w14:textId="4200B101" w:rsidR="0071290C" w:rsidRDefault="0071290C" w:rsidP="001372F9">
      <w:r>
        <w:t>&lt;/ul&gt;</w:t>
      </w:r>
    </w:p>
    <w:p w14:paraId="5B9D527B" w14:textId="77777777" w:rsidR="00D05BBA" w:rsidRDefault="00D05BBA" w:rsidP="001372F9"/>
    <w:p w14:paraId="2F933DC5" w14:textId="4E52DAB6" w:rsidR="0071290C" w:rsidRPr="001372F9" w:rsidRDefault="0071290C" w:rsidP="001372F9">
      <w:r>
        <w:t>If a paragraph tag needs included, it should be within the list item.</w:t>
      </w:r>
    </w:p>
    <w:p w14:paraId="4BC9C1AA" w14:textId="40ACD3BD" w:rsidR="00862AB0" w:rsidRDefault="00673E3E" w:rsidP="004464B5">
      <w:pPr>
        <w:rPr>
          <w:shd w:val="clear" w:color="auto" w:fill="FFFFFF"/>
        </w:rPr>
      </w:pPr>
      <w:r>
        <w:rPr>
          <w:shd w:val="clear" w:color="auto" w:fill="FFFFFF"/>
        </w:rPr>
        <w:lastRenderedPageBreak/>
        <w:t>&lt;ul&gt;</w:t>
      </w:r>
    </w:p>
    <w:p w14:paraId="4143C843" w14:textId="3AD8836D" w:rsidR="00673E3E" w:rsidRDefault="00673E3E" w:rsidP="004464B5">
      <w:pPr>
        <w:rPr>
          <w:shd w:val="clear" w:color="auto" w:fill="FFFFFF"/>
        </w:rPr>
      </w:pPr>
      <w:r>
        <w:rPr>
          <w:shd w:val="clear" w:color="auto" w:fill="FFFFFF"/>
        </w:rPr>
        <w:t>&lt;li&gt;</w:t>
      </w:r>
    </w:p>
    <w:p w14:paraId="0C1B184A" w14:textId="5A12288D" w:rsidR="00673E3E" w:rsidRDefault="00673E3E" w:rsidP="004464B5">
      <w:pPr>
        <w:rPr>
          <w:shd w:val="clear" w:color="auto" w:fill="FFFFFF"/>
        </w:rPr>
      </w:pPr>
      <w:r>
        <w:rPr>
          <w:shd w:val="clear" w:color="auto" w:fill="FFFFFF"/>
        </w:rPr>
        <w:t>&lt;p&gt;&lt;/p&gt;</w:t>
      </w:r>
    </w:p>
    <w:p w14:paraId="05AA829E" w14:textId="3C16A416" w:rsidR="00673E3E" w:rsidRDefault="00673E3E" w:rsidP="004464B5">
      <w:pPr>
        <w:rPr>
          <w:shd w:val="clear" w:color="auto" w:fill="FFFFFF"/>
        </w:rPr>
      </w:pPr>
      <w:r>
        <w:rPr>
          <w:shd w:val="clear" w:color="auto" w:fill="FFFFFF"/>
        </w:rPr>
        <w:t>&lt;/li&gt;</w:t>
      </w:r>
    </w:p>
    <w:p w14:paraId="4BA1A78C" w14:textId="3AE74277" w:rsidR="00673E3E" w:rsidRDefault="00673E3E" w:rsidP="004464B5">
      <w:pPr>
        <w:rPr>
          <w:shd w:val="clear" w:color="auto" w:fill="FFFFFF"/>
        </w:rPr>
      </w:pPr>
      <w:r>
        <w:rPr>
          <w:shd w:val="clear" w:color="auto" w:fill="FFFFFF"/>
        </w:rPr>
        <w:t>&lt;li&gt;&lt;/li&gt;</w:t>
      </w:r>
    </w:p>
    <w:p w14:paraId="54ED90F1" w14:textId="6EA77944" w:rsidR="003F77E7" w:rsidRDefault="003F77E7" w:rsidP="004464B5">
      <w:pPr>
        <w:rPr>
          <w:shd w:val="clear" w:color="auto" w:fill="FFFFFF"/>
        </w:rPr>
      </w:pPr>
      <w:r>
        <w:rPr>
          <w:shd w:val="clear" w:color="auto" w:fill="FFFFFF"/>
        </w:rPr>
        <w:t>&lt;/ul&gt;</w:t>
      </w:r>
    </w:p>
    <w:p w14:paraId="4E0D5869" w14:textId="77777777" w:rsidR="00D05BBA" w:rsidRDefault="00D05BBA" w:rsidP="004464B5">
      <w:pPr>
        <w:rPr>
          <w:shd w:val="clear" w:color="auto" w:fill="FFFFFF"/>
        </w:rPr>
      </w:pPr>
    </w:p>
    <w:p w14:paraId="29E418B8" w14:textId="6181DD22" w:rsidR="003F77E7" w:rsidRDefault="003F77E7" w:rsidP="004464B5">
      <w:pPr>
        <w:rPr>
          <w:shd w:val="clear" w:color="auto" w:fill="FFFFFF"/>
        </w:rPr>
      </w:pPr>
      <w:r>
        <w:rPr>
          <w:shd w:val="clear" w:color="auto" w:fill="FFFFFF"/>
        </w:rPr>
        <w:t xml:space="preserve">If list items are used, </w:t>
      </w:r>
      <w:r w:rsidR="00D05BBA">
        <w:rPr>
          <w:shd w:val="clear" w:color="auto" w:fill="FFFFFF"/>
        </w:rPr>
        <w:t>either a &lt;ul&gt; or &lt;ol&gt; must be included.</w:t>
      </w:r>
    </w:p>
    <w:p w14:paraId="1508823E" w14:textId="66469676" w:rsidR="00D05BBA" w:rsidRDefault="00D05BBA" w:rsidP="004464B5">
      <w:pPr>
        <w:rPr>
          <w:shd w:val="clear" w:color="auto" w:fill="FFFFFF"/>
        </w:rPr>
      </w:pPr>
      <w:r>
        <w:rPr>
          <w:shd w:val="clear" w:color="auto" w:fill="FFFFFF"/>
        </w:rPr>
        <w:t>This is not valid:</w:t>
      </w:r>
    </w:p>
    <w:p w14:paraId="3D070C7A" w14:textId="3F7056CA" w:rsidR="00D05BBA" w:rsidRDefault="00D05BBA" w:rsidP="004464B5">
      <w:pPr>
        <w:rPr>
          <w:shd w:val="clear" w:color="auto" w:fill="FFFFFF"/>
        </w:rPr>
      </w:pPr>
      <w:r>
        <w:rPr>
          <w:shd w:val="clear" w:color="auto" w:fill="FFFFFF"/>
        </w:rPr>
        <w:t>&lt;li&gt;&lt;/li&gt;</w:t>
      </w:r>
    </w:p>
    <w:p w14:paraId="53BE4CBD" w14:textId="162BF573" w:rsidR="00D05BBA" w:rsidRDefault="00D05BBA" w:rsidP="004464B5">
      <w:pPr>
        <w:rPr>
          <w:shd w:val="clear" w:color="auto" w:fill="FFFFFF"/>
        </w:rPr>
      </w:pPr>
      <w:r>
        <w:rPr>
          <w:shd w:val="clear" w:color="auto" w:fill="FFFFFF"/>
        </w:rPr>
        <w:t>&lt;li&gt;&lt;/li&gt;</w:t>
      </w:r>
    </w:p>
    <w:p w14:paraId="740D0C3C" w14:textId="02376126" w:rsidR="00B37F4E" w:rsidRDefault="00B37F4E" w:rsidP="004464B5">
      <w:pPr>
        <w:rPr>
          <w:shd w:val="clear" w:color="auto" w:fill="FFFFFF"/>
        </w:rPr>
      </w:pPr>
    </w:p>
    <w:p w14:paraId="21969685" w14:textId="3572B11F" w:rsidR="00B37F4E" w:rsidRDefault="00B37F4E" w:rsidP="004464B5">
      <w:pPr>
        <w:rPr>
          <w:shd w:val="clear" w:color="auto" w:fill="FFFFFF"/>
        </w:rPr>
      </w:pPr>
      <w:r>
        <w:rPr>
          <w:shd w:val="clear" w:color="auto" w:fill="FFFFFF"/>
        </w:rPr>
        <w:t>This is also not valid:</w:t>
      </w:r>
    </w:p>
    <w:p w14:paraId="0C01CFDA" w14:textId="448E1266" w:rsidR="00B37F4E" w:rsidRDefault="00B37F4E" w:rsidP="004464B5">
      <w:pPr>
        <w:rPr>
          <w:shd w:val="clear" w:color="auto" w:fill="FFFFFF"/>
        </w:rPr>
      </w:pPr>
      <w:r>
        <w:rPr>
          <w:shd w:val="clear" w:color="auto" w:fill="FFFFFF"/>
        </w:rPr>
        <w:t>&lt;ul&gt;</w:t>
      </w:r>
    </w:p>
    <w:p w14:paraId="19649E83" w14:textId="45D6B394" w:rsidR="00B37F4E" w:rsidRDefault="00B37F4E" w:rsidP="004464B5">
      <w:pPr>
        <w:rPr>
          <w:shd w:val="clear" w:color="auto" w:fill="FFFFFF"/>
        </w:rPr>
      </w:pPr>
      <w:r>
        <w:rPr>
          <w:shd w:val="clear" w:color="auto" w:fill="FFFFFF"/>
        </w:rPr>
        <w:t>&lt;p&gt;&lt;/p&gt;</w:t>
      </w:r>
    </w:p>
    <w:p w14:paraId="58B408D6" w14:textId="385F2EB5" w:rsidR="00B37F4E" w:rsidRDefault="00B37F4E" w:rsidP="004464B5">
      <w:pPr>
        <w:rPr>
          <w:shd w:val="clear" w:color="auto" w:fill="FFFFFF"/>
        </w:rPr>
      </w:pPr>
      <w:r>
        <w:rPr>
          <w:shd w:val="clear" w:color="auto" w:fill="FFFFFF"/>
        </w:rPr>
        <w:t>&lt;/ul&gt;</w:t>
      </w:r>
    </w:p>
    <w:p w14:paraId="42387CFA" w14:textId="3AF1A61C" w:rsidR="00A55D8B" w:rsidRDefault="00002CAC" w:rsidP="00002CAC">
      <w:pPr>
        <w:pStyle w:val="Heading2"/>
        <w:rPr>
          <w:shd w:val="clear" w:color="auto" w:fill="FFFFFF"/>
        </w:rPr>
      </w:pPr>
      <w:bookmarkStart w:id="78" w:name="_Toc22037034"/>
      <w:r>
        <w:rPr>
          <w:shd w:val="clear" w:color="auto" w:fill="FFFFFF"/>
        </w:rPr>
        <w:t>Ensures &lt;li&gt; elements are used semantically</w:t>
      </w:r>
      <w:bookmarkEnd w:id="78"/>
    </w:p>
    <w:p w14:paraId="0EFDD63D" w14:textId="78C9F1A0" w:rsidR="00002CAC" w:rsidRDefault="00002CAC" w:rsidP="00002CAC">
      <w:r>
        <w:rPr>
          <w:shd w:val="clear" w:color="auto" w:fill="FFFFFF"/>
        </w:rPr>
        <w:t xml:space="preserve">This means an attribute is being overridden </w:t>
      </w:r>
      <w:r>
        <w:t>by an ARIA role, state or property.</w:t>
      </w:r>
    </w:p>
    <w:p w14:paraId="129ECB76" w14:textId="47FD1A7C" w:rsidR="00002CAC" w:rsidRDefault="00002CAC" w:rsidP="00002CAC">
      <w:pPr>
        <w:rPr>
          <w:shd w:val="clear" w:color="auto" w:fill="FFFFFF"/>
        </w:rPr>
      </w:pPr>
      <w:r>
        <w:rPr>
          <w:shd w:val="clear" w:color="auto" w:fill="FFFFFF"/>
        </w:rPr>
        <w:t>This is not valid because the ARIA role overrides the &lt;ul&gt;</w:t>
      </w:r>
      <w:r w:rsidR="008D6CA1">
        <w:rPr>
          <w:shd w:val="clear" w:color="auto" w:fill="FFFFFF"/>
        </w:rPr>
        <w:t xml:space="preserve">. </w:t>
      </w:r>
    </w:p>
    <w:p w14:paraId="70F01F64" w14:textId="75423AB9" w:rsidR="00002CAC" w:rsidRDefault="00002CAC" w:rsidP="00002CAC">
      <w:pPr>
        <w:rPr>
          <w:shd w:val="clear" w:color="auto" w:fill="FFFFFF"/>
        </w:rPr>
      </w:pPr>
      <w:r>
        <w:rPr>
          <w:shd w:val="clear" w:color="auto" w:fill="FFFFFF"/>
        </w:rPr>
        <w:t>&lt;ul role=</w:t>
      </w:r>
      <w:r w:rsidR="002E1C9A">
        <w:rPr>
          <w:shd w:val="clear" w:color="auto" w:fill="FFFFFF"/>
        </w:rPr>
        <w:t>“</w:t>
      </w:r>
      <w:r>
        <w:rPr>
          <w:shd w:val="clear" w:color="auto" w:fill="FFFFFF"/>
        </w:rPr>
        <w:t>navigation</w:t>
      </w:r>
      <w:r w:rsidR="002E1C9A">
        <w:rPr>
          <w:shd w:val="clear" w:color="auto" w:fill="FFFFFF"/>
        </w:rPr>
        <w:t>”</w:t>
      </w:r>
      <w:r>
        <w:rPr>
          <w:shd w:val="clear" w:color="auto" w:fill="FFFFFF"/>
        </w:rPr>
        <w:t>&gt;</w:t>
      </w:r>
    </w:p>
    <w:p w14:paraId="46F14201" w14:textId="77777777" w:rsidR="00002CAC" w:rsidRDefault="00002CAC" w:rsidP="00002CAC">
      <w:pPr>
        <w:rPr>
          <w:shd w:val="clear" w:color="auto" w:fill="FFFFFF"/>
        </w:rPr>
      </w:pPr>
      <w:r>
        <w:rPr>
          <w:shd w:val="clear" w:color="auto" w:fill="FFFFFF"/>
        </w:rPr>
        <w:t>&lt;li&gt;&lt;/li&gt;</w:t>
      </w:r>
    </w:p>
    <w:p w14:paraId="307DF1D0" w14:textId="77777777" w:rsidR="00002CAC" w:rsidRDefault="00002CAC" w:rsidP="00002CAC">
      <w:pPr>
        <w:rPr>
          <w:shd w:val="clear" w:color="auto" w:fill="FFFFFF"/>
        </w:rPr>
      </w:pPr>
      <w:r>
        <w:rPr>
          <w:shd w:val="clear" w:color="auto" w:fill="FFFFFF"/>
        </w:rPr>
        <w:t>&lt;li&gt;&lt;/li&gt;</w:t>
      </w:r>
    </w:p>
    <w:p w14:paraId="6AB27D0B" w14:textId="77777777" w:rsidR="00002CAC" w:rsidRDefault="00002CAC" w:rsidP="00002CAC">
      <w:pPr>
        <w:rPr>
          <w:shd w:val="clear" w:color="auto" w:fill="FFFFFF"/>
        </w:rPr>
      </w:pPr>
      <w:r>
        <w:rPr>
          <w:shd w:val="clear" w:color="auto" w:fill="FFFFFF"/>
        </w:rPr>
        <w:t>&lt;/ul&gt;</w:t>
      </w:r>
    </w:p>
    <w:p w14:paraId="5C740FF2" w14:textId="77777777" w:rsidR="00002CAC" w:rsidRDefault="00002CAC" w:rsidP="00002CAC">
      <w:pPr>
        <w:rPr>
          <w:shd w:val="clear" w:color="auto" w:fill="FFFFFF"/>
        </w:rPr>
      </w:pPr>
      <w:r>
        <w:rPr>
          <w:shd w:val="clear" w:color="auto" w:fill="FFFFFF"/>
        </w:rPr>
        <w:t>This issue can be fixed by moving the role so that it is wrapped around the &lt;ul&gt;:</w:t>
      </w:r>
    </w:p>
    <w:p w14:paraId="6B94A7E7" w14:textId="3F9133EE" w:rsidR="00002CAC" w:rsidRDefault="00002CAC" w:rsidP="00002CAC">
      <w:pPr>
        <w:rPr>
          <w:shd w:val="clear" w:color="auto" w:fill="FFFFFF"/>
        </w:rPr>
      </w:pPr>
      <w:r>
        <w:rPr>
          <w:shd w:val="clear" w:color="auto" w:fill="FFFFFF"/>
        </w:rPr>
        <w:t>&lt;nav role=</w:t>
      </w:r>
      <w:r w:rsidR="002E1C9A">
        <w:rPr>
          <w:shd w:val="clear" w:color="auto" w:fill="FFFFFF"/>
        </w:rPr>
        <w:t>“</w:t>
      </w:r>
      <w:r>
        <w:rPr>
          <w:shd w:val="clear" w:color="auto" w:fill="FFFFFF"/>
        </w:rPr>
        <w:t>navigation</w:t>
      </w:r>
      <w:r w:rsidR="002E1C9A">
        <w:rPr>
          <w:shd w:val="clear" w:color="auto" w:fill="FFFFFF"/>
        </w:rPr>
        <w:t>”</w:t>
      </w:r>
      <w:r>
        <w:rPr>
          <w:shd w:val="clear" w:color="auto" w:fill="FFFFFF"/>
        </w:rPr>
        <w:t>&gt;</w:t>
      </w:r>
    </w:p>
    <w:p w14:paraId="40FA45D3" w14:textId="77777777" w:rsidR="00002CAC" w:rsidRDefault="00002CAC" w:rsidP="00002CAC">
      <w:pPr>
        <w:rPr>
          <w:shd w:val="clear" w:color="auto" w:fill="FFFFFF"/>
        </w:rPr>
      </w:pPr>
      <w:r>
        <w:rPr>
          <w:shd w:val="clear" w:color="auto" w:fill="FFFFFF"/>
        </w:rPr>
        <w:t>&lt;ul&gt;</w:t>
      </w:r>
    </w:p>
    <w:p w14:paraId="5C5581B3" w14:textId="77777777" w:rsidR="00002CAC" w:rsidRDefault="00002CAC" w:rsidP="00002CAC">
      <w:pPr>
        <w:rPr>
          <w:shd w:val="clear" w:color="auto" w:fill="FFFFFF"/>
        </w:rPr>
      </w:pPr>
      <w:r>
        <w:rPr>
          <w:shd w:val="clear" w:color="auto" w:fill="FFFFFF"/>
        </w:rPr>
        <w:lastRenderedPageBreak/>
        <w:t>&lt;li&gt;&lt;/li&gt;</w:t>
      </w:r>
    </w:p>
    <w:p w14:paraId="575D85E5" w14:textId="77777777" w:rsidR="00002CAC" w:rsidRDefault="00002CAC" w:rsidP="00002CAC">
      <w:pPr>
        <w:rPr>
          <w:shd w:val="clear" w:color="auto" w:fill="FFFFFF"/>
        </w:rPr>
      </w:pPr>
      <w:r>
        <w:rPr>
          <w:shd w:val="clear" w:color="auto" w:fill="FFFFFF"/>
        </w:rPr>
        <w:t>&lt;li&gt;&lt;/li&gt;</w:t>
      </w:r>
    </w:p>
    <w:p w14:paraId="39E6822D" w14:textId="77777777" w:rsidR="00002CAC" w:rsidRDefault="00002CAC" w:rsidP="00002CAC">
      <w:pPr>
        <w:rPr>
          <w:shd w:val="clear" w:color="auto" w:fill="FFFFFF"/>
        </w:rPr>
      </w:pPr>
      <w:r>
        <w:rPr>
          <w:shd w:val="clear" w:color="auto" w:fill="FFFFFF"/>
        </w:rPr>
        <w:t>&lt;/ul&gt;</w:t>
      </w:r>
    </w:p>
    <w:p w14:paraId="4F6B36B8" w14:textId="77777777" w:rsidR="00424533" w:rsidRPr="00424533" w:rsidRDefault="00424533" w:rsidP="00424533"/>
    <w:p w14:paraId="637E530A" w14:textId="35ED3FBA" w:rsidR="00002CAC" w:rsidRDefault="009D5597" w:rsidP="009D5597">
      <w:pPr>
        <w:pStyle w:val="Heading2"/>
      </w:pPr>
      <w:bookmarkStart w:id="79" w:name="_Toc22037035"/>
      <w:r>
        <w:t>Ensures each HTML document contains a non-empty &lt;title&gt; element</w:t>
      </w:r>
      <w:bookmarkEnd w:id="79"/>
    </w:p>
    <w:p w14:paraId="3421CB51" w14:textId="1E152CEB" w:rsidR="004D7939" w:rsidRDefault="009D5597" w:rsidP="00A01D96">
      <w:r>
        <w:t xml:space="preserve">This means that each webpage needs </w:t>
      </w:r>
      <w:r w:rsidR="004D7939">
        <w:t xml:space="preserve">a title. The title is the </w:t>
      </w:r>
      <w:r w:rsidR="004D7939" w:rsidRPr="00A01D96">
        <w:t xml:space="preserve">first </w:t>
      </w:r>
      <w:r w:rsidR="004D7939">
        <w:t>content that will be read by screen readers when the page loads.</w:t>
      </w:r>
    </w:p>
    <w:p w14:paraId="0F81AA23" w14:textId="740614B4" w:rsidR="004D7939" w:rsidRDefault="004D7939" w:rsidP="004D7939">
      <w:r>
        <w:t>The &lt;title&gt; attribute is added into the &lt;head&gt; of the document.</w:t>
      </w:r>
    </w:p>
    <w:p w14:paraId="58E3EEEF" w14:textId="239E51DA" w:rsidR="00A47D13" w:rsidRDefault="00A47D13" w:rsidP="00125B68">
      <w:pPr>
        <w:pStyle w:val="Heading2"/>
        <w:rPr>
          <w:shd w:val="clear" w:color="auto" w:fill="FFFFFF"/>
        </w:rPr>
      </w:pPr>
      <w:bookmarkStart w:id="80" w:name="_Toc22037036"/>
      <w:r>
        <w:rPr>
          <w:shd w:val="clear" w:color="auto" w:fill="FFFFFF"/>
        </w:rPr>
        <w:t>Ensures &lt;iframe&gt; and &lt;frame&gt; elements contain a non-empty title attribute</w:t>
      </w:r>
      <w:bookmarkEnd w:id="80"/>
    </w:p>
    <w:p w14:paraId="0BB6E407" w14:textId="0BA7F944" w:rsidR="00A47D13" w:rsidRDefault="00C55D83" w:rsidP="00A47D13">
      <w:r>
        <w:t>This means that an iframe or frame was included on the page, but the title attribute was not included within the iframe/frame.</w:t>
      </w:r>
    </w:p>
    <w:p w14:paraId="46125A74" w14:textId="4E27FDD7" w:rsidR="00CA1F25" w:rsidRPr="00A47D13" w:rsidRDefault="00CA1F25" w:rsidP="00A47D13">
      <w:r>
        <w:t>The &lt;title&gt; attribute is added into the &lt;head&gt; of the document within the iframe/frame.</w:t>
      </w:r>
    </w:p>
    <w:p w14:paraId="2855405E" w14:textId="11F0AB2F" w:rsidR="00A074C2" w:rsidRDefault="00125B68" w:rsidP="00125B68">
      <w:pPr>
        <w:pStyle w:val="Heading2"/>
        <w:rPr>
          <w:shd w:val="clear" w:color="auto" w:fill="FFFFFF"/>
        </w:rPr>
      </w:pPr>
      <w:bookmarkStart w:id="81" w:name="_Toc22037037"/>
      <w:r>
        <w:rPr>
          <w:shd w:val="clear" w:color="auto" w:fill="FFFFFF"/>
        </w:rPr>
        <w:t>Ensures &lt;img&gt; elements have alternate text or a role of none or presentation</w:t>
      </w:r>
      <w:bookmarkEnd w:id="81"/>
    </w:p>
    <w:p w14:paraId="07770AD1" w14:textId="247EED27" w:rsidR="00125B68" w:rsidRPr="00125B68" w:rsidRDefault="00125B68" w:rsidP="00125B68">
      <w:r>
        <w:t xml:space="preserve">This means that every image on the page needs </w:t>
      </w:r>
      <w:r w:rsidR="000A602A">
        <w:t>an alt attribute. If the image is for decorative purposes, add empty alt text (alt=</w:t>
      </w:r>
      <w:r w:rsidR="00D22C85" w:rsidRPr="00560560">
        <w:t>""</w:t>
      </w:r>
      <w:r w:rsidR="00D22C85">
        <w:t xml:space="preserve"> </w:t>
      </w:r>
      <w:r w:rsidR="000A602A">
        <w:t>).</w:t>
      </w:r>
    </w:p>
    <w:p w14:paraId="77C74EAA" w14:textId="52243CDE" w:rsidR="004D7939" w:rsidRDefault="008D24AB" w:rsidP="008D24AB">
      <w:pPr>
        <w:pStyle w:val="Heading2"/>
      </w:pPr>
      <w:bookmarkStart w:id="82" w:name="_Toc22037038"/>
      <w:r>
        <w:t>Ensures &lt;input type=</w:t>
      </w:r>
      <w:r w:rsidR="00D22C85" w:rsidRPr="00560560">
        <w:t>"</w:t>
      </w:r>
      <w:r>
        <w:t>image</w:t>
      </w:r>
      <w:r w:rsidR="00D22C85" w:rsidRPr="00560560">
        <w:t>"</w:t>
      </w:r>
      <w:r>
        <w:t>&gt; elements have alternate text</w:t>
      </w:r>
      <w:bookmarkEnd w:id="82"/>
    </w:p>
    <w:p w14:paraId="630DB1CC" w14:textId="05B32338" w:rsidR="002E1C9A" w:rsidRDefault="00D679E8" w:rsidP="002E1C9A">
      <w:r>
        <w:t>This means that an input with a type of image is being treated like &lt;img&gt;. Since all images must have alt text, alt text needs included.</w:t>
      </w:r>
    </w:p>
    <w:p w14:paraId="445ABBCA" w14:textId="59397669" w:rsidR="00D679E8" w:rsidRDefault="00D27AF0" w:rsidP="002E1C9A">
      <w:r>
        <w:t>This can be fixed by including alt text.</w:t>
      </w:r>
    </w:p>
    <w:p w14:paraId="0C809268" w14:textId="7AE397FD" w:rsidR="00D27AF0" w:rsidRPr="002E1C9A" w:rsidRDefault="00D27AF0" w:rsidP="002E1C9A">
      <w:r w:rsidRPr="00D27AF0">
        <w:t xml:space="preserve">&lt;input type="image" src="" </w:t>
      </w:r>
      <w:r w:rsidR="003D5809">
        <w:t>alt=</w:t>
      </w:r>
      <w:r w:rsidR="003D5809" w:rsidRPr="00D27AF0">
        <w:t>"</w:t>
      </w:r>
      <w:r w:rsidR="003D5809">
        <w:t>Submit</w:t>
      </w:r>
      <w:r w:rsidRPr="00D27AF0">
        <w:t>"&gt;</w:t>
      </w:r>
    </w:p>
    <w:p w14:paraId="6FDED603" w14:textId="77777777" w:rsidR="006C282A" w:rsidRPr="00E222E4" w:rsidRDefault="006C282A" w:rsidP="00E222E4"/>
    <w:p w14:paraId="17F843A6" w14:textId="77777777" w:rsidR="009C6D5B" w:rsidRDefault="009C6D5B" w:rsidP="00BE63B0"/>
    <w:p w14:paraId="044E676A" w14:textId="4A0C0417" w:rsidR="00F15B1E" w:rsidRPr="00040C9B" w:rsidRDefault="00F15B1E" w:rsidP="00BE63B0">
      <w:r w:rsidRPr="00040C9B">
        <w:br w:type="page"/>
      </w:r>
    </w:p>
    <w:p w14:paraId="440C9809" w14:textId="0ABB5AE9" w:rsidR="00001082" w:rsidRDefault="00191336" w:rsidP="00191336">
      <w:pPr>
        <w:pStyle w:val="Heading1"/>
      </w:pPr>
      <w:bookmarkStart w:id="83" w:name="_Toc22037039"/>
      <w:r>
        <w:lastRenderedPageBreak/>
        <w:t>Resources</w:t>
      </w:r>
      <w:bookmarkEnd w:id="83"/>
    </w:p>
    <w:p w14:paraId="38955AAF" w14:textId="4C3FD4AF" w:rsidR="00CA6A53" w:rsidRPr="005E492B" w:rsidRDefault="00B278DF" w:rsidP="002770E4">
      <w:pPr>
        <w:rPr>
          <w:rStyle w:val="Hyperlink"/>
          <w:rFonts w:cstheme="minorHAnsi"/>
        </w:rPr>
      </w:pPr>
      <w:hyperlink r:id="rId42" w:history="1">
        <w:r w:rsidR="00CA6A53" w:rsidRPr="005E492B">
          <w:rPr>
            <w:rStyle w:val="Hyperlink"/>
            <w:rFonts w:cstheme="minorHAnsi"/>
          </w:rPr>
          <w:t>Web Content Accessibility Guidelines 2.1</w:t>
        </w:r>
      </w:hyperlink>
    </w:p>
    <w:p w14:paraId="0DAB4FF3" w14:textId="2C77DF8E" w:rsidR="005E492B" w:rsidRPr="005E492B" w:rsidRDefault="00B278DF" w:rsidP="005E492B">
      <w:pPr>
        <w:rPr>
          <w:rFonts w:cstheme="minorHAnsi"/>
          <w:color w:val="0563C1" w:themeColor="hyperlink"/>
          <w:u w:val="single"/>
        </w:rPr>
      </w:pPr>
      <w:hyperlink r:id="rId43" w:history="1">
        <w:r w:rsidR="005E492B" w:rsidRPr="005E492B">
          <w:rPr>
            <w:rStyle w:val="Hyperlink"/>
            <w:rFonts w:cstheme="minorHAnsi"/>
            <w:bCs/>
          </w:rPr>
          <w:t>Web Accessibility Tutorials</w:t>
        </w:r>
      </w:hyperlink>
    </w:p>
    <w:p w14:paraId="0026DE65" w14:textId="0F8DF237" w:rsidR="005E492B" w:rsidRDefault="00B278DF" w:rsidP="005E492B">
      <w:pPr>
        <w:rPr>
          <w:rFonts w:cstheme="minorHAnsi"/>
          <w:color w:val="0563C1" w:themeColor="hyperlink"/>
          <w:u w:val="single"/>
        </w:rPr>
      </w:pPr>
      <w:hyperlink r:id="rId44" w:history="1">
        <w:r w:rsidR="005E492B" w:rsidRPr="005E492B">
          <w:rPr>
            <w:rStyle w:val="Hyperlink"/>
            <w:rFonts w:cstheme="minorHAnsi"/>
            <w:bCs/>
          </w:rPr>
          <w:t>ARIA Best Practices</w:t>
        </w:r>
      </w:hyperlink>
    </w:p>
    <w:p w14:paraId="1DCAE71C" w14:textId="1EE5243E" w:rsidR="005E492B" w:rsidRDefault="00B278DF" w:rsidP="005E492B">
      <w:pPr>
        <w:rPr>
          <w:rStyle w:val="Hyperlink"/>
          <w:rFonts w:cstheme="minorHAnsi"/>
        </w:rPr>
      </w:pPr>
      <w:hyperlink r:id="rId45" w:history="1">
        <w:r w:rsidR="005E492B" w:rsidRPr="005E492B">
          <w:rPr>
            <w:rStyle w:val="Hyperlink"/>
            <w:rFonts w:cstheme="minorHAnsi"/>
          </w:rPr>
          <w:t>ARIA roles, states and properties</w:t>
        </w:r>
      </w:hyperlink>
    </w:p>
    <w:p w14:paraId="57AC1C0A" w14:textId="406B5D18" w:rsidR="008003C9" w:rsidRPr="005E492B" w:rsidRDefault="00B278DF" w:rsidP="005E492B">
      <w:pPr>
        <w:rPr>
          <w:rFonts w:cstheme="minorHAnsi"/>
        </w:rPr>
      </w:pPr>
      <w:hyperlink r:id="rId46" w:history="1">
        <w:r w:rsidR="008003C9" w:rsidRPr="008C66C1">
          <w:rPr>
            <w:rStyle w:val="Hyperlink"/>
            <w:rFonts w:cstheme="minorHAnsi"/>
          </w:rPr>
          <w:t>NVDA screen reader</w:t>
        </w:r>
      </w:hyperlink>
    </w:p>
    <w:p w14:paraId="6E2E763F" w14:textId="7D7B5C25" w:rsidR="005E492B" w:rsidRPr="005E492B" w:rsidRDefault="00B278DF" w:rsidP="005E492B">
      <w:pPr>
        <w:rPr>
          <w:rFonts w:cstheme="minorHAnsi"/>
          <w:color w:val="0563C1" w:themeColor="hyperlink"/>
          <w:u w:val="single"/>
        </w:rPr>
      </w:pPr>
      <w:hyperlink r:id="rId47" w:history="1">
        <w:r w:rsidR="005E492B" w:rsidRPr="005E492B">
          <w:rPr>
            <w:rStyle w:val="Hyperlink"/>
            <w:rFonts w:cstheme="minorHAnsi"/>
            <w:bCs/>
          </w:rPr>
          <w:t>NVDA shortcuts</w:t>
        </w:r>
      </w:hyperlink>
    </w:p>
    <w:p w14:paraId="077B3984" w14:textId="442F426E" w:rsidR="005E492B" w:rsidRPr="005E492B" w:rsidRDefault="00B278DF" w:rsidP="005E492B">
      <w:pPr>
        <w:rPr>
          <w:rFonts w:cstheme="minorHAnsi"/>
          <w:color w:val="0563C1" w:themeColor="hyperlink"/>
          <w:u w:val="single"/>
        </w:rPr>
      </w:pPr>
      <w:hyperlink r:id="rId48" w:history="1">
        <w:r w:rsidR="005E492B" w:rsidRPr="00CA6ADC">
          <w:rPr>
            <w:rStyle w:val="Hyperlink"/>
            <w:rFonts w:cstheme="minorHAnsi"/>
            <w:bCs/>
          </w:rPr>
          <w:t>Nest</w:t>
        </w:r>
        <w:r w:rsidR="006069C7" w:rsidRPr="00CA6ADC">
          <w:rPr>
            <w:rStyle w:val="Hyperlink"/>
            <w:rFonts w:cstheme="minorHAnsi"/>
            <w:bCs/>
          </w:rPr>
          <w:t xml:space="preserve"> github repository</w:t>
        </w:r>
      </w:hyperlink>
    </w:p>
    <w:p w14:paraId="1D5A2ABD" w14:textId="26AF6760" w:rsidR="005E492B" w:rsidRPr="005E492B" w:rsidRDefault="00B278DF" w:rsidP="005E492B">
      <w:pPr>
        <w:rPr>
          <w:rFonts w:cstheme="minorHAnsi"/>
          <w:color w:val="0563C1" w:themeColor="hyperlink"/>
          <w:u w:val="single"/>
        </w:rPr>
      </w:pPr>
      <w:hyperlink r:id="rId49" w:history="1">
        <w:r w:rsidR="005E492B" w:rsidRPr="005E492B">
          <w:rPr>
            <w:rStyle w:val="Hyperlink"/>
            <w:rFonts w:cstheme="minorHAnsi"/>
            <w:bCs/>
          </w:rPr>
          <w:t>Color contrast checker</w:t>
        </w:r>
      </w:hyperlink>
      <w:r w:rsidR="006069C7">
        <w:rPr>
          <w:rFonts w:cstheme="minorHAnsi"/>
          <w:color w:val="0563C1" w:themeColor="hyperlink"/>
          <w:u w:val="single"/>
        </w:rPr>
        <w:t xml:space="preserve"> website</w:t>
      </w:r>
    </w:p>
    <w:p w14:paraId="27264777" w14:textId="1D4C82A5" w:rsidR="005E492B" w:rsidRPr="005E492B" w:rsidRDefault="00B278DF" w:rsidP="005E492B">
      <w:pPr>
        <w:rPr>
          <w:rFonts w:cstheme="minorHAnsi"/>
          <w:color w:val="0563C1" w:themeColor="hyperlink"/>
          <w:u w:val="single"/>
        </w:rPr>
      </w:pPr>
      <w:hyperlink r:id="rId50" w:history="1">
        <w:r w:rsidR="005E492B" w:rsidRPr="005E492B">
          <w:rPr>
            <w:rStyle w:val="Hyperlink"/>
            <w:rFonts w:cstheme="minorHAnsi"/>
            <w:bCs/>
          </w:rPr>
          <w:t xml:space="preserve">Colour contrast </w:t>
        </w:r>
      </w:hyperlink>
      <w:hyperlink r:id="rId51" w:history="1">
        <w:r w:rsidR="005E492B" w:rsidRPr="005E492B">
          <w:rPr>
            <w:rStyle w:val="Hyperlink"/>
            <w:rFonts w:cstheme="minorHAnsi"/>
            <w:bCs/>
          </w:rPr>
          <w:t>analyser</w:t>
        </w:r>
      </w:hyperlink>
      <w:r w:rsidR="006069C7">
        <w:rPr>
          <w:rFonts w:cstheme="minorHAnsi"/>
          <w:color w:val="0563C1" w:themeColor="hyperlink"/>
          <w:u w:val="single"/>
        </w:rPr>
        <w:t xml:space="preserve"> desktop tool</w:t>
      </w:r>
      <w:r w:rsidR="005E492B" w:rsidRPr="005E492B">
        <w:rPr>
          <w:rFonts w:cstheme="minorHAnsi"/>
          <w:color w:val="0563C1" w:themeColor="hyperlink"/>
          <w:u w:val="single"/>
        </w:rPr>
        <w:t xml:space="preserve"> </w:t>
      </w:r>
    </w:p>
    <w:p w14:paraId="0CED911A" w14:textId="641459FD" w:rsidR="005E492B" w:rsidRDefault="00B278DF" w:rsidP="005E492B">
      <w:pPr>
        <w:rPr>
          <w:rFonts w:cstheme="minorHAnsi"/>
          <w:color w:val="0563C1" w:themeColor="hyperlink"/>
          <w:u w:val="single"/>
        </w:rPr>
      </w:pPr>
      <w:hyperlink r:id="rId52" w:history="1">
        <w:r w:rsidR="005E492B" w:rsidRPr="005E492B">
          <w:rPr>
            <w:rStyle w:val="Hyperlink"/>
            <w:rFonts w:cstheme="minorHAnsi"/>
            <w:bCs/>
          </w:rPr>
          <w:t>Accessibility bookmarklets</w:t>
        </w:r>
      </w:hyperlink>
    </w:p>
    <w:p w14:paraId="7BCD2B8E" w14:textId="7AB0F274" w:rsidR="00CA6ADC" w:rsidRDefault="00B278DF" w:rsidP="005E492B">
      <w:pPr>
        <w:rPr>
          <w:rStyle w:val="Hyperlink"/>
          <w:rFonts w:cstheme="minorHAnsi"/>
        </w:rPr>
      </w:pPr>
      <w:hyperlink r:id="rId53" w:anchor="/threads/inGroup?type=in_group&amp;feedId=6083543&amp;view=all" w:history="1">
        <w:r w:rsidR="00D30D19" w:rsidRPr="00D30D19">
          <w:rPr>
            <w:rStyle w:val="Hyperlink"/>
            <w:rFonts w:cstheme="minorHAnsi"/>
          </w:rPr>
          <w:t>Nationwide Accessibility Community of Practice</w:t>
        </w:r>
      </w:hyperlink>
    </w:p>
    <w:p w14:paraId="715238C9" w14:textId="12E3FEB7" w:rsidR="00D30D19" w:rsidRDefault="00B278DF" w:rsidP="005E492B">
      <w:pPr>
        <w:rPr>
          <w:rStyle w:val="Hyperlink"/>
          <w:rFonts w:cstheme="minorHAnsi"/>
        </w:rPr>
      </w:pPr>
      <w:hyperlink r:id="rId54" w:history="1">
        <w:r w:rsidR="00216170" w:rsidRPr="00216170">
          <w:rPr>
            <w:rStyle w:val="Hyperlink"/>
            <w:rFonts w:cstheme="minorHAnsi"/>
          </w:rPr>
          <w:t>Accessibility Sharepoint Repository</w:t>
        </w:r>
      </w:hyperlink>
    </w:p>
    <w:p w14:paraId="4FAF80A1" w14:textId="702CCDB5" w:rsidR="00B17FE7" w:rsidRDefault="00B278DF" w:rsidP="005E492B">
      <w:pPr>
        <w:rPr>
          <w:rStyle w:val="Hyperlink"/>
          <w:rFonts w:cstheme="minorHAnsi"/>
        </w:rPr>
      </w:pPr>
      <w:hyperlink r:id="rId55" w:history="1">
        <w:r w:rsidR="00B17FE7" w:rsidRPr="00F155B9">
          <w:rPr>
            <w:rStyle w:val="Hyperlink"/>
            <w:rFonts w:cstheme="minorHAnsi"/>
          </w:rPr>
          <w:t>Comply</w:t>
        </w:r>
      </w:hyperlink>
    </w:p>
    <w:p w14:paraId="01DC9BA8" w14:textId="5CBC4BEB" w:rsidR="00F155B9" w:rsidRDefault="00B278DF" w:rsidP="005E492B">
      <w:pPr>
        <w:rPr>
          <w:rStyle w:val="Hyperlink"/>
          <w:rFonts w:cstheme="minorHAnsi"/>
        </w:rPr>
      </w:pPr>
      <w:hyperlink r:id="rId56" w:history="1">
        <w:r w:rsidR="00101691" w:rsidRPr="00101691">
          <w:rPr>
            <w:rStyle w:val="Hyperlink"/>
            <w:rFonts w:cstheme="minorHAnsi"/>
          </w:rPr>
          <w:t>Axe-core</w:t>
        </w:r>
      </w:hyperlink>
    </w:p>
    <w:p w14:paraId="3EB95694" w14:textId="3CAEF476" w:rsidR="00101691" w:rsidRPr="005E492B" w:rsidRDefault="00B278DF" w:rsidP="005E492B">
      <w:pPr>
        <w:rPr>
          <w:rStyle w:val="Hyperlink"/>
          <w:rFonts w:cstheme="minorHAnsi"/>
        </w:rPr>
      </w:pPr>
      <w:hyperlink r:id="rId57" w:history="1">
        <w:r w:rsidR="00101691" w:rsidRPr="008003C9">
          <w:rPr>
            <w:rStyle w:val="Hyperlink"/>
            <w:rFonts w:cstheme="minorHAnsi"/>
          </w:rPr>
          <w:t>Axe plug-in</w:t>
        </w:r>
      </w:hyperlink>
    </w:p>
    <w:sectPr w:rsidR="00101691" w:rsidRPr="005E492B">
      <w:footerReference w:type="default" r:id="rId58"/>
      <w:pgSz w:w="12240" w:h="15840"/>
      <w:pgMar w:top="1440" w:right="1440" w:bottom="1440" w:left="1440" w:header="288"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010045" w14:textId="77777777" w:rsidR="00F30E58" w:rsidRDefault="00F30E58">
      <w:pPr>
        <w:spacing w:line="240" w:lineRule="auto"/>
      </w:pPr>
      <w:r>
        <w:separator/>
      </w:r>
    </w:p>
  </w:endnote>
  <w:endnote w:type="continuationSeparator" w:id="0">
    <w:p w14:paraId="2DDE4D75" w14:textId="77777777" w:rsidR="00F30E58" w:rsidRDefault="00F30E58">
      <w:pPr>
        <w:spacing w:line="240" w:lineRule="auto"/>
      </w:pPr>
      <w:r>
        <w:continuationSeparator/>
      </w:r>
    </w:p>
  </w:endnote>
  <w:endnote w:type="continuationNotice" w:id="1">
    <w:p w14:paraId="08954460" w14:textId="77777777" w:rsidR="00F30E58" w:rsidRDefault="00F30E58">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2186409"/>
      <w:docPartObj>
        <w:docPartGallery w:val="Page Numbers (Bottom of Page)"/>
        <w:docPartUnique/>
      </w:docPartObj>
    </w:sdtPr>
    <w:sdtEndPr/>
    <w:sdtContent>
      <w:p w14:paraId="07B98DD3" w14:textId="77777777" w:rsidR="004E6764" w:rsidRDefault="004E6764">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74827D30" w14:textId="76C96DF5" w:rsidR="004E6764" w:rsidRDefault="004E6764">
    <w:pPr>
      <w:pStyle w:val="Footer"/>
    </w:pPr>
    <w:r>
      <w:t>For internal use only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038CDD" w14:textId="77777777" w:rsidR="00F30E58" w:rsidRDefault="00F30E58">
      <w:pPr>
        <w:spacing w:line="240" w:lineRule="auto"/>
      </w:pPr>
      <w:r>
        <w:separator/>
      </w:r>
    </w:p>
  </w:footnote>
  <w:footnote w:type="continuationSeparator" w:id="0">
    <w:p w14:paraId="6B4FF41F" w14:textId="77777777" w:rsidR="00F30E58" w:rsidRDefault="00F30E58">
      <w:pPr>
        <w:spacing w:line="240" w:lineRule="auto"/>
      </w:pPr>
      <w:r>
        <w:continuationSeparator/>
      </w:r>
    </w:p>
  </w:footnote>
  <w:footnote w:type="continuationNotice" w:id="1">
    <w:p w14:paraId="5F5E4089" w14:textId="77777777" w:rsidR="00F30E58" w:rsidRDefault="00F30E58">
      <w:pPr>
        <w:spacing w:before="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3E17484"/>
    <w:multiLevelType w:val="multilevel"/>
    <w:tmpl w:val="8BFC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320528"/>
    <w:multiLevelType w:val="hybridMultilevel"/>
    <w:tmpl w:val="2452C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BE7192"/>
    <w:multiLevelType w:val="hybridMultilevel"/>
    <w:tmpl w:val="5B46F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B85BFE"/>
    <w:multiLevelType w:val="hybridMultilevel"/>
    <w:tmpl w:val="CF92B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6F5742"/>
    <w:multiLevelType w:val="hybridMultilevel"/>
    <w:tmpl w:val="8174C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E77534"/>
    <w:multiLevelType w:val="hybridMultilevel"/>
    <w:tmpl w:val="49827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140C48"/>
    <w:multiLevelType w:val="hybridMultilevel"/>
    <w:tmpl w:val="A7AAA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F656CA"/>
    <w:multiLevelType w:val="hybridMultilevel"/>
    <w:tmpl w:val="1C067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A2A268C"/>
    <w:multiLevelType w:val="multilevel"/>
    <w:tmpl w:val="EE607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31243D5"/>
    <w:multiLevelType w:val="multilevel"/>
    <w:tmpl w:val="2240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5BC78A8"/>
    <w:multiLevelType w:val="hybridMultilevel"/>
    <w:tmpl w:val="14F0A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4C77C6"/>
    <w:multiLevelType w:val="multilevel"/>
    <w:tmpl w:val="FA005712"/>
    <w:lvl w:ilvl="0">
      <w:start w:val="1"/>
      <w:numFmt w:val="decimal"/>
      <w:pStyle w:val="ListNumber"/>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22" w15:restartNumberingAfterBreak="0">
    <w:nsid w:val="7C226EBA"/>
    <w:multiLevelType w:val="multilevel"/>
    <w:tmpl w:val="4E58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21"/>
    <w:lvlOverride w:ilvl="0">
      <w:startOverride w:val="1"/>
    </w:lvlOverride>
  </w:num>
  <w:num w:numId="3">
    <w:abstractNumId w:val="21"/>
  </w:num>
  <w:num w:numId="4">
    <w:abstractNumId w:val="21"/>
    <w:lvlOverride w:ilvl="0">
      <w:startOverride w:val="1"/>
    </w:lvlOverride>
  </w:num>
  <w:num w:numId="5">
    <w:abstractNumId w:val="8"/>
  </w:num>
  <w:num w:numId="6">
    <w:abstractNumId w:val="21"/>
    <w:lvlOverride w:ilvl="0">
      <w:startOverride w:val="1"/>
    </w:lvlOverride>
  </w:num>
  <w:num w:numId="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6"/>
  </w:num>
  <w:num w:numId="13">
    <w:abstractNumId w:val="5"/>
  </w:num>
  <w:num w:numId="14">
    <w:abstractNumId w:val="4"/>
  </w:num>
  <w:num w:numId="15">
    <w:abstractNumId w:val="3"/>
  </w:num>
  <w:num w:numId="16">
    <w:abstractNumId w:val="2"/>
  </w:num>
  <w:num w:numId="17">
    <w:abstractNumId w:val="1"/>
  </w:num>
  <w:num w:numId="18">
    <w:abstractNumId w:val="0"/>
  </w:num>
  <w:num w:numId="19">
    <w:abstractNumId w:val="22"/>
  </w:num>
  <w:num w:numId="20">
    <w:abstractNumId w:val="9"/>
  </w:num>
  <w:num w:numId="21">
    <w:abstractNumId w:val="19"/>
  </w:num>
  <w:num w:numId="22">
    <w:abstractNumId w:val="18"/>
  </w:num>
  <w:num w:numId="23">
    <w:abstractNumId w:val="17"/>
  </w:num>
  <w:num w:numId="24">
    <w:abstractNumId w:val="15"/>
  </w:num>
  <w:num w:numId="2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2"/>
  </w:num>
  <w:num w:numId="35">
    <w:abstractNumId w:val="16"/>
  </w:num>
  <w:num w:numId="36">
    <w:abstractNumId w:val="13"/>
  </w:num>
  <w:num w:numId="37">
    <w:abstractNumId w:val="20"/>
  </w:num>
  <w:num w:numId="38">
    <w:abstractNumId w:val="11"/>
  </w:num>
  <w:num w:numId="3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removePersonalInformation/>
  <w:removeDateAndTime/>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attachedTemplate r:id="rId1"/>
  <w:defaultTabStop w:val="720"/>
  <w:characterSpacingControl w:val="doNotCompress"/>
  <w:hdrShapeDefaults>
    <o:shapedefaults v:ext="edit" spidmax="1433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LU0MDE2MjMyNzI2MjdQ0lEKTi0uzszPAykwrAUAOv1pICwAAAA="/>
  </w:docVars>
  <w:rsids>
    <w:rsidRoot w:val="00094B65"/>
    <w:rsid w:val="00001082"/>
    <w:rsid w:val="0000190E"/>
    <w:rsid w:val="00002CAC"/>
    <w:rsid w:val="00016748"/>
    <w:rsid w:val="000209AB"/>
    <w:rsid w:val="00032A67"/>
    <w:rsid w:val="000341A1"/>
    <w:rsid w:val="00034438"/>
    <w:rsid w:val="00035737"/>
    <w:rsid w:val="00040C9B"/>
    <w:rsid w:val="000430F1"/>
    <w:rsid w:val="00043C7C"/>
    <w:rsid w:val="00043EF2"/>
    <w:rsid w:val="00047312"/>
    <w:rsid w:val="000553F4"/>
    <w:rsid w:val="000558DA"/>
    <w:rsid w:val="00062673"/>
    <w:rsid w:val="0006567E"/>
    <w:rsid w:val="00067410"/>
    <w:rsid w:val="00073194"/>
    <w:rsid w:val="00073B14"/>
    <w:rsid w:val="000760DB"/>
    <w:rsid w:val="000839C8"/>
    <w:rsid w:val="000852EB"/>
    <w:rsid w:val="000860BA"/>
    <w:rsid w:val="00091AF7"/>
    <w:rsid w:val="00092B0E"/>
    <w:rsid w:val="00094B65"/>
    <w:rsid w:val="00096F21"/>
    <w:rsid w:val="000A09DC"/>
    <w:rsid w:val="000A319D"/>
    <w:rsid w:val="000A5EA9"/>
    <w:rsid w:val="000A602A"/>
    <w:rsid w:val="000B05FC"/>
    <w:rsid w:val="000B2E53"/>
    <w:rsid w:val="000B7AF4"/>
    <w:rsid w:val="000C36EF"/>
    <w:rsid w:val="000C371E"/>
    <w:rsid w:val="000D104C"/>
    <w:rsid w:val="000D302E"/>
    <w:rsid w:val="000D34C6"/>
    <w:rsid w:val="000E13BF"/>
    <w:rsid w:val="000E67EF"/>
    <w:rsid w:val="000E7F21"/>
    <w:rsid w:val="000F00E7"/>
    <w:rsid w:val="000F2975"/>
    <w:rsid w:val="000F30C0"/>
    <w:rsid w:val="000F3905"/>
    <w:rsid w:val="000F4A8B"/>
    <w:rsid w:val="00101691"/>
    <w:rsid w:val="0010389F"/>
    <w:rsid w:val="001058BA"/>
    <w:rsid w:val="001059DB"/>
    <w:rsid w:val="00107E06"/>
    <w:rsid w:val="00111445"/>
    <w:rsid w:val="0011204C"/>
    <w:rsid w:val="00115AD5"/>
    <w:rsid w:val="001258B5"/>
    <w:rsid w:val="00125B68"/>
    <w:rsid w:val="001330E3"/>
    <w:rsid w:val="00134569"/>
    <w:rsid w:val="00135839"/>
    <w:rsid w:val="00136FF1"/>
    <w:rsid w:val="001372F9"/>
    <w:rsid w:val="00137DE4"/>
    <w:rsid w:val="001420F6"/>
    <w:rsid w:val="00144FF9"/>
    <w:rsid w:val="00150B74"/>
    <w:rsid w:val="00151AF0"/>
    <w:rsid w:val="00157832"/>
    <w:rsid w:val="00164B1D"/>
    <w:rsid w:val="00166912"/>
    <w:rsid w:val="00166AE8"/>
    <w:rsid w:val="0016766E"/>
    <w:rsid w:val="00170063"/>
    <w:rsid w:val="00170EE3"/>
    <w:rsid w:val="0017231B"/>
    <w:rsid w:val="0017433F"/>
    <w:rsid w:val="001743DF"/>
    <w:rsid w:val="00175643"/>
    <w:rsid w:val="00176F76"/>
    <w:rsid w:val="0018028C"/>
    <w:rsid w:val="00180454"/>
    <w:rsid w:val="00191336"/>
    <w:rsid w:val="00196052"/>
    <w:rsid w:val="001A3CE3"/>
    <w:rsid w:val="001B2338"/>
    <w:rsid w:val="001B2A59"/>
    <w:rsid w:val="001C6F52"/>
    <w:rsid w:val="001C7F3E"/>
    <w:rsid w:val="001D15D7"/>
    <w:rsid w:val="001D18B0"/>
    <w:rsid w:val="001D6815"/>
    <w:rsid w:val="001D7933"/>
    <w:rsid w:val="001E2B45"/>
    <w:rsid w:val="001E4A09"/>
    <w:rsid w:val="001E5265"/>
    <w:rsid w:val="001F0BED"/>
    <w:rsid w:val="001F352D"/>
    <w:rsid w:val="001F3A06"/>
    <w:rsid w:val="001F4096"/>
    <w:rsid w:val="001F6A4D"/>
    <w:rsid w:val="002037B4"/>
    <w:rsid w:val="002061A9"/>
    <w:rsid w:val="00207E81"/>
    <w:rsid w:val="00211EA7"/>
    <w:rsid w:val="002149C4"/>
    <w:rsid w:val="002149DE"/>
    <w:rsid w:val="00214B96"/>
    <w:rsid w:val="00216170"/>
    <w:rsid w:val="00216655"/>
    <w:rsid w:val="00217B64"/>
    <w:rsid w:val="00224103"/>
    <w:rsid w:val="0022470B"/>
    <w:rsid w:val="002269D3"/>
    <w:rsid w:val="00227D7E"/>
    <w:rsid w:val="0023538B"/>
    <w:rsid w:val="00235579"/>
    <w:rsid w:val="002368B9"/>
    <w:rsid w:val="00237FDE"/>
    <w:rsid w:val="0024077D"/>
    <w:rsid w:val="002472EA"/>
    <w:rsid w:val="00251BD2"/>
    <w:rsid w:val="002521A3"/>
    <w:rsid w:val="00256DD8"/>
    <w:rsid w:val="00257656"/>
    <w:rsid w:val="00257FAA"/>
    <w:rsid w:val="002616E7"/>
    <w:rsid w:val="00262EE1"/>
    <w:rsid w:val="00263938"/>
    <w:rsid w:val="002647E7"/>
    <w:rsid w:val="0026674F"/>
    <w:rsid w:val="002675E7"/>
    <w:rsid w:val="00271A02"/>
    <w:rsid w:val="00271B1D"/>
    <w:rsid w:val="002736D1"/>
    <w:rsid w:val="002770E4"/>
    <w:rsid w:val="00280F0C"/>
    <w:rsid w:val="00283CD1"/>
    <w:rsid w:val="002930B3"/>
    <w:rsid w:val="00293C09"/>
    <w:rsid w:val="002953CC"/>
    <w:rsid w:val="002A1475"/>
    <w:rsid w:val="002A1487"/>
    <w:rsid w:val="002A14F9"/>
    <w:rsid w:val="002A1714"/>
    <w:rsid w:val="002A3C83"/>
    <w:rsid w:val="002A66F9"/>
    <w:rsid w:val="002A6ACB"/>
    <w:rsid w:val="002A7E26"/>
    <w:rsid w:val="002B5AA9"/>
    <w:rsid w:val="002B7928"/>
    <w:rsid w:val="002C1C7B"/>
    <w:rsid w:val="002D2342"/>
    <w:rsid w:val="002D3930"/>
    <w:rsid w:val="002D5047"/>
    <w:rsid w:val="002D720E"/>
    <w:rsid w:val="002E1C9A"/>
    <w:rsid w:val="002E5830"/>
    <w:rsid w:val="002E78EB"/>
    <w:rsid w:val="002F0B7A"/>
    <w:rsid w:val="002F25A8"/>
    <w:rsid w:val="002F3CDD"/>
    <w:rsid w:val="002F5027"/>
    <w:rsid w:val="00306E62"/>
    <w:rsid w:val="00336170"/>
    <w:rsid w:val="00336DFC"/>
    <w:rsid w:val="0033763A"/>
    <w:rsid w:val="0033764A"/>
    <w:rsid w:val="003407A9"/>
    <w:rsid w:val="00340DC9"/>
    <w:rsid w:val="00340EB8"/>
    <w:rsid w:val="003413A8"/>
    <w:rsid w:val="00342503"/>
    <w:rsid w:val="00350BD5"/>
    <w:rsid w:val="00352399"/>
    <w:rsid w:val="00354DD5"/>
    <w:rsid w:val="00355841"/>
    <w:rsid w:val="003614A0"/>
    <w:rsid w:val="003641C6"/>
    <w:rsid w:val="00366BED"/>
    <w:rsid w:val="003676D7"/>
    <w:rsid w:val="00370F2D"/>
    <w:rsid w:val="0037719C"/>
    <w:rsid w:val="003808A7"/>
    <w:rsid w:val="003833DD"/>
    <w:rsid w:val="00383735"/>
    <w:rsid w:val="003918B9"/>
    <w:rsid w:val="00392582"/>
    <w:rsid w:val="00392933"/>
    <w:rsid w:val="00392FB0"/>
    <w:rsid w:val="00393B02"/>
    <w:rsid w:val="0039660F"/>
    <w:rsid w:val="003A17A8"/>
    <w:rsid w:val="003A7657"/>
    <w:rsid w:val="003A7B08"/>
    <w:rsid w:val="003B5631"/>
    <w:rsid w:val="003C2FDE"/>
    <w:rsid w:val="003D04C7"/>
    <w:rsid w:val="003D0866"/>
    <w:rsid w:val="003D1276"/>
    <w:rsid w:val="003D208D"/>
    <w:rsid w:val="003D338D"/>
    <w:rsid w:val="003D5809"/>
    <w:rsid w:val="003D74B2"/>
    <w:rsid w:val="003E7897"/>
    <w:rsid w:val="003F08DA"/>
    <w:rsid w:val="003F3FA3"/>
    <w:rsid w:val="003F4F36"/>
    <w:rsid w:val="003F5B94"/>
    <w:rsid w:val="003F6038"/>
    <w:rsid w:val="003F77E7"/>
    <w:rsid w:val="00413A2F"/>
    <w:rsid w:val="00416C8F"/>
    <w:rsid w:val="00420A80"/>
    <w:rsid w:val="00424533"/>
    <w:rsid w:val="0042550B"/>
    <w:rsid w:val="00427096"/>
    <w:rsid w:val="00431E75"/>
    <w:rsid w:val="00432DD9"/>
    <w:rsid w:val="00433154"/>
    <w:rsid w:val="00435EDA"/>
    <w:rsid w:val="00436D57"/>
    <w:rsid w:val="00444F02"/>
    <w:rsid w:val="004459C0"/>
    <w:rsid w:val="00445B2E"/>
    <w:rsid w:val="004464B5"/>
    <w:rsid w:val="00447697"/>
    <w:rsid w:val="00454ED9"/>
    <w:rsid w:val="00456E36"/>
    <w:rsid w:val="0045798A"/>
    <w:rsid w:val="00460B73"/>
    <w:rsid w:val="00464972"/>
    <w:rsid w:val="0046709A"/>
    <w:rsid w:val="004707D1"/>
    <w:rsid w:val="004755C4"/>
    <w:rsid w:val="00485B5E"/>
    <w:rsid w:val="00490207"/>
    <w:rsid w:val="00490CC6"/>
    <w:rsid w:val="00490EAE"/>
    <w:rsid w:val="00491109"/>
    <w:rsid w:val="00493F45"/>
    <w:rsid w:val="004A2F2A"/>
    <w:rsid w:val="004A37EA"/>
    <w:rsid w:val="004A6208"/>
    <w:rsid w:val="004A6D7A"/>
    <w:rsid w:val="004A7CCE"/>
    <w:rsid w:val="004A7F5E"/>
    <w:rsid w:val="004B1B5C"/>
    <w:rsid w:val="004B2AF5"/>
    <w:rsid w:val="004C1C87"/>
    <w:rsid w:val="004C4471"/>
    <w:rsid w:val="004C4DEA"/>
    <w:rsid w:val="004D0097"/>
    <w:rsid w:val="004D4D21"/>
    <w:rsid w:val="004D4F52"/>
    <w:rsid w:val="004D7939"/>
    <w:rsid w:val="004E195B"/>
    <w:rsid w:val="004E6764"/>
    <w:rsid w:val="004E75DC"/>
    <w:rsid w:val="004F05F9"/>
    <w:rsid w:val="004F1B68"/>
    <w:rsid w:val="004F1B8E"/>
    <w:rsid w:val="004F31EC"/>
    <w:rsid w:val="004F717F"/>
    <w:rsid w:val="005007BA"/>
    <w:rsid w:val="00500DE6"/>
    <w:rsid w:val="005028AD"/>
    <w:rsid w:val="0051200C"/>
    <w:rsid w:val="00513C15"/>
    <w:rsid w:val="00517617"/>
    <w:rsid w:val="00521893"/>
    <w:rsid w:val="0052222C"/>
    <w:rsid w:val="00524744"/>
    <w:rsid w:val="00524D52"/>
    <w:rsid w:val="005330C4"/>
    <w:rsid w:val="00534A0D"/>
    <w:rsid w:val="00534BF5"/>
    <w:rsid w:val="0053528F"/>
    <w:rsid w:val="00536CC1"/>
    <w:rsid w:val="00540448"/>
    <w:rsid w:val="005424A4"/>
    <w:rsid w:val="005429C6"/>
    <w:rsid w:val="00545F21"/>
    <w:rsid w:val="005509B2"/>
    <w:rsid w:val="005528AC"/>
    <w:rsid w:val="005543FF"/>
    <w:rsid w:val="00554613"/>
    <w:rsid w:val="005556DB"/>
    <w:rsid w:val="00560560"/>
    <w:rsid w:val="00560AB2"/>
    <w:rsid w:val="005630BA"/>
    <w:rsid w:val="005633D6"/>
    <w:rsid w:val="0056387E"/>
    <w:rsid w:val="00564562"/>
    <w:rsid w:val="005649EB"/>
    <w:rsid w:val="00567377"/>
    <w:rsid w:val="00567647"/>
    <w:rsid w:val="00570132"/>
    <w:rsid w:val="0057175D"/>
    <w:rsid w:val="00576729"/>
    <w:rsid w:val="005810B8"/>
    <w:rsid w:val="00584FE0"/>
    <w:rsid w:val="00586ACA"/>
    <w:rsid w:val="005A26FF"/>
    <w:rsid w:val="005B1B57"/>
    <w:rsid w:val="005B2CFD"/>
    <w:rsid w:val="005B6062"/>
    <w:rsid w:val="005C0B48"/>
    <w:rsid w:val="005C2D02"/>
    <w:rsid w:val="005C6D45"/>
    <w:rsid w:val="005C739B"/>
    <w:rsid w:val="005C7AD5"/>
    <w:rsid w:val="005D2B77"/>
    <w:rsid w:val="005D3580"/>
    <w:rsid w:val="005D58F7"/>
    <w:rsid w:val="005E492B"/>
    <w:rsid w:val="005F0928"/>
    <w:rsid w:val="005F2BE3"/>
    <w:rsid w:val="005F330B"/>
    <w:rsid w:val="005F43FA"/>
    <w:rsid w:val="005F743B"/>
    <w:rsid w:val="00600E66"/>
    <w:rsid w:val="006057EF"/>
    <w:rsid w:val="006069C7"/>
    <w:rsid w:val="00606AE9"/>
    <w:rsid w:val="00607B27"/>
    <w:rsid w:val="00614C53"/>
    <w:rsid w:val="00614EA1"/>
    <w:rsid w:val="00616F46"/>
    <w:rsid w:val="00617D63"/>
    <w:rsid w:val="00621321"/>
    <w:rsid w:val="00623C02"/>
    <w:rsid w:val="006251BF"/>
    <w:rsid w:val="00626F0F"/>
    <w:rsid w:val="0063044A"/>
    <w:rsid w:val="0063396F"/>
    <w:rsid w:val="00633AA0"/>
    <w:rsid w:val="00640066"/>
    <w:rsid w:val="006400C6"/>
    <w:rsid w:val="00641102"/>
    <w:rsid w:val="0064270D"/>
    <w:rsid w:val="00643D1A"/>
    <w:rsid w:val="00644938"/>
    <w:rsid w:val="00647056"/>
    <w:rsid w:val="00647F19"/>
    <w:rsid w:val="006516E5"/>
    <w:rsid w:val="00652882"/>
    <w:rsid w:val="006544EF"/>
    <w:rsid w:val="0066510C"/>
    <w:rsid w:val="00671351"/>
    <w:rsid w:val="00673E3E"/>
    <w:rsid w:val="0067439F"/>
    <w:rsid w:val="00674588"/>
    <w:rsid w:val="00675C4D"/>
    <w:rsid w:val="00677194"/>
    <w:rsid w:val="0068192A"/>
    <w:rsid w:val="006836AF"/>
    <w:rsid w:val="00690159"/>
    <w:rsid w:val="006938B6"/>
    <w:rsid w:val="00693C94"/>
    <w:rsid w:val="006959FB"/>
    <w:rsid w:val="00695ACB"/>
    <w:rsid w:val="00696844"/>
    <w:rsid w:val="006A3259"/>
    <w:rsid w:val="006A7B57"/>
    <w:rsid w:val="006B1C1B"/>
    <w:rsid w:val="006B1DE5"/>
    <w:rsid w:val="006B1F88"/>
    <w:rsid w:val="006B66C6"/>
    <w:rsid w:val="006B6C36"/>
    <w:rsid w:val="006B70EC"/>
    <w:rsid w:val="006C272A"/>
    <w:rsid w:val="006C282A"/>
    <w:rsid w:val="006C654D"/>
    <w:rsid w:val="006C6F24"/>
    <w:rsid w:val="006C7D25"/>
    <w:rsid w:val="006D137D"/>
    <w:rsid w:val="006D44C5"/>
    <w:rsid w:val="006D6AED"/>
    <w:rsid w:val="006E0A89"/>
    <w:rsid w:val="006E2167"/>
    <w:rsid w:val="006E6524"/>
    <w:rsid w:val="006F0FA8"/>
    <w:rsid w:val="006F2EFC"/>
    <w:rsid w:val="006F7EC2"/>
    <w:rsid w:val="0070148C"/>
    <w:rsid w:val="00704CFB"/>
    <w:rsid w:val="00710160"/>
    <w:rsid w:val="00711BC5"/>
    <w:rsid w:val="0071290C"/>
    <w:rsid w:val="00713672"/>
    <w:rsid w:val="00722C5F"/>
    <w:rsid w:val="00726706"/>
    <w:rsid w:val="00727AA6"/>
    <w:rsid w:val="00732658"/>
    <w:rsid w:val="00732B5A"/>
    <w:rsid w:val="0073423E"/>
    <w:rsid w:val="007352E9"/>
    <w:rsid w:val="0073562D"/>
    <w:rsid w:val="00740F20"/>
    <w:rsid w:val="00741606"/>
    <w:rsid w:val="00746C65"/>
    <w:rsid w:val="00750550"/>
    <w:rsid w:val="0075636C"/>
    <w:rsid w:val="00757E73"/>
    <w:rsid w:val="007609F7"/>
    <w:rsid w:val="00760D00"/>
    <w:rsid w:val="0076263E"/>
    <w:rsid w:val="00763193"/>
    <w:rsid w:val="0076356C"/>
    <w:rsid w:val="007702B9"/>
    <w:rsid w:val="007759E6"/>
    <w:rsid w:val="00781538"/>
    <w:rsid w:val="007826F0"/>
    <w:rsid w:val="00786255"/>
    <w:rsid w:val="007872FE"/>
    <w:rsid w:val="007930E5"/>
    <w:rsid w:val="007935EE"/>
    <w:rsid w:val="007A0A93"/>
    <w:rsid w:val="007A536F"/>
    <w:rsid w:val="007A6100"/>
    <w:rsid w:val="007A66CC"/>
    <w:rsid w:val="007A6F93"/>
    <w:rsid w:val="007B07DE"/>
    <w:rsid w:val="007B16A7"/>
    <w:rsid w:val="007B3FB3"/>
    <w:rsid w:val="007B5F08"/>
    <w:rsid w:val="007C429E"/>
    <w:rsid w:val="007C6615"/>
    <w:rsid w:val="007C79DC"/>
    <w:rsid w:val="007C7C79"/>
    <w:rsid w:val="007D118E"/>
    <w:rsid w:val="007D4CF9"/>
    <w:rsid w:val="007D6D6A"/>
    <w:rsid w:val="007D70BB"/>
    <w:rsid w:val="007E0A3E"/>
    <w:rsid w:val="007E26FB"/>
    <w:rsid w:val="007E7458"/>
    <w:rsid w:val="007F4876"/>
    <w:rsid w:val="007F6071"/>
    <w:rsid w:val="008003C9"/>
    <w:rsid w:val="00802797"/>
    <w:rsid w:val="00802954"/>
    <w:rsid w:val="00807076"/>
    <w:rsid w:val="0081117E"/>
    <w:rsid w:val="0081139E"/>
    <w:rsid w:val="00811BA8"/>
    <w:rsid w:val="008138C1"/>
    <w:rsid w:val="00816B86"/>
    <w:rsid w:val="008270A2"/>
    <w:rsid w:val="008275BB"/>
    <w:rsid w:val="00827684"/>
    <w:rsid w:val="008308F8"/>
    <w:rsid w:val="00832BF7"/>
    <w:rsid w:val="00832CBB"/>
    <w:rsid w:val="00832F5E"/>
    <w:rsid w:val="00834017"/>
    <w:rsid w:val="00840AB8"/>
    <w:rsid w:val="008438C0"/>
    <w:rsid w:val="008440B2"/>
    <w:rsid w:val="00850052"/>
    <w:rsid w:val="00851630"/>
    <w:rsid w:val="00853F77"/>
    <w:rsid w:val="008625BD"/>
    <w:rsid w:val="00862AB0"/>
    <w:rsid w:val="00864B98"/>
    <w:rsid w:val="00870936"/>
    <w:rsid w:val="00872F68"/>
    <w:rsid w:val="008739D3"/>
    <w:rsid w:val="00885CE1"/>
    <w:rsid w:val="008870E7"/>
    <w:rsid w:val="008907FF"/>
    <w:rsid w:val="00890F3C"/>
    <w:rsid w:val="00891626"/>
    <w:rsid w:val="008919BA"/>
    <w:rsid w:val="00893C3E"/>
    <w:rsid w:val="008971E5"/>
    <w:rsid w:val="008A092A"/>
    <w:rsid w:val="008A3138"/>
    <w:rsid w:val="008A32C6"/>
    <w:rsid w:val="008A5AF8"/>
    <w:rsid w:val="008A67F8"/>
    <w:rsid w:val="008A69EB"/>
    <w:rsid w:val="008B696C"/>
    <w:rsid w:val="008B6BEE"/>
    <w:rsid w:val="008B73A9"/>
    <w:rsid w:val="008C0904"/>
    <w:rsid w:val="008C44DF"/>
    <w:rsid w:val="008C66C1"/>
    <w:rsid w:val="008D01D1"/>
    <w:rsid w:val="008D1175"/>
    <w:rsid w:val="008D24AB"/>
    <w:rsid w:val="008D564D"/>
    <w:rsid w:val="008D6CA1"/>
    <w:rsid w:val="008E25F9"/>
    <w:rsid w:val="008F78D7"/>
    <w:rsid w:val="008F7ACA"/>
    <w:rsid w:val="009003CE"/>
    <w:rsid w:val="009060D5"/>
    <w:rsid w:val="00912A41"/>
    <w:rsid w:val="0091690F"/>
    <w:rsid w:val="009200C1"/>
    <w:rsid w:val="0092095C"/>
    <w:rsid w:val="00926F17"/>
    <w:rsid w:val="00934F69"/>
    <w:rsid w:val="0093698A"/>
    <w:rsid w:val="00937244"/>
    <w:rsid w:val="00952DEC"/>
    <w:rsid w:val="00960004"/>
    <w:rsid w:val="009600A8"/>
    <w:rsid w:val="0096747B"/>
    <w:rsid w:val="00976575"/>
    <w:rsid w:val="00980085"/>
    <w:rsid w:val="009807AB"/>
    <w:rsid w:val="0098245C"/>
    <w:rsid w:val="00991171"/>
    <w:rsid w:val="009952C3"/>
    <w:rsid w:val="00996CF2"/>
    <w:rsid w:val="00997127"/>
    <w:rsid w:val="009977EB"/>
    <w:rsid w:val="009A5A3A"/>
    <w:rsid w:val="009A5B95"/>
    <w:rsid w:val="009B0DDB"/>
    <w:rsid w:val="009B4711"/>
    <w:rsid w:val="009C0189"/>
    <w:rsid w:val="009C03F3"/>
    <w:rsid w:val="009C16E8"/>
    <w:rsid w:val="009C5403"/>
    <w:rsid w:val="009C6D5B"/>
    <w:rsid w:val="009D13F7"/>
    <w:rsid w:val="009D1EF4"/>
    <w:rsid w:val="009D216F"/>
    <w:rsid w:val="009D23D1"/>
    <w:rsid w:val="009D2AC1"/>
    <w:rsid w:val="009D3248"/>
    <w:rsid w:val="009D3E63"/>
    <w:rsid w:val="009D4541"/>
    <w:rsid w:val="009D5597"/>
    <w:rsid w:val="009D7117"/>
    <w:rsid w:val="009E2923"/>
    <w:rsid w:val="009E4DE8"/>
    <w:rsid w:val="009E5218"/>
    <w:rsid w:val="009F1AB2"/>
    <w:rsid w:val="00A01D96"/>
    <w:rsid w:val="00A074C2"/>
    <w:rsid w:val="00A11CEE"/>
    <w:rsid w:val="00A1517E"/>
    <w:rsid w:val="00A21634"/>
    <w:rsid w:val="00A23765"/>
    <w:rsid w:val="00A26B02"/>
    <w:rsid w:val="00A30978"/>
    <w:rsid w:val="00A352A8"/>
    <w:rsid w:val="00A4160D"/>
    <w:rsid w:val="00A45F1D"/>
    <w:rsid w:val="00A47D13"/>
    <w:rsid w:val="00A5074D"/>
    <w:rsid w:val="00A53DA9"/>
    <w:rsid w:val="00A55D8B"/>
    <w:rsid w:val="00A60137"/>
    <w:rsid w:val="00A607C8"/>
    <w:rsid w:val="00A645A7"/>
    <w:rsid w:val="00A65E8A"/>
    <w:rsid w:val="00A6677F"/>
    <w:rsid w:val="00A705E6"/>
    <w:rsid w:val="00A74A76"/>
    <w:rsid w:val="00A7552C"/>
    <w:rsid w:val="00A75E7F"/>
    <w:rsid w:val="00A8134D"/>
    <w:rsid w:val="00A85C26"/>
    <w:rsid w:val="00A86E36"/>
    <w:rsid w:val="00A87896"/>
    <w:rsid w:val="00A87B9C"/>
    <w:rsid w:val="00A97695"/>
    <w:rsid w:val="00AA0783"/>
    <w:rsid w:val="00AA571D"/>
    <w:rsid w:val="00AA7AF8"/>
    <w:rsid w:val="00AB2256"/>
    <w:rsid w:val="00AB25F1"/>
    <w:rsid w:val="00AB2B28"/>
    <w:rsid w:val="00AB4DE8"/>
    <w:rsid w:val="00AB6331"/>
    <w:rsid w:val="00AC0ADB"/>
    <w:rsid w:val="00AC1C80"/>
    <w:rsid w:val="00AC1EE7"/>
    <w:rsid w:val="00AC5115"/>
    <w:rsid w:val="00AC7089"/>
    <w:rsid w:val="00AD4043"/>
    <w:rsid w:val="00AD748B"/>
    <w:rsid w:val="00AF0FE6"/>
    <w:rsid w:val="00AF12DE"/>
    <w:rsid w:val="00AF5A9C"/>
    <w:rsid w:val="00AF70C3"/>
    <w:rsid w:val="00B013A5"/>
    <w:rsid w:val="00B06D98"/>
    <w:rsid w:val="00B1271A"/>
    <w:rsid w:val="00B17110"/>
    <w:rsid w:val="00B17FE7"/>
    <w:rsid w:val="00B22EAA"/>
    <w:rsid w:val="00B278DF"/>
    <w:rsid w:val="00B3022D"/>
    <w:rsid w:val="00B32BF4"/>
    <w:rsid w:val="00B351D2"/>
    <w:rsid w:val="00B37F4E"/>
    <w:rsid w:val="00B4502D"/>
    <w:rsid w:val="00B50C60"/>
    <w:rsid w:val="00B5141F"/>
    <w:rsid w:val="00B519AC"/>
    <w:rsid w:val="00B521A1"/>
    <w:rsid w:val="00B5393F"/>
    <w:rsid w:val="00B60089"/>
    <w:rsid w:val="00B61ABE"/>
    <w:rsid w:val="00B63215"/>
    <w:rsid w:val="00B640C9"/>
    <w:rsid w:val="00B64666"/>
    <w:rsid w:val="00B650C6"/>
    <w:rsid w:val="00B656B4"/>
    <w:rsid w:val="00B714AE"/>
    <w:rsid w:val="00B73D21"/>
    <w:rsid w:val="00B76696"/>
    <w:rsid w:val="00B76C43"/>
    <w:rsid w:val="00B803F0"/>
    <w:rsid w:val="00B90DA3"/>
    <w:rsid w:val="00B91ED7"/>
    <w:rsid w:val="00B95742"/>
    <w:rsid w:val="00B9768E"/>
    <w:rsid w:val="00BA0C73"/>
    <w:rsid w:val="00BA401E"/>
    <w:rsid w:val="00BA4083"/>
    <w:rsid w:val="00BA46A6"/>
    <w:rsid w:val="00BA5A7D"/>
    <w:rsid w:val="00BA5E3C"/>
    <w:rsid w:val="00BA63C2"/>
    <w:rsid w:val="00BA6E71"/>
    <w:rsid w:val="00BB71EE"/>
    <w:rsid w:val="00BC5240"/>
    <w:rsid w:val="00BC6939"/>
    <w:rsid w:val="00BC6CA1"/>
    <w:rsid w:val="00BC7F4B"/>
    <w:rsid w:val="00BD182F"/>
    <w:rsid w:val="00BD327B"/>
    <w:rsid w:val="00BD4EC1"/>
    <w:rsid w:val="00BD5FBA"/>
    <w:rsid w:val="00BD7C8E"/>
    <w:rsid w:val="00BE1875"/>
    <w:rsid w:val="00BE2861"/>
    <w:rsid w:val="00BE45C8"/>
    <w:rsid w:val="00BE63B0"/>
    <w:rsid w:val="00BF1607"/>
    <w:rsid w:val="00BF2331"/>
    <w:rsid w:val="00BF3308"/>
    <w:rsid w:val="00BF33DD"/>
    <w:rsid w:val="00BF455F"/>
    <w:rsid w:val="00BF488C"/>
    <w:rsid w:val="00BF7463"/>
    <w:rsid w:val="00C004D4"/>
    <w:rsid w:val="00C0700F"/>
    <w:rsid w:val="00C1657F"/>
    <w:rsid w:val="00C30889"/>
    <w:rsid w:val="00C31F6F"/>
    <w:rsid w:val="00C339AC"/>
    <w:rsid w:val="00C33A19"/>
    <w:rsid w:val="00C34F3E"/>
    <w:rsid w:val="00C35D1A"/>
    <w:rsid w:val="00C35E2D"/>
    <w:rsid w:val="00C375D5"/>
    <w:rsid w:val="00C37E94"/>
    <w:rsid w:val="00C41C5C"/>
    <w:rsid w:val="00C55D83"/>
    <w:rsid w:val="00C638F0"/>
    <w:rsid w:val="00C674C4"/>
    <w:rsid w:val="00C72404"/>
    <w:rsid w:val="00C734BA"/>
    <w:rsid w:val="00C77CC7"/>
    <w:rsid w:val="00C8061D"/>
    <w:rsid w:val="00C816DF"/>
    <w:rsid w:val="00C8721E"/>
    <w:rsid w:val="00C87276"/>
    <w:rsid w:val="00C90A2E"/>
    <w:rsid w:val="00C93891"/>
    <w:rsid w:val="00C95EEB"/>
    <w:rsid w:val="00C9621A"/>
    <w:rsid w:val="00CA1F25"/>
    <w:rsid w:val="00CA6A53"/>
    <w:rsid w:val="00CA6ADC"/>
    <w:rsid w:val="00CB3E15"/>
    <w:rsid w:val="00CC3BD5"/>
    <w:rsid w:val="00CC497D"/>
    <w:rsid w:val="00CC5861"/>
    <w:rsid w:val="00CD54D5"/>
    <w:rsid w:val="00CE058F"/>
    <w:rsid w:val="00CE147C"/>
    <w:rsid w:val="00CE1C5A"/>
    <w:rsid w:val="00CF212C"/>
    <w:rsid w:val="00CF2BB5"/>
    <w:rsid w:val="00CF39AA"/>
    <w:rsid w:val="00D01755"/>
    <w:rsid w:val="00D019DD"/>
    <w:rsid w:val="00D01E9C"/>
    <w:rsid w:val="00D02368"/>
    <w:rsid w:val="00D03286"/>
    <w:rsid w:val="00D04A67"/>
    <w:rsid w:val="00D05BBA"/>
    <w:rsid w:val="00D065D5"/>
    <w:rsid w:val="00D07A03"/>
    <w:rsid w:val="00D11A47"/>
    <w:rsid w:val="00D13A00"/>
    <w:rsid w:val="00D1628A"/>
    <w:rsid w:val="00D20614"/>
    <w:rsid w:val="00D2211F"/>
    <w:rsid w:val="00D22C85"/>
    <w:rsid w:val="00D27AF0"/>
    <w:rsid w:val="00D30B81"/>
    <w:rsid w:val="00D30D19"/>
    <w:rsid w:val="00D326DB"/>
    <w:rsid w:val="00D34BC9"/>
    <w:rsid w:val="00D35B84"/>
    <w:rsid w:val="00D3649E"/>
    <w:rsid w:val="00D37544"/>
    <w:rsid w:val="00D4165C"/>
    <w:rsid w:val="00D42C9D"/>
    <w:rsid w:val="00D4527E"/>
    <w:rsid w:val="00D509F2"/>
    <w:rsid w:val="00D51FEF"/>
    <w:rsid w:val="00D53A1E"/>
    <w:rsid w:val="00D61699"/>
    <w:rsid w:val="00D623BE"/>
    <w:rsid w:val="00D65327"/>
    <w:rsid w:val="00D65B9E"/>
    <w:rsid w:val="00D6746D"/>
    <w:rsid w:val="00D674D5"/>
    <w:rsid w:val="00D679E8"/>
    <w:rsid w:val="00D71229"/>
    <w:rsid w:val="00D75254"/>
    <w:rsid w:val="00D76267"/>
    <w:rsid w:val="00D81ABF"/>
    <w:rsid w:val="00D82B0D"/>
    <w:rsid w:val="00D839DF"/>
    <w:rsid w:val="00D8438E"/>
    <w:rsid w:val="00D86AE0"/>
    <w:rsid w:val="00D87C43"/>
    <w:rsid w:val="00D9005A"/>
    <w:rsid w:val="00D902F8"/>
    <w:rsid w:val="00D9136F"/>
    <w:rsid w:val="00D92DB3"/>
    <w:rsid w:val="00D92EF4"/>
    <w:rsid w:val="00D939FD"/>
    <w:rsid w:val="00D940FE"/>
    <w:rsid w:val="00D96DB9"/>
    <w:rsid w:val="00DA004A"/>
    <w:rsid w:val="00DA0896"/>
    <w:rsid w:val="00DA6D3F"/>
    <w:rsid w:val="00DB78A9"/>
    <w:rsid w:val="00DC1F66"/>
    <w:rsid w:val="00DC4099"/>
    <w:rsid w:val="00DC4267"/>
    <w:rsid w:val="00DC5B3D"/>
    <w:rsid w:val="00DD0785"/>
    <w:rsid w:val="00DD247B"/>
    <w:rsid w:val="00DD29E9"/>
    <w:rsid w:val="00DD2ED1"/>
    <w:rsid w:val="00DD593B"/>
    <w:rsid w:val="00DE0678"/>
    <w:rsid w:val="00DE2444"/>
    <w:rsid w:val="00DE331B"/>
    <w:rsid w:val="00DF0FDA"/>
    <w:rsid w:val="00DF2280"/>
    <w:rsid w:val="00DF23E3"/>
    <w:rsid w:val="00DF4228"/>
    <w:rsid w:val="00DF48E4"/>
    <w:rsid w:val="00DF5DDA"/>
    <w:rsid w:val="00E04D69"/>
    <w:rsid w:val="00E06819"/>
    <w:rsid w:val="00E077A6"/>
    <w:rsid w:val="00E07FCB"/>
    <w:rsid w:val="00E126C0"/>
    <w:rsid w:val="00E1388F"/>
    <w:rsid w:val="00E142DA"/>
    <w:rsid w:val="00E14DB5"/>
    <w:rsid w:val="00E16A03"/>
    <w:rsid w:val="00E16F51"/>
    <w:rsid w:val="00E218CE"/>
    <w:rsid w:val="00E220FA"/>
    <w:rsid w:val="00E222E4"/>
    <w:rsid w:val="00E25ECA"/>
    <w:rsid w:val="00E3518B"/>
    <w:rsid w:val="00E3605F"/>
    <w:rsid w:val="00E403E8"/>
    <w:rsid w:val="00E41854"/>
    <w:rsid w:val="00E42362"/>
    <w:rsid w:val="00E430A0"/>
    <w:rsid w:val="00E44E8B"/>
    <w:rsid w:val="00E47504"/>
    <w:rsid w:val="00E53CC5"/>
    <w:rsid w:val="00E5561B"/>
    <w:rsid w:val="00E6261B"/>
    <w:rsid w:val="00E643D0"/>
    <w:rsid w:val="00E66E3E"/>
    <w:rsid w:val="00E720A4"/>
    <w:rsid w:val="00E762F6"/>
    <w:rsid w:val="00E80A5B"/>
    <w:rsid w:val="00E85486"/>
    <w:rsid w:val="00E863DB"/>
    <w:rsid w:val="00E925A9"/>
    <w:rsid w:val="00E97E1E"/>
    <w:rsid w:val="00EB0062"/>
    <w:rsid w:val="00EB0B6E"/>
    <w:rsid w:val="00ED013B"/>
    <w:rsid w:val="00ED181A"/>
    <w:rsid w:val="00ED3777"/>
    <w:rsid w:val="00ED520B"/>
    <w:rsid w:val="00ED52B0"/>
    <w:rsid w:val="00ED6706"/>
    <w:rsid w:val="00EE071F"/>
    <w:rsid w:val="00EE1554"/>
    <w:rsid w:val="00EE30C6"/>
    <w:rsid w:val="00EE70C1"/>
    <w:rsid w:val="00EF2A28"/>
    <w:rsid w:val="00EF4FEE"/>
    <w:rsid w:val="00EF6942"/>
    <w:rsid w:val="00F03A50"/>
    <w:rsid w:val="00F155B9"/>
    <w:rsid w:val="00F15B1E"/>
    <w:rsid w:val="00F16279"/>
    <w:rsid w:val="00F169E1"/>
    <w:rsid w:val="00F21FFA"/>
    <w:rsid w:val="00F22D29"/>
    <w:rsid w:val="00F24103"/>
    <w:rsid w:val="00F27A62"/>
    <w:rsid w:val="00F27F37"/>
    <w:rsid w:val="00F30E58"/>
    <w:rsid w:val="00F406F6"/>
    <w:rsid w:val="00F43EC0"/>
    <w:rsid w:val="00F445A5"/>
    <w:rsid w:val="00F44AE2"/>
    <w:rsid w:val="00F451BD"/>
    <w:rsid w:val="00F47049"/>
    <w:rsid w:val="00F54DB3"/>
    <w:rsid w:val="00F54F1D"/>
    <w:rsid w:val="00F56296"/>
    <w:rsid w:val="00F66FEB"/>
    <w:rsid w:val="00F71A1F"/>
    <w:rsid w:val="00F71CBB"/>
    <w:rsid w:val="00F77B79"/>
    <w:rsid w:val="00F80D1E"/>
    <w:rsid w:val="00F826E5"/>
    <w:rsid w:val="00F83E71"/>
    <w:rsid w:val="00F866A8"/>
    <w:rsid w:val="00F90D76"/>
    <w:rsid w:val="00F9183B"/>
    <w:rsid w:val="00F934CC"/>
    <w:rsid w:val="00F93594"/>
    <w:rsid w:val="00F95AFA"/>
    <w:rsid w:val="00FA07E6"/>
    <w:rsid w:val="00FA0EE7"/>
    <w:rsid w:val="00FA43AA"/>
    <w:rsid w:val="00FA5E57"/>
    <w:rsid w:val="00FA62D8"/>
    <w:rsid w:val="00FA710F"/>
    <w:rsid w:val="00FB35C9"/>
    <w:rsid w:val="00FB5B59"/>
    <w:rsid w:val="00FC0CFD"/>
    <w:rsid w:val="00FC2039"/>
    <w:rsid w:val="00FC2490"/>
    <w:rsid w:val="00FC2BD6"/>
    <w:rsid w:val="00FC318F"/>
    <w:rsid w:val="00FC5D74"/>
    <w:rsid w:val="00FD1D72"/>
    <w:rsid w:val="00FD20C5"/>
    <w:rsid w:val="00FD2312"/>
    <w:rsid w:val="00FD3F88"/>
    <w:rsid w:val="00FD4900"/>
    <w:rsid w:val="00FD5705"/>
    <w:rsid w:val="00FD72B9"/>
    <w:rsid w:val="00FE00FD"/>
    <w:rsid w:val="00FE0D2D"/>
    <w:rsid w:val="00FE1232"/>
    <w:rsid w:val="00FE703E"/>
    <w:rsid w:val="00FF0C43"/>
    <w:rsid w:val="00FF0F3A"/>
    <w:rsid w:val="00FF502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4337"/>
    <o:shapelayout v:ext="edit">
      <o:idmap v:ext="edit" data="1"/>
    </o:shapelayout>
  </w:shapeDefaults>
  <w:decimalSymbol w:val="."/>
  <w:listSeparator w:val=","/>
  <w14:docId w14:val="0889221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before="160" w:line="259" w:lineRule="auto"/>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1"/>
    <w:qFormat/>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ing2">
    <w:name w:val="heading 2"/>
    <w:basedOn w:val="Normal"/>
    <w:next w:val="Normal"/>
    <w:link w:val="Heading2Char"/>
    <w:uiPriority w:val="1"/>
    <w:unhideWhenUsed/>
    <w:qFormat/>
    <w:pPr>
      <w:keepNext/>
      <w:keepLines/>
      <w:spacing w:before="120"/>
      <w:outlineLvl w:val="1"/>
    </w:pPr>
    <w:rPr>
      <w:rFonts w:asciiTheme="majorHAnsi" w:eastAsiaTheme="majorEastAsia" w:hAnsiTheme="majorHAnsi" w:cstheme="majorBidi"/>
      <w:color w:val="1F4E79" w:themeColor="accent1" w:themeShade="80"/>
      <w:sz w:val="36"/>
      <w:szCs w:val="26"/>
    </w:rPr>
  </w:style>
  <w:style w:type="paragraph" w:styleId="Heading3">
    <w:name w:val="heading 3"/>
    <w:basedOn w:val="Normal"/>
    <w:next w:val="Normal"/>
    <w:link w:val="Heading3Char"/>
    <w:uiPriority w:val="1"/>
    <w:unhideWhenUsed/>
    <w:qFormat/>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1"/>
    <w:unhideWhenUsed/>
    <w:qFormat/>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1"/>
    <w:semiHidden/>
    <w:unhideWhenUsed/>
    <w:qFormat/>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1"/>
    <w:semiHidden/>
    <w:unhideWhenUsed/>
    <w:qFormat/>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1"/>
    <w:semiHidden/>
    <w:unhideWhenUsed/>
    <w:qFormat/>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1"/>
    <w:semiHidden/>
    <w:unhideWhenUsed/>
    <w:qFormat/>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1"/>
    <w:semiHidden/>
    <w:unhideWhenUsed/>
    <w:qFormat/>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er">
    <w:name w:val="header"/>
    <w:basedOn w:val="Normal"/>
    <w:link w:val="HeaderChar"/>
    <w:uiPriority w:val="99"/>
    <w:unhideWhenUsed/>
    <w:pPr>
      <w:spacing w:line="240" w:lineRule="auto"/>
    </w:pPr>
    <w:rPr>
      <w:rFonts w:eastAsiaTheme="minorEastAsia"/>
      <w:color w:val="3B3838" w:themeColor="background2" w:themeShade="40"/>
      <w:sz w:val="24"/>
    </w:rPr>
  </w:style>
  <w:style w:type="character" w:customStyle="1" w:styleId="HeaderChar">
    <w:name w:val="Header Char"/>
    <w:basedOn w:val="DefaultParagraphFont"/>
    <w:link w:val="Header"/>
    <w:uiPriority w:val="99"/>
    <w:rPr>
      <w:rFonts w:eastAsiaTheme="minorEastAsia"/>
      <w:color w:val="3B3838" w:themeColor="background2" w:themeShade="40"/>
      <w:sz w:val="24"/>
    </w:rPr>
  </w:style>
  <w:style w:type="paragraph" w:styleId="ListNumber">
    <w:name w:val="List Number"/>
    <w:basedOn w:val="Normal"/>
    <w:link w:val="ListNumberChar"/>
    <w:uiPriority w:val="10"/>
    <w:qFormat/>
    <w:pPr>
      <w:numPr>
        <w:numId w:val="3"/>
      </w:numPr>
    </w:pPr>
    <w:rPr>
      <w:rFonts w:eastAsiaTheme="minorEastAsia"/>
      <w:color w:val="3B3838" w:themeColor="background2" w:themeShade="40"/>
    </w:rPr>
  </w:style>
  <w:style w:type="paragraph" w:styleId="Title">
    <w:name w:val="Title"/>
    <w:basedOn w:val="Normal"/>
    <w:link w:val="TitleChar"/>
    <w:uiPriority w:val="1"/>
    <w:qFormat/>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leChar">
    <w:name w:val="Title Char"/>
    <w:basedOn w:val="DefaultParagraphFont"/>
    <w:link w:val="Title"/>
    <w:uiPriority w:val="1"/>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itle">
    <w:name w:val="Subtitle"/>
    <w:basedOn w:val="Normal"/>
    <w:next w:val="Normal"/>
    <w:link w:val="SubtitleChar"/>
    <w:uiPriority w:val="2"/>
    <w:qFormat/>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itleChar">
    <w:name w:val="Subtitle Char"/>
    <w:basedOn w:val="DefaultParagraphFont"/>
    <w:link w:val="Subtitle"/>
    <w:uiPriority w:val="2"/>
    <w:rPr>
      <w:rFonts w:asciiTheme="majorHAnsi" w:eastAsiaTheme="minorEastAsia" w:hAnsiTheme="majorHAnsi"/>
      <w:color w:val="FFFFFF" w:themeColor="background1"/>
      <w:spacing w:val="15"/>
      <w:sz w:val="36"/>
      <w:shd w:val="clear" w:color="auto" w:fill="2B579A" w:themeFill="accent5"/>
    </w:rPr>
  </w:style>
  <w:style w:type="table" w:styleId="TableGrid">
    <w:name w:val="Table Grid"/>
    <w:basedOn w:val="TableNormal"/>
    <w:uiPriority w:val="39"/>
    <w:p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Footer">
    <w:name w:val="footer"/>
    <w:basedOn w:val="Normal"/>
    <w:link w:val="FooterChar"/>
    <w:uiPriority w:val="99"/>
    <w:unhideWhenUsed/>
    <w:pPr>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qFormat/>
    <w:rPr>
      <w:i/>
      <w:iCs/>
      <w:color w:val="2B579A" w:themeColor="accent5"/>
    </w:rPr>
  </w:style>
  <w:style w:type="table" w:styleId="GridTable1Light">
    <w:name w:val="Grid Table 1 Light"/>
    <w:basedOn w:val="TableNormal"/>
    <w:uiPriority w:val="46"/>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1Light-Accent6">
    <w:name w:val="Grid Table 1 Light Accent 6"/>
    <w:basedOn w:val="TableNormal"/>
    <w:uiPriority w:val="46"/>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
    <w:name w:val="Grid Table 5 Dark"/>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1"/>
    <w:rPr>
      <w:rFonts w:asciiTheme="majorHAnsi" w:eastAsiaTheme="majorEastAsia" w:hAnsiTheme="majorHAnsi" w:cstheme="majorBidi"/>
      <w:color w:val="1F4E79" w:themeColor="accent1" w:themeShade="80"/>
      <w:sz w:val="36"/>
      <w:szCs w:val="26"/>
    </w:rPr>
  </w:style>
  <w:style w:type="paragraph" w:styleId="ListBullet">
    <w:name w:val="List Bullet"/>
    <w:basedOn w:val="Normal"/>
    <w:uiPriority w:val="11"/>
    <w:qFormat/>
    <w:pPr>
      <w:numPr>
        <w:numId w:val="5"/>
      </w:numPr>
    </w:pPr>
  </w:style>
  <w:style w:type="paragraph" w:styleId="BalloonText">
    <w:name w:val="Balloon Text"/>
    <w:basedOn w:val="Normal"/>
    <w:link w:val="BalloonTextChar"/>
    <w:uiPriority w:val="99"/>
    <w:semiHidden/>
    <w:unhideWhenUsed/>
    <w:pPr>
      <w:spacing w:line="240" w:lineRule="auto"/>
    </w:pPr>
    <w:rPr>
      <w:rFonts w:cs="Segoe UI"/>
      <w:szCs w:val="18"/>
    </w:rPr>
  </w:style>
  <w:style w:type="character" w:customStyle="1" w:styleId="BalloonTextChar">
    <w:name w:val="Balloon Text Char"/>
    <w:basedOn w:val="DefaultParagraphFont"/>
    <w:link w:val="BalloonText"/>
    <w:uiPriority w:val="99"/>
    <w:semiHidden/>
    <w:rPr>
      <w:rFonts w:cs="Segoe UI"/>
      <w:szCs w:val="18"/>
    </w:rPr>
  </w:style>
  <w:style w:type="character" w:styleId="CommentReference">
    <w:name w:val="annotation reference"/>
    <w:basedOn w:val="DefaultParagraphFont"/>
    <w:uiPriority w:val="99"/>
    <w:semiHidden/>
    <w:unhideWhenUsed/>
    <w:rPr>
      <w:sz w:val="22"/>
      <w:szCs w:val="16"/>
    </w:rPr>
  </w:style>
  <w:style w:type="paragraph" w:styleId="CommentText">
    <w:name w:val="annotation text"/>
    <w:basedOn w:val="Normal"/>
    <w:link w:val="CommentTextChar"/>
    <w:uiPriority w:val="99"/>
    <w:semiHidden/>
    <w:unhideWhenUsed/>
    <w:pPr>
      <w:spacing w:line="240" w:lineRule="auto"/>
    </w:pPr>
    <w:rPr>
      <w:szCs w:val="20"/>
    </w:rPr>
  </w:style>
  <w:style w:type="character" w:customStyle="1" w:styleId="CommentTextChar">
    <w:name w:val="Comment Text Char"/>
    <w:basedOn w:val="DefaultParagraphFont"/>
    <w:link w:val="CommentText"/>
    <w:uiPriority w:val="99"/>
    <w:semiHidden/>
    <w:rPr>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Cs w:val="20"/>
    </w:rPr>
  </w:style>
  <w:style w:type="character" w:styleId="Hyperlink">
    <w:name w:val="Hyperlink"/>
    <w:basedOn w:val="DefaultParagraphFont"/>
    <w:uiPriority w:val="99"/>
    <w:unhideWhenUsed/>
    <w:rPr>
      <w:color w:val="0563C1" w:themeColor="hyperlink"/>
      <w:u w:val="single"/>
    </w:rPr>
  </w:style>
  <w:style w:type="character" w:styleId="Emphasis">
    <w:name w:val="Emphasis"/>
    <w:basedOn w:val="DefaultParagraphFont"/>
    <w:uiPriority w:val="3"/>
    <w:qFormat/>
    <w:rPr>
      <w:b/>
      <w:iCs/>
      <w:color w:val="BF0000" w:themeColor="accent2" w:themeShade="BF"/>
    </w:rPr>
  </w:style>
  <w:style w:type="character" w:styleId="FollowedHyperlink">
    <w:name w:val="FollowedHyperlink"/>
    <w:basedOn w:val="DefaultParagraphFont"/>
    <w:uiPriority w:val="99"/>
    <w:semiHidden/>
    <w:unhideWhenUsed/>
    <w:rPr>
      <w:color w:val="954F72" w:themeColor="followedHyperlink"/>
      <w:u w:val="single"/>
    </w:rPr>
  </w:style>
  <w:style w:type="character" w:styleId="Strong">
    <w:name w:val="Strong"/>
    <w:basedOn w:val="DefaultParagraphFont"/>
    <w:uiPriority w:val="4"/>
    <w:qFormat/>
    <w:rPr>
      <w:b/>
      <w:bCs/>
      <w:color w:val="2B579A" w:themeColor="accent5"/>
    </w:rPr>
  </w:style>
  <w:style w:type="paragraph" w:customStyle="1" w:styleId="Heading1-PageBreak">
    <w:name w:val="Heading 1 - Page Break"/>
    <w:basedOn w:val="Normal"/>
    <w:uiPriority w:val="6"/>
    <w:qFormat/>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
    <w:name w:val="Image"/>
    <w:basedOn w:val="Normal"/>
    <w:uiPriority w:val="22"/>
    <w:qFormat/>
    <w:pPr>
      <w:spacing w:before="240"/>
    </w:pPr>
    <w:rPr>
      <w:noProof/>
    </w:rPr>
  </w:style>
  <w:style w:type="paragraph" w:styleId="Bibliography">
    <w:name w:val="Bibliography"/>
    <w:basedOn w:val="Normal"/>
    <w:next w:val="Normal"/>
    <w:uiPriority w:val="37"/>
    <w:semiHidden/>
    <w:unhideWhenUsed/>
  </w:style>
  <w:style w:type="paragraph" w:styleId="TOCHeading">
    <w:name w:val="TOC Heading"/>
    <w:basedOn w:val="Heading1"/>
    <w:next w:val="Normal"/>
    <w:uiPriority w:val="39"/>
    <w:unhideWhenUsed/>
    <w:qFormat/>
    <w:pPr>
      <w:outlineLvl w:val="9"/>
    </w:pPr>
    <w:rPr>
      <w:kern w:val="0"/>
      <w:szCs w:val="32"/>
      <w14:ligatures w14:val="none"/>
      <w14:numForm w14:val="default"/>
    </w:rPr>
  </w:style>
  <w:style w:type="paragraph" w:styleId="BlockText">
    <w:name w:val="Block Text"/>
    <w:basedOn w:val="Normal"/>
    <w:uiPriority w:val="99"/>
    <w:semiHidden/>
    <w:unhideWhenUsed/>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Cs w:val="16"/>
    </w:rPr>
  </w:style>
  <w:style w:type="character" w:customStyle="1" w:styleId="BodyText3Char">
    <w:name w:val="Body Text 3 Char"/>
    <w:basedOn w:val="DefaultParagraphFont"/>
    <w:link w:val="BodyText3"/>
    <w:uiPriority w:val="99"/>
    <w:semiHidden/>
    <w:rPr>
      <w:szCs w:val="16"/>
    </w:rPr>
  </w:style>
  <w:style w:type="paragraph" w:styleId="BodyTextFirstIndent">
    <w:name w:val="Body Text First Indent"/>
    <w:basedOn w:val="BodyText"/>
    <w:link w:val="BodyTextFirstIndentChar"/>
    <w:uiPriority w:val="99"/>
    <w:semiHidden/>
    <w:unhideWhenUsed/>
    <w:pPr>
      <w:spacing w:after="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Cs w:val="16"/>
    </w:rPr>
  </w:style>
  <w:style w:type="character" w:customStyle="1" w:styleId="BodyTextIndent3Char">
    <w:name w:val="Body Text Indent 3 Char"/>
    <w:basedOn w:val="DefaultParagraphFont"/>
    <w:link w:val="BodyTextIndent3"/>
    <w:uiPriority w:val="99"/>
    <w:semiHidden/>
    <w:rPr>
      <w:szCs w:val="16"/>
    </w:rPr>
  </w:style>
  <w:style w:type="character" w:styleId="BookTitle">
    <w:name w:val="Book Title"/>
    <w:basedOn w:val="DefaultParagraphFont"/>
    <w:uiPriority w:val="33"/>
    <w:semiHidden/>
    <w:unhideWhenUsed/>
    <w:qFormat/>
    <w:rPr>
      <w:b/>
      <w:bCs/>
      <w:i/>
      <w:iCs/>
      <w:spacing w:val="0"/>
    </w:rPr>
  </w:style>
  <w:style w:type="paragraph" w:styleId="Caption">
    <w:name w:val="caption"/>
    <w:basedOn w:val="Normal"/>
    <w:next w:val="Normal"/>
    <w:uiPriority w:val="35"/>
    <w:semiHidden/>
    <w:unhideWhenUsed/>
    <w:qFormat/>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pPr>
      <w:spacing w:before="0" w:line="240" w:lineRule="auto"/>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Pr>
      <w:rFonts w:ascii="Segoe UI" w:hAnsi="Segoe UI" w:cs="Segoe UI"/>
      <w:szCs w:val="16"/>
    </w:rPr>
  </w:style>
  <w:style w:type="paragraph" w:styleId="E-mailSignature">
    <w:name w:val="E-mail Signature"/>
    <w:basedOn w:val="Normal"/>
    <w:link w:val="E-mailSignatureChar"/>
    <w:uiPriority w:val="99"/>
    <w:semiHidden/>
    <w:unhideWhenUsed/>
    <w:pPr>
      <w:spacing w:before="0" w:line="240" w:lineRule="auto"/>
    </w:pPr>
  </w:style>
  <w:style w:type="character" w:customStyle="1" w:styleId="E-mailSignatureChar">
    <w:name w:val="E-mail Signature Char"/>
    <w:basedOn w:val="DefaultParagraphFont"/>
    <w:link w:val="E-mailSignature"/>
    <w:uiPriority w:val="99"/>
    <w:semiHidden/>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before="0" w:line="240" w:lineRule="auto"/>
    </w:pPr>
    <w:rPr>
      <w:szCs w:val="20"/>
    </w:rPr>
  </w:style>
  <w:style w:type="character" w:customStyle="1" w:styleId="EndnoteTextChar">
    <w:name w:val="Endnote Text Char"/>
    <w:basedOn w:val="DefaultParagraphFont"/>
    <w:link w:val="EndnoteText"/>
    <w:uiPriority w:val="99"/>
    <w:semiHidden/>
    <w:rPr>
      <w:szCs w:val="20"/>
    </w:rPr>
  </w:style>
  <w:style w:type="paragraph" w:styleId="EnvelopeAddress">
    <w:name w:val="envelope address"/>
    <w:basedOn w:val="Normal"/>
    <w:uiPriority w:val="99"/>
    <w:semiHidden/>
    <w:unhideWhenUsed/>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pPr>
      <w:spacing w:before="0"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before="0" w:line="240" w:lineRule="auto"/>
    </w:pPr>
    <w:rPr>
      <w:szCs w:val="20"/>
    </w:rPr>
  </w:style>
  <w:style w:type="character" w:customStyle="1" w:styleId="FootnoteTextChar">
    <w:name w:val="Footnote Text Char"/>
    <w:basedOn w:val="DefaultParagraphFont"/>
    <w:link w:val="FootnoteText"/>
    <w:uiPriority w:val="99"/>
    <w:semiHidden/>
    <w:rPr>
      <w:szCs w:val="20"/>
    </w:rPr>
  </w:style>
  <w:style w:type="table" w:styleId="GridTable1Light-Accent2">
    <w:name w:val="Grid Table 1 Light Accent 2"/>
    <w:basedOn w:val="TableNormal"/>
    <w:uiPriority w:val="46"/>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2-Accent3">
    <w:name w:val="Grid Table 2 Accent 3"/>
    <w:basedOn w:val="TableNormal"/>
    <w:uiPriority w:val="47"/>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2-Accent6">
    <w:name w:val="Grid Table 2 Accent 6"/>
    <w:basedOn w:val="TableNormal"/>
    <w:uiPriority w:val="47"/>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3-Accent3">
    <w:name w:val="Grid Table 3 Accent 3"/>
    <w:basedOn w:val="TableNormal"/>
    <w:uiPriority w:val="48"/>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3-Accent6">
    <w:name w:val="Grid Table 3 Accent 6"/>
    <w:basedOn w:val="TableNormal"/>
    <w:uiPriority w:val="48"/>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1">
    <w:name w:val="Grid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4-Accent3">
    <w:name w:val="Grid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GridTable5Dark-Accent3">
    <w:name w:val="Grid Table 5 Dark Accent 3"/>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GridTable5Dark-Accent6">
    <w:name w:val="Grid Table 5 Dark Accent 6"/>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6Colorful-Accent3">
    <w:name w:val="Grid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6Colorful-Accent6">
    <w:name w:val="Grid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7Colorful-Accent3">
    <w:name w:val="Grid Table 7 Colorful Accent 3"/>
    <w:basedOn w:val="TableNormal"/>
    <w:uiPriority w:val="52"/>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7Colorful-Accent6">
    <w:name w:val="Grid Table 7 Colorful Accent 6"/>
    <w:basedOn w:val="TableNormal"/>
    <w:uiPriority w:val="52"/>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1"/>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1"/>
    <w:semiHidden/>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1"/>
    <w:semiHidden/>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1"/>
    <w:semiHidden/>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1"/>
    <w:semiHidden/>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1"/>
    <w:semiHidden/>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before="0" w:line="240" w:lineRule="auto"/>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sz w:val="22"/>
      <w:szCs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sz w:val="22"/>
      <w:szCs w:val="20"/>
    </w:rPr>
  </w:style>
  <w:style w:type="paragraph" w:styleId="HTMLPreformatted">
    <w:name w:val="HTML Preformatted"/>
    <w:basedOn w:val="Normal"/>
    <w:link w:val="HTMLPreformattedChar"/>
    <w:uiPriority w:val="99"/>
    <w:semiHidden/>
    <w:unhideWhenUsed/>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Pr>
      <w:rFonts w:ascii="Consolas" w:hAnsi="Consolas"/>
      <w:szCs w:val="20"/>
    </w:rPr>
  </w:style>
  <w:style w:type="character" w:styleId="HTMLSample">
    <w:name w:val="HTML Sample"/>
    <w:basedOn w:val="DefaultParagraphFont"/>
    <w:uiPriority w:val="99"/>
    <w:semiHidden/>
    <w:unhideWhenUsed/>
    <w:rPr>
      <w:rFonts w:ascii="Consolas" w:hAnsi="Consolas"/>
      <w:sz w:val="24"/>
      <w:szCs w:val="24"/>
    </w:rPr>
  </w:style>
  <w:style w:type="character" w:styleId="HTMLTypewriter">
    <w:name w:val="HTML Typewriter"/>
    <w:basedOn w:val="DefaultParagraphFont"/>
    <w:uiPriority w:val="99"/>
    <w:semiHidden/>
    <w:unhideWhenUsed/>
    <w:rPr>
      <w:rFonts w:ascii="Consolas" w:hAnsi="Consolas"/>
      <w:sz w:val="22"/>
      <w:szCs w:val="20"/>
    </w:rPr>
  </w:style>
  <w:style w:type="character" w:styleId="HTMLVariable">
    <w:name w:val="HTML Variable"/>
    <w:basedOn w:val="DefaultParagraphFont"/>
    <w:uiPriority w:val="99"/>
    <w:semiHidden/>
    <w:unhideWhenUsed/>
    <w:rPr>
      <w:i/>
      <w:iCs/>
    </w:rPr>
  </w:style>
  <w:style w:type="paragraph" w:styleId="Index1">
    <w:name w:val="index 1"/>
    <w:basedOn w:val="Normal"/>
    <w:next w:val="Normal"/>
    <w:autoRedefine/>
    <w:uiPriority w:val="99"/>
    <w:semiHidden/>
    <w:unhideWhenUsed/>
    <w:pPr>
      <w:spacing w:before="0" w:line="240" w:lineRule="auto"/>
      <w:ind w:left="220" w:hanging="220"/>
    </w:pPr>
  </w:style>
  <w:style w:type="paragraph" w:styleId="Index2">
    <w:name w:val="index 2"/>
    <w:basedOn w:val="Normal"/>
    <w:next w:val="Normal"/>
    <w:autoRedefine/>
    <w:uiPriority w:val="99"/>
    <w:semiHidden/>
    <w:unhideWhenUsed/>
    <w:pPr>
      <w:spacing w:before="0" w:line="240" w:lineRule="auto"/>
      <w:ind w:left="440" w:hanging="220"/>
    </w:pPr>
  </w:style>
  <w:style w:type="paragraph" w:styleId="Index3">
    <w:name w:val="index 3"/>
    <w:basedOn w:val="Normal"/>
    <w:next w:val="Normal"/>
    <w:autoRedefine/>
    <w:uiPriority w:val="99"/>
    <w:semiHidden/>
    <w:unhideWhenUsed/>
    <w:pPr>
      <w:spacing w:before="0" w:line="240" w:lineRule="auto"/>
      <w:ind w:left="660" w:hanging="220"/>
    </w:pPr>
  </w:style>
  <w:style w:type="paragraph" w:styleId="Index4">
    <w:name w:val="index 4"/>
    <w:basedOn w:val="Normal"/>
    <w:next w:val="Normal"/>
    <w:autoRedefine/>
    <w:uiPriority w:val="99"/>
    <w:semiHidden/>
    <w:unhideWhenUsed/>
    <w:pPr>
      <w:spacing w:before="0" w:line="240" w:lineRule="auto"/>
      <w:ind w:left="880" w:hanging="220"/>
    </w:pPr>
  </w:style>
  <w:style w:type="paragraph" w:styleId="Index5">
    <w:name w:val="index 5"/>
    <w:basedOn w:val="Normal"/>
    <w:next w:val="Normal"/>
    <w:autoRedefine/>
    <w:uiPriority w:val="99"/>
    <w:semiHidden/>
    <w:unhideWhenUsed/>
    <w:pPr>
      <w:spacing w:before="0" w:line="240" w:lineRule="auto"/>
      <w:ind w:left="1100" w:hanging="220"/>
    </w:pPr>
  </w:style>
  <w:style w:type="paragraph" w:styleId="Index6">
    <w:name w:val="index 6"/>
    <w:basedOn w:val="Normal"/>
    <w:next w:val="Normal"/>
    <w:autoRedefine/>
    <w:uiPriority w:val="99"/>
    <w:semiHidden/>
    <w:unhideWhenUsed/>
    <w:pPr>
      <w:spacing w:before="0" w:line="240" w:lineRule="auto"/>
      <w:ind w:left="1320" w:hanging="220"/>
    </w:pPr>
  </w:style>
  <w:style w:type="paragraph" w:styleId="Index7">
    <w:name w:val="index 7"/>
    <w:basedOn w:val="Normal"/>
    <w:next w:val="Normal"/>
    <w:autoRedefine/>
    <w:uiPriority w:val="99"/>
    <w:semiHidden/>
    <w:unhideWhenUsed/>
    <w:pPr>
      <w:spacing w:before="0" w:line="240" w:lineRule="auto"/>
      <w:ind w:left="1540" w:hanging="220"/>
    </w:pPr>
  </w:style>
  <w:style w:type="paragraph" w:styleId="Index8">
    <w:name w:val="index 8"/>
    <w:basedOn w:val="Normal"/>
    <w:next w:val="Normal"/>
    <w:autoRedefine/>
    <w:uiPriority w:val="99"/>
    <w:semiHidden/>
    <w:unhideWhenUsed/>
    <w:pPr>
      <w:spacing w:before="0" w:line="240" w:lineRule="auto"/>
      <w:ind w:left="1760" w:hanging="220"/>
    </w:pPr>
  </w:style>
  <w:style w:type="paragraph" w:styleId="Index9">
    <w:name w:val="index 9"/>
    <w:basedOn w:val="Normal"/>
    <w:next w:val="Normal"/>
    <w:autoRedefine/>
    <w:uiPriority w:val="99"/>
    <w:semiHidden/>
    <w:unhideWhenUsed/>
    <w:pPr>
      <w:spacing w:before="0" w:line="240" w:lineRule="auto"/>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Pr>
      <w:i/>
      <w:iCs/>
      <w:color w:val="1F4E79" w:themeColor="accent1" w:themeShade="80"/>
    </w:rPr>
  </w:style>
  <w:style w:type="character" w:styleId="IntenseReference">
    <w:name w:val="Intense Reference"/>
    <w:basedOn w:val="DefaultParagraphFont"/>
    <w:uiPriority w:val="32"/>
    <w:semiHidden/>
    <w:unhideWhenUsed/>
    <w:qFormat/>
    <w:rPr>
      <w:b/>
      <w:bCs/>
      <w:caps w:val="0"/>
      <w:smallCaps/>
      <w:color w:val="1F4E79" w:themeColor="accent1" w:themeShade="80"/>
      <w:spacing w:val="0"/>
    </w:rPr>
  </w:style>
  <w:style w:type="table" w:styleId="LightGrid">
    <w:name w:val="Light Grid"/>
    <w:basedOn w:val="TableNormal"/>
    <w:uiPriority w:val="62"/>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2">
    <w:name w:val="List Bullet 2"/>
    <w:basedOn w:val="Normal"/>
    <w:uiPriority w:val="99"/>
    <w:semiHidden/>
    <w:unhideWhenUsed/>
    <w:pPr>
      <w:numPr>
        <w:numId w:val="11"/>
      </w:numPr>
      <w:contextualSpacing/>
    </w:pPr>
  </w:style>
  <w:style w:type="paragraph" w:styleId="ListBullet3">
    <w:name w:val="List Bullet 3"/>
    <w:basedOn w:val="Normal"/>
    <w:uiPriority w:val="99"/>
    <w:semiHidden/>
    <w:unhideWhenUsed/>
    <w:pPr>
      <w:numPr>
        <w:numId w:val="12"/>
      </w:numPr>
      <w:contextualSpacing/>
    </w:pPr>
  </w:style>
  <w:style w:type="paragraph" w:styleId="ListBullet4">
    <w:name w:val="List Bullet 4"/>
    <w:basedOn w:val="Normal"/>
    <w:uiPriority w:val="99"/>
    <w:semiHidden/>
    <w:unhideWhenUsed/>
    <w:pPr>
      <w:numPr>
        <w:numId w:val="13"/>
      </w:numPr>
      <w:contextualSpacing/>
    </w:pPr>
  </w:style>
  <w:style w:type="paragraph" w:styleId="ListBullet5">
    <w:name w:val="List Bullet 5"/>
    <w:basedOn w:val="Normal"/>
    <w:uiPriority w:val="99"/>
    <w:semiHidden/>
    <w:unhideWhenUsed/>
    <w:pPr>
      <w:numPr>
        <w:numId w:val="14"/>
      </w:numPr>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2">
    <w:name w:val="List Number 2"/>
    <w:basedOn w:val="Normal"/>
    <w:uiPriority w:val="99"/>
    <w:semiHidden/>
    <w:unhideWhenUsed/>
    <w:pPr>
      <w:numPr>
        <w:numId w:val="15"/>
      </w:numPr>
      <w:contextualSpacing/>
    </w:pPr>
  </w:style>
  <w:style w:type="paragraph" w:styleId="ListNumber3">
    <w:name w:val="List Number 3"/>
    <w:basedOn w:val="Normal"/>
    <w:uiPriority w:val="99"/>
    <w:semiHidden/>
    <w:unhideWhenUsed/>
    <w:pPr>
      <w:numPr>
        <w:numId w:val="16"/>
      </w:numPr>
      <w:contextualSpacing/>
    </w:pPr>
  </w:style>
  <w:style w:type="paragraph" w:styleId="ListNumber4">
    <w:name w:val="List Number 4"/>
    <w:basedOn w:val="Normal"/>
    <w:uiPriority w:val="99"/>
    <w:semiHidden/>
    <w:unhideWhenUsed/>
    <w:pPr>
      <w:numPr>
        <w:numId w:val="17"/>
      </w:numPr>
      <w:contextualSpacing/>
    </w:pPr>
  </w:style>
  <w:style w:type="paragraph" w:styleId="ListNumber5">
    <w:name w:val="List Number 5"/>
    <w:basedOn w:val="Normal"/>
    <w:uiPriority w:val="99"/>
    <w:semiHidden/>
    <w:unhideWhenUsed/>
    <w:pPr>
      <w:numPr>
        <w:numId w:val="18"/>
      </w:numPr>
      <w:contextualSpacing/>
    </w:pPr>
  </w:style>
  <w:style w:type="paragraph" w:styleId="ListParagraph">
    <w:name w:val="List Paragraph"/>
    <w:basedOn w:val="Normal"/>
    <w:uiPriority w:val="34"/>
    <w:unhideWhenUsed/>
    <w:qFormat/>
    <w:pPr>
      <w:ind w:left="720"/>
      <w:contextualSpacing/>
    </w:pPr>
  </w:style>
  <w:style w:type="table" w:styleId="ListTable1Light">
    <w:name w:val="List Table 1 Light"/>
    <w:basedOn w:val="TableNormal"/>
    <w:uiPriority w:val="46"/>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1Light-Accent3">
    <w:name w:val="List Table 1 Light Accent 3"/>
    <w:basedOn w:val="TableNormal"/>
    <w:uiPriority w:val="46"/>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1Light-Accent6">
    <w:name w:val="List Table 1 Light Accent 6"/>
    <w:basedOn w:val="TableNormal"/>
    <w:uiPriority w:val="46"/>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2-Accent3">
    <w:name w:val="List Table 2 Accent 3"/>
    <w:basedOn w:val="TableNormal"/>
    <w:uiPriority w:val="47"/>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2-Accent6">
    <w:name w:val="List Table 2 Accent 6"/>
    <w:basedOn w:val="TableNormal"/>
    <w:uiPriority w:val="47"/>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ListTable3-Accent3">
    <w:name w:val="List Table 3 Accent 3"/>
    <w:basedOn w:val="TableNormal"/>
    <w:uiPriority w:val="48"/>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ListTable3-Accent6">
    <w:name w:val="List Table 3 Accent 6"/>
    <w:basedOn w:val="TableNormal"/>
    <w:uiPriority w:val="48"/>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4-Accent3">
    <w:name w:val="List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4-Accent6">
    <w:name w:val="List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6Colorful-Accent3">
    <w:name w:val="List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6Colorful-Accent6">
    <w:name w:val="List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Pr>
      <w:rFonts w:ascii="Consolas" w:hAnsi="Consolas"/>
      <w:szCs w:val="20"/>
    </w:rPr>
  </w:style>
  <w:style w:type="table" w:styleId="MediumGrid1">
    <w:name w:val="Medium Grid 1"/>
    <w:basedOn w:val="TableNormal"/>
    <w:uiPriority w:val="67"/>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zCs w:val="24"/>
      <w:shd w:val="pct20" w:color="auto" w:fill="auto"/>
    </w:rPr>
  </w:style>
  <w:style w:type="paragraph" w:styleId="NoSpacing">
    <w:name w:val="No Spacing"/>
    <w:uiPriority w:val="1"/>
    <w:semiHidden/>
    <w:unhideWhenUsed/>
    <w:pPr>
      <w:spacing w:before="0" w:line="240" w:lineRule="auto"/>
    </w:p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before="0" w:line="240" w:lineRule="auto"/>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character" w:styleId="PlaceholderText">
    <w:name w:val="Placeholder Text"/>
    <w:basedOn w:val="DefaultParagraphFont"/>
    <w:uiPriority w:val="99"/>
    <w:semiHidden/>
    <w:rPr>
      <w:color w:val="595959" w:themeColor="text1" w:themeTint="A6"/>
    </w:rPr>
  </w:style>
  <w:style w:type="table" w:styleId="PlainTable1">
    <w:name w:val="Plain Table 1"/>
    <w:basedOn w:val="TableNormal"/>
    <w:uiPriority w:val="41"/>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Pr>
      <w:rFonts w:ascii="Consolas" w:hAnsi="Consolas"/>
      <w:szCs w:val="21"/>
    </w:rPr>
  </w:style>
  <w:style w:type="paragraph" w:styleId="Quote">
    <w:name w:val="Quote"/>
    <w:basedOn w:val="Normal"/>
    <w:next w:val="Normal"/>
    <w:link w:val="QuoteChar"/>
    <w:uiPriority w:val="29"/>
    <w:semiHidden/>
    <w:unhideWhenUsed/>
    <w:qFormat/>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before="0" w:line="240" w:lineRule="auto"/>
      <w:ind w:left="4320"/>
    </w:pPr>
  </w:style>
  <w:style w:type="character" w:customStyle="1" w:styleId="SignatureChar">
    <w:name w:val="Signature Char"/>
    <w:basedOn w:val="DefaultParagraphFont"/>
    <w:link w:val="Signature"/>
    <w:uiPriority w:val="99"/>
    <w:semiHidden/>
  </w:style>
  <w:style w:type="character" w:styleId="SubtleEmphasis">
    <w:name w:val="Subtle Emphasis"/>
    <w:basedOn w:val="DefaultParagraphFont"/>
    <w:uiPriority w:val="19"/>
    <w:semiHidden/>
    <w:unhideWhenUsed/>
    <w:qFormat/>
    <w:rPr>
      <w:i/>
      <w:iCs/>
      <w:color w:val="404040" w:themeColor="text1" w:themeTint="BF"/>
    </w:rPr>
  </w:style>
  <w:style w:type="character" w:styleId="SubtleReference">
    <w:name w:val="Subtle Reference"/>
    <w:basedOn w:val="DefaultParagraphFont"/>
    <w:uiPriority w:val="31"/>
    <w:semiHidden/>
    <w:unhideWhenUsed/>
    <w:qFormat/>
    <w:rPr>
      <w:smallCaps/>
      <w:color w:val="5A5A5A" w:themeColor="text1" w:themeTint="A5"/>
    </w:rPr>
  </w:style>
  <w:style w:type="table" w:styleId="Table3Deffects1">
    <w:name w:val="Table 3D effects 1"/>
    <w:basedOn w:val="TableNormal"/>
    <w:uiPriority w:val="99"/>
    <w:semiHidden/>
    <w:unhideWhenUsed/>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ind w:left="220" w:hanging="220"/>
    </w:pPr>
  </w:style>
  <w:style w:type="paragraph" w:styleId="TableofFigures">
    <w:name w:val="table of figures"/>
    <w:basedOn w:val="Normal"/>
    <w:next w:val="Normal"/>
    <w:uiPriority w:val="99"/>
    <w:semiHidden/>
    <w:unhideWhenUsed/>
  </w:style>
  <w:style w:type="table" w:styleId="TableProfessional">
    <w:name w:val="Table Professional"/>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263938"/>
    <w:pPr>
      <w:spacing w:after="100"/>
    </w:pPr>
    <w:rPr>
      <w:noProof/>
    </w:r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TOC4">
    <w:name w:val="toc 4"/>
    <w:basedOn w:val="Normal"/>
    <w:next w:val="Normal"/>
    <w:autoRedefine/>
    <w:uiPriority w:val="39"/>
    <w:semiHidden/>
    <w:unhideWhenUsed/>
    <w:pPr>
      <w:spacing w:after="100"/>
      <w:ind w:left="660"/>
    </w:pPr>
  </w:style>
  <w:style w:type="paragraph" w:styleId="TOC5">
    <w:name w:val="toc 5"/>
    <w:basedOn w:val="Normal"/>
    <w:next w:val="Normal"/>
    <w:autoRedefine/>
    <w:uiPriority w:val="39"/>
    <w:semiHidden/>
    <w:unhideWhenUsed/>
    <w:pPr>
      <w:spacing w:after="100"/>
      <w:ind w:left="880"/>
    </w:pPr>
  </w:style>
  <w:style w:type="paragraph" w:styleId="TOC6">
    <w:name w:val="toc 6"/>
    <w:basedOn w:val="Normal"/>
    <w:next w:val="Normal"/>
    <w:autoRedefine/>
    <w:uiPriority w:val="39"/>
    <w:semiHidden/>
    <w:unhideWhenUsed/>
    <w:pPr>
      <w:spacing w:after="100"/>
      <w:ind w:left="1100"/>
    </w:pPr>
  </w:style>
  <w:style w:type="paragraph" w:styleId="TOC7">
    <w:name w:val="toc 7"/>
    <w:basedOn w:val="Normal"/>
    <w:next w:val="Normal"/>
    <w:autoRedefine/>
    <w:uiPriority w:val="39"/>
    <w:semiHidden/>
    <w:unhideWhenUsed/>
    <w:pPr>
      <w:spacing w:after="100"/>
      <w:ind w:left="1320"/>
    </w:pPr>
  </w:style>
  <w:style w:type="paragraph" w:styleId="TOC8">
    <w:name w:val="toc 8"/>
    <w:basedOn w:val="Normal"/>
    <w:next w:val="Normal"/>
    <w:autoRedefine/>
    <w:uiPriority w:val="39"/>
    <w:semiHidden/>
    <w:unhideWhenUsed/>
    <w:pPr>
      <w:spacing w:after="100"/>
      <w:ind w:left="1540"/>
    </w:pPr>
  </w:style>
  <w:style w:type="paragraph" w:styleId="TOC9">
    <w:name w:val="toc 9"/>
    <w:basedOn w:val="Normal"/>
    <w:next w:val="Normal"/>
    <w:autoRedefine/>
    <w:uiPriority w:val="39"/>
    <w:semiHidden/>
    <w:unhideWhenUsed/>
    <w:pPr>
      <w:spacing w:after="100"/>
      <w:ind w:left="1760"/>
    </w:pPr>
  </w:style>
  <w:style w:type="character" w:styleId="UnresolvedMention">
    <w:name w:val="Unresolved Mention"/>
    <w:basedOn w:val="DefaultParagraphFont"/>
    <w:uiPriority w:val="99"/>
    <w:unhideWhenUsed/>
    <w:rPr>
      <w:color w:val="605E5C"/>
      <w:shd w:val="clear" w:color="auto" w:fill="E1DFDD"/>
    </w:rPr>
  </w:style>
  <w:style w:type="character" w:styleId="Mention">
    <w:name w:val="Mention"/>
    <w:basedOn w:val="DefaultParagraphFont"/>
    <w:uiPriority w:val="99"/>
    <w:unhideWhenUsed/>
    <w:rPr>
      <w:color w:val="2B579A"/>
      <w:shd w:val="clear" w:color="auto" w:fill="E1DFDD"/>
    </w:rPr>
  </w:style>
  <w:style w:type="paragraph" w:styleId="Revision">
    <w:name w:val="Revision"/>
    <w:hidden/>
    <w:uiPriority w:val="99"/>
    <w:semiHidden/>
    <w:pPr>
      <w:spacing w:before="0" w:line="240" w:lineRule="auto"/>
    </w:pPr>
  </w:style>
  <w:style w:type="paragraph" w:customStyle="1" w:styleId="TryItBoilerplate">
    <w:name w:val="Try It Boilerplate"/>
    <w:basedOn w:val="Normal"/>
    <w:rsid w:val="0073562D"/>
    <w:pPr>
      <w:ind w:left="720" w:right="720"/>
    </w:pPr>
    <w:rPr>
      <w:i/>
      <w:color w:val="595959" w:themeColor="text1" w:themeTint="A6"/>
    </w:rPr>
  </w:style>
  <w:style w:type="paragraph" w:customStyle="1" w:styleId="Quoteemphasis">
    <w:name w:val="Quote emphasis"/>
    <w:basedOn w:val="Normal"/>
    <w:next w:val="Normal"/>
    <w:link w:val="QuoteemphasisChar"/>
    <w:qFormat/>
    <w:rsid w:val="00C30889"/>
    <w:rPr>
      <w:i/>
    </w:rPr>
  </w:style>
  <w:style w:type="character" w:customStyle="1" w:styleId="ListNumberChar">
    <w:name w:val="List Number Char"/>
    <w:basedOn w:val="DefaultParagraphFont"/>
    <w:link w:val="ListNumber"/>
    <w:uiPriority w:val="10"/>
    <w:rsid w:val="00C30889"/>
    <w:rPr>
      <w:rFonts w:eastAsiaTheme="minorEastAsia"/>
      <w:color w:val="3B3838" w:themeColor="background2" w:themeShade="40"/>
    </w:rPr>
  </w:style>
  <w:style w:type="character" w:customStyle="1" w:styleId="QuoteemphasisChar">
    <w:name w:val="Quote emphasis Char"/>
    <w:basedOn w:val="ListNumberChar"/>
    <w:link w:val="Quoteemphasis"/>
    <w:rsid w:val="00C30889"/>
    <w:rPr>
      <w:rFonts w:eastAsiaTheme="minorEastAsia"/>
      <w:i/>
      <w:color w:val="3B3838" w:themeColor="background2" w:themeShade="40"/>
    </w:rPr>
  </w:style>
  <w:style w:type="character" w:customStyle="1" w:styleId="simple-selector">
    <w:name w:val="simple-selector"/>
    <w:basedOn w:val="DefaultParagraphFont"/>
    <w:rsid w:val="00D92D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915387">
      <w:bodyDiv w:val="1"/>
      <w:marLeft w:val="0"/>
      <w:marRight w:val="0"/>
      <w:marTop w:val="0"/>
      <w:marBottom w:val="0"/>
      <w:divBdr>
        <w:top w:val="none" w:sz="0" w:space="0" w:color="auto"/>
        <w:left w:val="none" w:sz="0" w:space="0" w:color="auto"/>
        <w:bottom w:val="none" w:sz="0" w:space="0" w:color="auto"/>
        <w:right w:val="none" w:sz="0" w:space="0" w:color="auto"/>
      </w:divBdr>
    </w:div>
    <w:div w:id="134955146">
      <w:bodyDiv w:val="1"/>
      <w:marLeft w:val="0"/>
      <w:marRight w:val="0"/>
      <w:marTop w:val="0"/>
      <w:marBottom w:val="0"/>
      <w:divBdr>
        <w:top w:val="none" w:sz="0" w:space="0" w:color="auto"/>
        <w:left w:val="none" w:sz="0" w:space="0" w:color="auto"/>
        <w:bottom w:val="none" w:sz="0" w:space="0" w:color="auto"/>
        <w:right w:val="none" w:sz="0" w:space="0" w:color="auto"/>
      </w:divBdr>
    </w:div>
    <w:div w:id="322515609">
      <w:bodyDiv w:val="1"/>
      <w:marLeft w:val="0"/>
      <w:marRight w:val="0"/>
      <w:marTop w:val="0"/>
      <w:marBottom w:val="0"/>
      <w:divBdr>
        <w:top w:val="none" w:sz="0" w:space="0" w:color="auto"/>
        <w:left w:val="none" w:sz="0" w:space="0" w:color="auto"/>
        <w:bottom w:val="none" w:sz="0" w:space="0" w:color="auto"/>
        <w:right w:val="none" w:sz="0" w:space="0" w:color="auto"/>
      </w:divBdr>
    </w:div>
    <w:div w:id="361249840">
      <w:bodyDiv w:val="1"/>
      <w:marLeft w:val="0"/>
      <w:marRight w:val="0"/>
      <w:marTop w:val="0"/>
      <w:marBottom w:val="0"/>
      <w:divBdr>
        <w:top w:val="none" w:sz="0" w:space="0" w:color="auto"/>
        <w:left w:val="none" w:sz="0" w:space="0" w:color="auto"/>
        <w:bottom w:val="none" w:sz="0" w:space="0" w:color="auto"/>
        <w:right w:val="none" w:sz="0" w:space="0" w:color="auto"/>
      </w:divBdr>
    </w:div>
    <w:div w:id="428544719">
      <w:bodyDiv w:val="1"/>
      <w:marLeft w:val="0"/>
      <w:marRight w:val="0"/>
      <w:marTop w:val="0"/>
      <w:marBottom w:val="0"/>
      <w:divBdr>
        <w:top w:val="none" w:sz="0" w:space="0" w:color="auto"/>
        <w:left w:val="none" w:sz="0" w:space="0" w:color="auto"/>
        <w:bottom w:val="none" w:sz="0" w:space="0" w:color="auto"/>
        <w:right w:val="none" w:sz="0" w:space="0" w:color="auto"/>
      </w:divBdr>
    </w:div>
    <w:div w:id="476537709">
      <w:bodyDiv w:val="1"/>
      <w:marLeft w:val="0"/>
      <w:marRight w:val="0"/>
      <w:marTop w:val="0"/>
      <w:marBottom w:val="0"/>
      <w:divBdr>
        <w:top w:val="none" w:sz="0" w:space="0" w:color="auto"/>
        <w:left w:val="none" w:sz="0" w:space="0" w:color="auto"/>
        <w:bottom w:val="none" w:sz="0" w:space="0" w:color="auto"/>
        <w:right w:val="none" w:sz="0" w:space="0" w:color="auto"/>
      </w:divBdr>
    </w:div>
    <w:div w:id="637540876">
      <w:bodyDiv w:val="1"/>
      <w:marLeft w:val="0"/>
      <w:marRight w:val="0"/>
      <w:marTop w:val="0"/>
      <w:marBottom w:val="0"/>
      <w:divBdr>
        <w:top w:val="none" w:sz="0" w:space="0" w:color="auto"/>
        <w:left w:val="none" w:sz="0" w:space="0" w:color="auto"/>
        <w:bottom w:val="none" w:sz="0" w:space="0" w:color="auto"/>
        <w:right w:val="none" w:sz="0" w:space="0" w:color="auto"/>
      </w:divBdr>
    </w:div>
    <w:div w:id="1024674267">
      <w:bodyDiv w:val="1"/>
      <w:marLeft w:val="0"/>
      <w:marRight w:val="0"/>
      <w:marTop w:val="0"/>
      <w:marBottom w:val="0"/>
      <w:divBdr>
        <w:top w:val="none" w:sz="0" w:space="0" w:color="auto"/>
        <w:left w:val="none" w:sz="0" w:space="0" w:color="auto"/>
        <w:bottom w:val="none" w:sz="0" w:space="0" w:color="auto"/>
        <w:right w:val="none" w:sz="0" w:space="0" w:color="auto"/>
      </w:divBdr>
    </w:div>
    <w:div w:id="1169445404">
      <w:bodyDiv w:val="1"/>
      <w:marLeft w:val="0"/>
      <w:marRight w:val="0"/>
      <w:marTop w:val="0"/>
      <w:marBottom w:val="0"/>
      <w:divBdr>
        <w:top w:val="none" w:sz="0" w:space="0" w:color="auto"/>
        <w:left w:val="none" w:sz="0" w:space="0" w:color="auto"/>
        <w:bottom w:val="none" w:sz="0" w:space="0" w:color="auto"/>
        <w:right w:val="none" w:sz="0" w:space="0" w:color="auto"/>
      </w:divBdr>
    </w:div>
    <w:div w:id="1186167820">
      <w:bodyDiv w:val="1"/>
      <w:marLeft w:val="0"/>
      <w:marRight w:val="0"/>
      <w:marTop w:val="0"/>
      <w:marBottom w:val="0"/>
      <w:divBdr>
        <w:top w:val="none" w:sz="0" w:space="0" w:color="auto"/>
        <w:left w:val="none" w:sz="0" w:space="0" w:color="auto"/>
        <w:bottom w:val="none" w:sz="0" w:space="0" w:color="auto"/>
        <w:right w:val="none" w:sz="0" w:space="0" w:color="auto"/>
      </w:divBdr>
    </w:div>
    <w:div w:id="1206792808">
      <w:bodyDiv w:val="1"/>
      <w:marLeft w:val="0"/>
      <w:marRight w:val="0"/>
      <w:marTop w:val="0"/>
      <w:marBottom w:val="0"/>
      <w:divBdr>
        <w:top w:val="none" w:sz="0" w:space="0" w:color="auto"/>
        <w:left w:val="none" w:sz="0" w:space="0" w:color="auto"/>
        <w:bottom w:val="none" w:sz="0" w:space="0" w:color="auto"/>
        <w:right w:val="none" w:sz="0" w:space="0" w:color="auto"/>
      </w:divBdr>
    </w:div>
    <w:div w:id="1248803186">
      <w:bodyDiv w:val="1"/>
      <w:marLeft w:val="0"/>
      <w:marRight w:val="0"/>
      <w:marTop w:val="0"/>
      <w:marBottom w:val="0"/>
      <w:divBdr>
        <w:top w:val="none" w:sz="0" w:space="0" w:color="auto"/>
        <w:left w:val="none" w:sz="0" w:space="0" w:color="auto"/>
        <w:bottom w:val="none" w:sz="0" w:space="0" w:color="auto"/>
        <w:right w:val="none" w:sz="0" w:space="0" w:color="auto"/>
      </w:divBdr>
    </w:div>
    <w:div w:id="1416169657">
      <w:bodyDiv w:val="1"/>
      <w:marLeft w:val="0"/>
      <w:marRight w:val="0"/>
      <w:marTop w:val="0"/>
      <w:marBottom w:val="0"/>
      <w:divBdr>
        <w:top w:val="none" w:sz="0" w:space="0" w:color="auto"/>
        <w:left w:val="none" w:sz="0" w:space="0" w:color="auto"/>
        <w:bottom w:val="none" w:sz="0" w:space="0" w:color="auto"/>
        <w:right w:val="none" w:sz="0" w:space="0" w:color="auto"/>
      </w:divBdr>
    </w:div>
    <w:div w:id="1546746913">
      <w:bodyDiv w:val="1"/>
      <w:marLeft w:val="0"/>
      <w:marRight w:val="0"/>
      <w:marTop w:val="0"/>
      <w:marBottom w:val="0"/>
      <w:divBdr>
        <w:top w:val="none" w:sz="0" w:space="0" w:color="auto"/>
        <w:left w:val="none" w:sz="0" w:space="0" w:color="auto"/>
        <w:bottom w:val="none" w:sz="0" w:space="0" w:color="auto"/>
        <w:right w:val="none" w:sz="0" w:space="0" w:color="auto"/>
      </w:divBdr>
    </w:div>
    <w:div w:id="1703477952">
      <w:bodyDiv w:val="1"/>
      <w:marLeft w:val="0"/>
      <w:marRight w:val="0"/>
      <w:marTop w:val="0"/>
      <w:marBottom w:val="0"/>
      <w:divBdr>
        <w:top w:val="none" w:sz="0" w:space="0" w:color="auto"/>
        <w:left w:val="none" w:sz="0" w:space="0" w:color="auto"/>
        <w:bottom w:val="none" w:sz="0" w:space="0" w:color="auto"/>
        <w:right w:val="none" w:sz="0" w:space="0" w:color="auto"/>
      </w:divBdr>
    </w:div>
    <w:div w:id="2064719165">
      <w:bodyDiv w:val="1"/>
      <w:marLeft w:val="0"/>
      <w:marRight w:val="0"/>
      <w:marTop w:val="0"/>
      <w:marBottom w:val="0"/>
      <w:divBdr>
        <w:top w:val="none" w:sz="0" w:space="0" w:color="auto"/>
        <w:left w:val="none" w:sz="0" w:space="0" w:color="auto"/>
        <w:bottom w:val="none" w:sz="0" w:space="0" w:color="auto"/>
        <w:right w:val="none" w:sz="0" w:space="0" w:color="auto"/>
      </w:divBdr>
    </w:div>
    <w:div w:id="2068020374">
      <w:bodyDiv w:val="1"/>
      <w:marLeft w:val="0"/>
      <w:marRight w:val="0"/>
      <w:marTop w:val="0"/>
      <w:marBottom w:val="0"/>
      <w:divBdr>
        <w:top w:val="none" w:sz="0" w:space="0" w:color="auto"/>
        <w:left w:val="none" w:sz="0" w:space="0" w:color="auto"/>
        <w:bottom w:val="none" w:sz="0" w:space="0" w:color="auto"/>
        <w:right w:val="none" w:sz="0" w:space="0" w:color="auto"/>
      </w:divBdr>
    </w:div>
    <w:div w:id="2090224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www.w3.org/TR/WCAG21/" TargetMode="External"/><Relationship Id="rId47" Type="http://schemas.openxmlformats.org/officeDocument/2006/relationships/hyperlink" Target="https://dequeuniversity.com/screenreaders/nvda-keyboard-shortcuts" TargetMode="External"/><Relationship Id="rId50" Type="http://schemas.openxmlformats.org/officeDocument/2006/relationships/hyperlink" Target="https://developer.paciellogroup.com/resources/contrastanalyser/" TargetMode="External"/><Relationship Id="rId55" Type="http://schemas.openxmlformats.org/officeDocument/2006/relationships/hyperlink" Target="https://ada.nwie.net" TargetMode="External"/><Relationship Id="rId7" Type="http://schemas.openxmlformats.org/officeDocument/2006/relationships/settings" Target="settings.xml"/><Relationship Id="rId12" Type="http://schemas.openxmlformats.org/officeDocument/2006/relationships/hyperlink" Target="https://webaim.org/resources/contrastchecker/"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www.nvaccess.org/download/" TargetMode="External"/><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hyperlink" Target="https://onyourside.sharepoint.com/sites/accessibility/SitePages/Accessibility-SharePoint.aspx"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w3.org/TR/WCAG21/"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developer.mozilla.org/en-US/docs/Web/Accessibility/ARIA/ARIA_Techniques" TargetMode="External"/><Relationship Id="rId53" Type="http://schemas.openxmlformats.org/officeDocument/2006/relationships/hyperlink" Target="https://www.yammer.com/nationwide.com/" TargetMode="External"/><Relationship Id="rId58"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webaim.org/resources/contrastchecker/" TargetMode="External"/><Relationship Id="rId57" Type="http://schemas.openxmlformats.org/officeDocument/2006/relationships/hyperlink" Target="https://www.deque.com/axe/"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www.w3.org/TR/wai-aria-practices/" TargetMode="External"/><Relationship Id="rId52" Type="http://schemas.openxmlformats.org/officeDocument/2006/relationships/hyperlink" Target="https://accessibility-bookmarklets.org/" TargetMode="External"/><Relationship Id="rId60"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ww.w3.org/WAI/tutorials/" TargetMode="External"/><Relationship Id="rId48" Type="http://schemas.openxmlformats.org/officeDocument/2006/relationships/hyperlink" Target="https://pages.github.nwie.net/Nationwide/nw-dev-portal/content/cross-cutting/accessibility/index.html" TargetMode="External"/><Relationship Id="rId56" Type="http://schemas.openxmlformats.org/officeDocument/2006/relationships/hyperlink" Target="https://github.com/dequelabs/axe-core" TargetMode="External"/><Relationship Id="rId8" Type="http://schemas.openxmlformats.org/officeDocument/2006/relationships/webSettings" Target="webSettings.xml"/><Relationship Id="rId51" Type="http://schemas.openxmlformats.org/officeDocument/2006/relationships/hyperlink" Target="https://developer.paciellogroup.com/resources/contrastanalyser/" TargetMode="Externa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ckleyk\AppData\Roaming\Microsoft\Templates\Insert%20your%20first%20table%20of%20contents%20tutorial.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C64CDFB56E89048996B9D42780A3BDE" ma:contentTypeVersion="9" ma:contentTypeDescription="Create a new document." ma:contentTypeScope="" ma:versionID="75553abe2db92471360ec9a757aee1ff">
  <xsd:schema xmlns:xsd="http://www.w3.org/2001/XMLSchema" xmlns:xs="http://www.w3.org/2001/XMLSchema" xmlns:p="http://schemas.microsoft.com/office/2006/metadata/properties" xmlns:ns3="35360bb6-9540-4669-93c9-f83b5cf64b17" targetNamespace="http://schemas.microsoft.com/office/2006/metadata/properties" ma:root="true" ma:fieldsID="1397806ff6240b49c01044d0013b2951" ns3:_="">
    <xsd:import namespace="35360bb6-9540-4669-93c9-f83b5cf64b1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5360bb6-9540-4669-93c9-f83b5cf64b1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490F8B-47A2-4A8A-B6CB-D2731F1470A2}">
  <ds:schemaRefs>
    <ds:schemaRef ds:uri="http://schemas.microsoft.com/sharepoint/v3/contenttype/forms"/>
  </ds:schemaRefs>
</ds:datastoreItem>
</file>

<file path=customXml/itemProps2.xml><?xml version="1.0" encoding="utf-8"?>
<ds:datastoreItem xmlns:ds="http://schemas.openxmlformats.org/officeDocument/2006/customXml" ds:itemID="{A8943A00-1BA2-48B7-BDB0-68BE1BE406F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5360bb6-9540-4669-93c9-f83b5cf64b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C5BA8B7-C8DD-4AF8-B6F5-6DF9F16A7421}">
  <ds:schemaRefs>
    <ds:schemaRef ds:uri="35360bb6-9540-4669-93c9-f83b5cf64b17"/>
    <ds:schemaRef ds:uri="http://purl.org/dc/elements/1.1/"/>
    <ds:schemaRef ds:uri="http://schemas.openxmlformats.org/package/2006/metadata/core-properties"/>
    <ds:schemaRef ds:uri="http://purl.org/dc/terms/"/>
    <ds:schemaRef ds:uri="http://schemas.microsoft.com/office/2006/metadata/properties"/>
    <ds:schemaRef ds:uri="http://schemas.microsoft.com/office/2006/documentManagement/types"/>
    <ds:schemaRef ds:uri="http://schemas.microsoft.com/office/infopath/2007/PartnerControls"/>
    <ds:schemaRef ds:uri="http://www.w3.org/XML/1998/namespace"/>
    <ds:schemaRef ds:uri="http://purl.org/dc/dcmitype/"/>
  </ds:schemaRefs>
</ds:datastoreItem>
</file>

<file path=customXml/itemProps4.xml><?xml version="1.0" encoding="utf-8"?>
<ds:datastoreItem xmlns:ds="http://schemas.openxmlformats.org/officeDocument/2006/customXml" ds:itemID="{FCEB46C3-6D38-4CFA-826C-B559393B2E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Insert your first table of contents tutorial.dotx</Template>
  <TotalTime>0</TotalTime>
  <Pages>50</Pages>
  <Words>7937</Words>
  <Characters>45244</Characters>
  <Application>Microsoft Office Word</Application>
  <DocSecurity>4</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53075</CharactersWithSpaces>
  <SharedDoc>false</SharedDoc>
  <HLinks>
    <vt:vector size="6" baseType="variant">
      <vt:variant>
        <vt:i4>2228338</vt:i4>
      </vt:variant>
      <vt:variant>
        <vt:i4>0</vt:i4>
      </vt:variant>
      <vt:variant>
        <vt:i4>0</vt:i4>
      </vt:variant>
      <vt:variant>
        <vt:i4>5</vt:i4>
      </vt:variant>
      <vt:variant>
        <vt:lpwstr>https://go.microsoft.com/fwlink/?linkid=2027721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2019-10-18T20:32:00Z</dcterms:created>
  <dcterms:modified xsi:type="dcterms:W3CDTF">2019-10-18T20:32:00Z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roxken@microsoft.com</vt:lpwstr>
  </property>
  <property fmtid="{D5CDD505-2E9C-101B-9397-08002B2CF9AE}" pid="5" name="MSIP_Label_f42aa342-8706-4288-bd11-ebb85995028c_SetDate">
    <vt:lpwstr>2019-01-12T02:25:51.9245574Z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y fmtid="{D5CDD505-2E9C-101B-9397-08002B2CF9AE}" pid="10" name="ContentTypeId">
    <vt:lpwstr>0x0101006C64CDFB56E89048996B9D42780A3BDE</vt:lpwstr>
  </property>
</Properties>
</file>